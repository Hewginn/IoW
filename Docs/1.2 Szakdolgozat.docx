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EFEAFB" w14:textId="77777777" w:rsidR="007C5DF4" w:rsidRDefault="007C5DF4">
      <w:pPr>
        <w:rPr>
          <w:rFonts w:ascii="Arial" w:hAnsi="Arial" w:cs="Arial"/>
        </w:rPr>
      </w:pPr>
      <w:bookmarkStart w:id="0" w:name="_Hlk193187972"/>
      <w:bookmarkEnd w:id="0"/>
    </w:p>
    <w:p w14:paraId="72167067" w14:textId="77777777" w:rsidR="007C5DF4" w:rsidRDefault="007C5DF4">
      <w:pPr>
        <w:jc w:val="center"/>
        <w:rPr>
          <w:rFonts w:ascii="Arial" w:hAnsi="Arial" w:cs="Arial"/>
          <w:sz w:val="36"/>
          <w:szCs w:val="36"/>
        </w:rPr>
      </w:pPr>
      <w:r>
        <w:rPr>
          <w:rFonts w:ascii="Arial" w:hAnsi="Arial" w:cs="Arial"/>
          <w:sz w:val="36"/>
          <w:szCs w:val="36"/>
        </w:rPr>
        <w:t>Széchenyi</w:t>
      </w:r>
      <w:r>
        <w:rPr>
          <w:rFonts w:ascii="Arial" w:eastAsia="Arial" w:hAnsi="Arial" w:cs="Arial"/>
          <w:sz w:val="36"/>
          <w:szCs w:val="36"/>
        </w:rPr>
        <w:t xml:space="preserve"> </w:t>
      </w:r>
      <w:r>
        <w:rPr>
          <w:rFonts w:ascii="Arial" w:hAnsi="Arial" w:cs="Arial"/>
          <w:sz w:val="36"/>
          <w:szCs w:val="36"/>
        </w:rPr>
        <w:t>István</w:t>
      </w:r>
      <w:r>
        <w:rPr>
          <w:rFonts w:ascii="Arial" w:eastAsia="Arial" w:hAnsi="Arial" w:cs="Arial"/>
          <w:sz w:val="36"/>
          <w:szCs w:val="36"/>
        </w:rPr>
        <w:t xml:space="preserve"> </w:t>
      </w:r>
      <w:r>
        <w:rPr>
          <w:rFonts w:ascii="Arial" w:hAnsi="Arial" w:cs="Arial"/>
          <w:sz w:val="36"/>
          <w:szCs w:val="36"/>
        </w:rPr>
        <w:t>Egyetem</w:t>
      </w:r>
    </w:p>
    <w:p w14:paraId="61E31BB9" w14:textId="77777777" w:rsidR="007C5DF4" w:rsidRDefault="00DF651E">
      <w:pPr>
        <w:jc w:val="center"/>
        <w:rPr>
          <w:rFonts w:ascii="Arial" w:hAnsi="Arial" w:cs="Arial"/>
          <w:sz w:val="36"/>
          <w:szCs w:val="36"/>
        </w:rPr>
      </w:pPr>
      <w:r>
        <w:rPr>
          <w:rFonts w:ascii="Arial" w:hAnsi="Arial" w:cs="Arial"/>
          <w:sz w:val="36"/>
          <w:szCs w:val="36"/>
        </w:rPr>
        <w:t>Gépészmérnöki, Informatikai és Villamosmérnöki Kar</w:t>
      </w:r>
    </w:p>
    <w:p w14:paraId="60AB6F3B" w14:textId="77777777" w:rsidR="00C44965" w:rsidRDefault="00C44965">
      <w:pPr>
        <w:jc w:val="center"/>
        <w:rPr>
          <w:rFonts w:ascii="Arial" w:hAnsi="Arial" w:cs="Arial"/>
          <w:b/>
          <w:bCs/>
          <w:sz w:val="52"/>
          <w:szCs w:val="52"/>
        </w:rPr>
      </w:pPr>
      <w:r>
        <w:rPr>
          <w:rFonts w:ascii="Arial" w:hAnsi="Arial" w:cs="Arial"/>
          <w:sz w:val="36"/>
          <w:szCs w:val="36"/>
        </w:rPr>
        <w:t>Informatika Tanszék</w:t>
      </w:r>
    </w:p>
    <w:p w14:paraId="2BD72145" w14:textId="77777777" w:rsidR="007C5DF4" w:rsidRDefault="007C5DF4">
      <w:pPr>
        <w:spacing w:before="2268"/>
        <w:jc w:val="center"/>
        <w:rPr>
          <w:rFonts w:ascii="Arial" w:hAnsi="Arial" w:cs="Arial"/>
          <w:b/>
          <w:bCs/>
          <w:color w:val="800000"/>
          <w:sz w:val="44"/>
          <w:szCs w:val="44"/>
        </w:rPr>
      </w:pPr>
      <w:r>
        <w:rPr>
          <w:rFonts w:ascii="Arial" w:hAnsi="Arial" w:cs="Arial"/>
          <w:b/>
          <w:bCs/>
          <w:sz w:val="52"/>
          <w:szCs w:val="52"/>
        </w:rPr>
        <w:t>SZAKDOLGOZAT</w:t>
      </w:r>
    </w:p>
    <w:p w14:paraId="427AA986" w14:textId="16CAF8AB" w:rsidR="007C5DF4" w:rsidRPr="00A77A9F" w:rsidRDefault="00A77A9F" w:rsidP="00A77A9F">
      <w:pPr>
        <w:spacing w:before="2835"/>
        <w:jc w:val="center"/>
        <w:rPr>
          <w:rFonts w:ascii="Arial" w:hAnsi="Arial" w:cs="Arial"/>
          <w:b/>
          <w:color w:val="auto"/>
          <w:sz w:val="32"/>
          <w:szCs w:val="32"/>
        </w:rPr>
      </w:pPr>
      <w:r w:rsidRPr="00A77A9F">
        <w:rPr>
          <w:rFonts w:ascii="Arial" w:hAnsi="Arial" w:cs="Arial"/>
          <w:b/>
          <w:bCs/>
          <w:color w:val="auto"/>
          <w:sz w:val="44"/>
          <w:szCs w:val="44"/>
        </w:rPr>
        <w:t>Somogyi Zoltán</w:t>
      </w:r>
    </w:p>
    <w:p w14:paraId="76C63F6F" w14:textId="32772F0E" w:rsidR="007C5DF4" w:rsidRPr="00A77A9F" w:rsidRDefault="00C44965">
      <w:pPr>
        <w:spacing w:line="252" w:lineRule="auto"/>
        <w:jc w:val="center"/>
        <w:rPr>
          <w:rFonts w:ascii="Arial" w:hAnsi="Arial" w:cs="Arial"/>
          <w:color w:val="auto"/>
          <w:sz w:val="36"/>
          <w:szCs w:val="36"/>
        </w:rPr>
      </w:pPr>
      <w:r w:rsidRPr="00A77A9F">
        <w:rPr>
          <w:rFonts w:ascii="Arial" w:eastAsia="Times New Roman" w:hAnsi="Arial" w:cs="Arial"/>
          <w:b/>
          <w:color w:val="auto"/>
          <w:sz w:val="32"/>
          <w:szCs w:val="32"/>
        </w:rPr>
        <w:t>Mérnök Informatikus</w:t>
      </w:r>
      <w:r w:rsidR="007C5DF4" w:rsidRPr="00A77A9F">
        <w:rPr>
          <w:rFonts w:ascii="Arial" w:eastAsia="Times New Roman" w:hAnsi="Arial" w:cs="Arial"/>
          <w:b/>
          <w:color w:val="auto"/>
          <w:sz w:val="32"/>
          <w:szCs w:val="32"/>
        </w:rPr>
        <w:t xml:space="preserve"> </w:t>
      </w:r>
      <w:proofErr w:type="spellStart"/>
      <w:r w:rsidR="007C5DF4" w:rsidRPr="00A77A9F">
        <w:rPr>
          <w:rFonts w:ascii="Arial" w:eastAsia="Times New Roman" w:hAnsi="Arial" w:cs="Arial"/>
          <w:b/>
          <w:color w:val="auto"/>
          <w:sz w:val="32"/>
          <w:szCs w:val="32"/>
        </w:rPr>
        <w:t>B</w:t>
      </w:r>
      <w:r w:rsidR="007C5DF4" w:rsidRPr="00A77A9F">
        <w:rPr>
          <w:rFonts w:ascii="Arial" w:hAnsi="Arial" w:cs="Arial"/>
          <w:b/>
          <w:color w:val="auto"/>
          <w:sz w:val="32"/>
          <w:szCs w:val="32"/>
        </w:rPr>
        <w:t>Sc</w:t>
      </w:r>
      <w:proofErr w:type="spellEnd"/>
      <w:r w:rsidR="007C5DF4" w:rsidRPr="00A77A9F">
        <w:rPr>
          <w:rFonts w:ascii="Arial" w:eastAsia="Times New Roman" w:hAnsi="Arial" w:cs="Arial"/>
          <w:b/>
          <w:color w:val="auto"/>
          <w:sz w:val="32"/>
          <w:szCs w:val="32"/>
        </w:rPr>
        <w:t xml:space="preserve"> </w:t>
      </w:r>
      <w:r w:rsidR="007C5DF4" w:rsidRPr="00A77A9F">
        <w:rPr>
          <w:rFonts w:ascii="Arial" w:hAnsi="Arial" w:cs="Arial"/>
          <w:b/>
          <w:color w:val="auto"/>
          <w:sz w:val="32"/>
          <w:szCs w:val="32"/>
        </w:rPr>
        <w:t>szak</w:t>
      </w:r>
    </w:p>
    <w:p w14:paraId="2E7C89A6" w14:textId="0951D417" w:rsidR="007C5DF4" w:rsidRPr="00A77A9F" w:rsidRDefault="007C5DF4">
      <w:pPr>
        <w:spacing w:before="3402"/>
        <w:jc w:val="center"/>
        <w:rPr>
          <w:rFonts w:ascii="Arial" w:hAnsi="Arial" w:cs="Arial"/>
          <w:color w:val="auto"/>
          <w:sz w:val="36"/>
          <w:szCs w:val="36"/>
        </w:rPr>
      </w:pPr>
      <w:r w:rsidRPr="00A77A9F">
        <w:rPr>
          <w:rFonts w:ascii="Arial" w:hAnsi="Arial" w:cs="Arial"/>
          <w:color w:val="auto"/>
          <w:sz w:val="36"/>
          <w:szCs w:val="36"/>
        </w:rPr>
        <w:t>[</w:t>
      </w:r>
      <w:r w:rsidR="00A77A9F" w:rsidRPr="00A77A9F">
        <w:rPr>
          <w:rFonts w:ascii="Arial" w:hAnsi="Arial" w:cs="Arial"/>
          <w:color w:val="auto"/>
          <w:sz w:val="36"/>
          <w:szCs w:val="36"/>
        </w:rPr>
        <w:t>2025</w:t>
      </w:r>
      <w:r w:rsidRPr="00A77A9F">
        <w:rPr>
          <w:rFonts w:ascii="Arial" w:hAnsi="Arial" w:cs="Arial"/>
          <w:color w:val="auto"/>
          <w:sz w:val="36"/>
          <w:szCs w:val="36"/>
        </w:rPr>
        <w:t>]</w:t>
      </w:r>
    </w:p>
    <w:p w14:paraId="7AB976C0" w14:textId="77777777" w:rsidR="007C5DF4" w:rsidRPr="00A77A9F" w:rsidRDefault="007C5DF4">
      <w:pPr>
        <w:jc w:val="center"/>
        <w:rPr>
          <w:rFonts w:ascii="Arial" w:hAnsi="Arial" w:cs="Arial"/>
          <w:color w:val="auto"/>
          <w:sz w:val="36"/>
          <w:szCs w:val="36"/>
        </w:rPr>
      </w:pPr>
    </w:p>
    <w:tbl>
      <w:tblPr>
        <w:tblW w:w="0" w:type="auto"/>
        <w:tblInd w:w="39" w:type="dxa"/>
        <w:tblLayout w:type="fixed"/>
        <w:tblCellMar>
          <w:top w:w="55" w:type="dxa"/>
          <w:left w:w="42" w:type="dxa"/>
          <w:bottom w:w="55" w:type="dxa"/>
          <w:right w:w="55" w:type="dxa"/>
        </w:tblCellMar>
        <w:tblLook w:val="0000" w:firstRow="0" w:lastRow="0" w:firstColumn="0" w:lastColumn="0" w:noHBand="0" w:noVBand="0"/>
      </w:tblPr>
      <w:tblGrid>
        <w:gridCol w:w="9674"/>
      </w:tblGrid>
      <w:tr w:rsidR="00A77A9F" w:rsidRPr="00A77A9F" w14:paraId="7B245E51" w14:textId="77777777">
        <w:tc>
          <w:tcPr>
            <w:tcW w:w="9674" w:type="dxa"/>
            <w:tcBorders>
              <w:top w:val="single" w:sz="2" w:space="0" w:color="000000"/>
              <w:left w:val="single" w:sz="2" w:space="0" w:color="000000"/>
              <w:bottom w:val="single" w:sz="2" w:space="0" w:color="000000"/>
              <w:right w:val="single" w:sz="2" w:space="0" w:color="000000"/>
            </w:tcBorders>
            <w:shd w:val="clear" w:color="auto" w:fill="FFFFFF"/>
          </w:tcPr>
          <w:p w14:paraId="380D8E99" w14:textId="756BB167" w:rsidR="007C5DF4" w:rsidRPr="00A77A9F" w:rsidRDefault="007C5DF4">
            <w:pPr>
              <w:rPr>
                <w:color w:val="auto"/>
              </w:rPr>
            </w:pPr>
            <w:r w:rsidRPr="00A77A9F">
              <w:rPr>
                <w:rFonts w:ascii="Arial" w:hAnsi="Arial" w:cs="Arial"/>
                <w:color w:val="auto"/>
                <w:sz w:val="36"/>
                <w:szCs w:val="36"/>
              </w:rPr>
              <w:t>[Gerincen:]</w:t>
            </w:r>
            <w:r w:rsidRPr="00A77A9F">
              <w:rPr>
                <w:rFonts w:ascii="Arial" w:eastAsia="Arial" w:hAnsi="Arial" w:cs="Arial"/>
                <w:color w:val="auto"/>
                <w:sz w:val="36"/>
                <w:szCs w:val="36"/>
              </w:rPr>
              <w:t xml:space="preserve"> </w:t>
            </w:r>
            <w:r w:rsidR="00A77A9F" w:rsidRPr="00A77A9F">
              <w:rPr>
                <w:rFonts w:ascii="Arial" w:hAnsi="Arial" w:cs="Arial"/>
                <w:color w:val="auto"/>
                <w:sz w:val="36"/>
                <w:szCs w:val="36"/>
              </w:rPr>
              <w:t>Somogyi Zoltán</w:t>
            </w:r>
            <w:r w:rsidRPr="00A77A9F">
              <w:rPr>
                <w:rFonts w:ascii="Arial" w:hAnsi="Arial" w:cs="Arial"/>
                <w:color w:val="auto"/>
                <w:sz w:val="36"/>
                <w:szCs w:val="36"/>
              </w:rPr>
              <w:t>,</w:t>
            </w:r>
            <w:r w:rsidRPr="00A77A9F">
              <w:rPr>
                <w:rFonts w:ascii="Arial" w:eastAsia="Arial" w:hAnsi="Arial" w:cs="Arial"/>
                <w:color w:val="auto"/>
                <w:sz w:val="36"/>
                <w:szCs w:val="36"/>
              </w:rPr>
              <w:t xml:space="preserve"> </w:t>
            </w:r>
            <w:r w:rsidR="00A77A9F" w:rsidRPr="00A77A9F">
              <w:rPr>
                <w:rFonts w:ascii="Arial" w:hAnsi="Arial" w:cs="Arial"/>
                <w:color w:val="auto"/>
                <w:sz w:val="36"/>
                <w:szCs w:val="36"/>
              </w:rPr>
              <w:t>2025</w:t>
            </w:r>
          </w:p>
        </w:tc>
      </w:tr>
    </w:tbl>
    <w:p w14:paraId="3D43485B" w14:textId="77777777" w:rsidR="007C5DF4" w:rsidRDefault="00BD1271" w:rsidP="00BD1271">
      <w:pPr>
        <w:tabs>
          <w:tab w:val="right" w:pos="8787"/>
          <w:tab w:val="right" w:pos="9645"/>
        </w:tabs>
      </w:pPr>
      <w:r w:rsidRPr="00041081">
        <w:rPr>
          <w:noProof/>
        </w:rPr>
        <mc:AlternateContent>
          <mc:Choice Requires="wpg">
            <w:drawing>
              <wp:anchor distT="0" distB="0" distL="114300" distR="114300" simplePos="0" relativeHeight="251658240" behindDoc="0" locked="0" layoutInCell="1" allowOverlap="1" wp14:anchorId="42EC4032" wp14:editId="7C678485">
                <wp:simplePos x="0" y="0"/>
                <wp:positionH relativeFrom="margin">
                  <wp:align>left</wp:align>
                </wp:positionH>
                <wp:positionV relativeFrom="margin">
                  <wp:align>top</wp:align>
                </wp:positionV>
                <wp:extent cx="2250000" cy="568800"/>
                <wp:effectExtent l="0" t="0" r="0" b="3175"/>
                <wp:wrapTopAndBottom/>
                <wp:docPr id="11" name="Graphic 6">
                  <a:extLst xmlns:a="http://schemas.openxmlformats.org/drawingml/2006/main">
                    <a:ext uri="{FF2B5EF4-FFF2-40B4-BE49-F238E27FC236}">
                      <a16:creationId xmlns:a16="http://schemas.microsoft.com/office/drawing/2014/main" id="{7E7A6A3F-0BAF-4345-8FE8-5B24618EF398}"/>
                    </a:ext>
                  </a:extLst>
                </wp:docPr>
                <wp:cNvGraphicFramePr/>
                <a:graphic xmlns:a="http://schemas.openxmlformats.org/drawingml/2006/main">
                  <a:graphicData uri="http://schemas.microsoft.com/office/word/2010/wordprocessingGroup">
                    <wpg:wgp>
                      <wpg:cNvGrpSpPr/>
                      <wpg:grpSpPr>
                        <a:xfrm>
                          <a:off x="0" y="0"/>
                          <a:ext cx="2250000" cy="568800"/>
                          <a:chOff x="38100" y="-137160"/>
                          <a:chExt cx="1959768" cy="496526"/>
                        </a:xfrm>
                        <a:solidFill>
                          <a:schemeClr val="accent1"/>
                        </a:solidFill>
                      </wpg:grpSpPr>
                      <wps:wsp>
                        <wps:cNvPr id="2" name="Freeform: Shape 2">
                          <a:extLst>
                            <a:ext uri="{FF2B5EF4-FFF2-40B4-BE49-F238E27FC236}">
                              <a16:creationId xmlns:a16="http://schemas.microsoft.com/office/drawing/2014/main" id="{887B34EC-4E49-4AAE-9748-27CDA4497194}"/>
                            </a:ext>
                          </a:extLst>
                        </wps:cNvPr>
                        <wps:cNvSpPr/>
                        <wps:spPr>
                          <a:xfrm>
                            <a:off x="38100" y="-137160"/>
                            <a:ext cx="1959768" cy="496526"/>
                          </a:xfrm>
                          <a:custGeom>
                            <a:avLst/>
                            <a:gdLst>
                              <a:gd name="connsiteX0" fmla="*/ 117157 w 1959768"/>
                              <a:gd name="connsiteY0" fmla="*/ 317087 h 496527"/>
                              <a:gd name="connsiteX1" fmla="*/ 129349 w 1959768"/>
                              <a:gd name="connsiteY1" fmla="*/ 304038 h 496527"/>
                              <a:gd name="connsiteX2" fmla="*/ 331089 w 1959768"/>
                              <a:gd name="connsiteY2" fmla="*/ 199263 h 496527"/>
                              <a:gd name="connsiteX3" fmla="*/ 388239 w 1959768"/>
                              <a:gd name="connsiteY3" fmla="*/ 44291 h 496527"/>
                              <a:gd name="connsiteX4" fmla="*/ 407289 w 1959768"/>
                              <a:gd name="connsiteY4" fmla="*/ 33052 h 496527"/>
                              <a:gd name="connsiteX5" fmla="*/ 415957 w 1959768"/>
                              <a:gd name="connsiteY5" fmla="*/ 46196 h 496527"/>
                              <a:gd name="connsiteX6" fmla="*/ 187357 w 1959768"/>
                              <a:gd name="connsiteY6" fmla="*/ 323374 h 496527"/>
                              <a:gd name="connsiteX7" fmla="*/ 131159 w 1959768"/>
                              <a:gd name="connsiteY7" fmla="*/ 331375 h 496527"/>
                              <a:gd name="connsiteX8" fmla="*/ 117157 w 1959768"/>
                              <a:gd name="connsiteY8" fmla="*/ 317087 h 496527"/>
                              <a:gd name="connsiteX9" fmla="*/ 360712 w 1959768"/>
                              <a:gd name="connsiteY9" fmla="*/ 46482 h 496527"/>
                              <a:gd name="connsiteX10" fmla="*/ 351187 w 1959768"/>
                              <a:gd name="connsiteY10" fmla="*/ 33623 h 496527"/>
                              <a:gd name="connsiteX11" fmla="*/ 333375 w 1959768"/>
                              <a:gd name="connsiteY11" fmla="*/ 44672 h 496527"/>
                              <a:gd name="connsiteX12" fmla="*/ 319468 w 1959768"/>
                              <a:gd name="connsiteY12" fmla="*/ 110681 h 496527"/>
                              <a:gd name="connsiteX13" fmla="*/ 126968 w 1959768"/>
                              <a:gd name="connsiteY13" fmla="*/ 250031 h 496527"/>
                              <a:gd name="connsiteX14" fmla="*/ 117443 w 1959768"/>
                              <a:gd name="connsiteY14" fmla="*/ 268415 h 496527"/>
                              <a:gd name="connsiteX15" fmla="*/ 129064 w 1959768"/>
                              <a:gd name="connsiteY15" fmla="*/ 277273 h 496527"/>
                              <a:gd name="connsiteX16" fmla="*/ 162116 w 1959768"/>
                              <a:gd name="connsiteY16" fmla="*/ 273558 h 496527"/>
                              <a:gd name="connsiteX17" fmla="*/ 360235 w 1959768"/>
                              <a:gd name="connsiteY17" fmla="*/ 53912 h 496527"/>
                              <a:gd name="connsiteX18" fmla="*/ 360712 w 1959768"/>
                              <a:gd name="connsiteY18" fmla="*/ 46482 h 496527"/>
                              <a:gd name="connsiteX19" fmla="*/ 816959 w 1959768"/>
                              <a:gd name="connsiteY19" fmla="*/ 76676 h 496527"/>
                              <a:gd name="connsiteX20" fmla="*/ 856012 w 1959768"/>
                              <a:gd name="connsiteY20" fmla="*/ 90964 h 496527"/>
                              <a:gd name="connsiteX21" fmla="*/ 872395 w 1959768"/>
                              <a:gd name="connsiteY21" fmla="*/ 67342 h 496527"/>
                              <a:gd name="connsiteX22" fmla="*/ 847058 w 1959768"/>
                              <a:gd name="connsiteY22" fmla="*/ 53245 h 496527"/>
                              <a:gd name="connsiteX23" fmla="*/ 818483 w 1959768"/>
                              <a:gd name="connsiteY23" fmla="*/ 48292 h 496527"/>
                              <a:gd name="connsiteX24" fmla="*/ 780955 w 1959768"/>
                              <a:gd name="connsiteY24" fmla="*/ 59912 h 496527"/>
                              <a:gd name="connsiteX25" fmla="*/ 766572 w 1959768"/>
                              <a:gd name="connsiteY25" fmla="*/ 91345 h 496527"/>
                              <a:gd name="connsiteX26" fmla="*/ 778288 w 1959768"/>
                              <a:gd name="connsiteY26" fmla="*/ 121634 h 496527"/>
                              <a:gd name="connsiteX27" fmla="*/ 815340 w 1959768"/>
                              <a:gd name="connsiteY27" fmla="*/ 137255 h 496527"/>
                              <a:gd name="connsiteX28" fmla="*/ 836771 w 1959768"/>
                              <a:gd name="connsiteY28" fmla="*/ 145066 h 496527"/>
                              <a:gd name="connsiteX29" fmla="*/ 842105 w 1959768"/>
                              <a:gd name="connsiteY29" fmla="*/ 155448 h 496527"/>
                              <a:gd name="connsiteX30" fmla="*/ 837057 w 1959768"/>
                              <a:gd name="connsiteY30" fmla="*/ 165830 h 496527"/>
                              <a:gd name="connsiteX31" fmla="*/ 823055 w 1959768"/>
                              <a:gd name="connsiteY31" fmla="*/ 169640 h 496527"/>
                              <a:gd name="connsiteX32" fmla="*/ 779621 w 1959768"/>
                              <a:gd name="connsiteY32" fmla="*/ 149162 h 496527"/>
                              <a:gd name="connsiteX33" fmla="*/ 760571 w 1959768"/>
                              <a:gd name="connsiteY33" fmla="*/ 172784 h 496527"/>
                              <a:gd name="connsiteX34" fmla="*/ 822579 w 1959768"/>
                              <a:gd name="connsiteY34" fmla="*/ 198311 h 496527"/>
                              <a:gd name="connsiteX35" fmla="*/ 861155 w 1959768"/>
                              <a:gd name="connsiteY35" fmla="*/ 186214 h 496527"/>
                              <a:gd name="connsiteX36" fmla="*/ 875729 w 1959768"/>
                              <a:gd name="connsiteY36" fmla="*/ 154496 h 496527"/>
                              <a:gd name="connsiteX37" fmla="*/ 864298 w 1959768"/>
                              <a:gd name="connsiteY37" fmla="*/ 124873 h 496527"/>
                              <a:gd name="connsiteX38" fmla="*/ 832294 w 1959768"/>
                              <a:gd name="connsiteY38" fmla="*/ 109633 h 496527"/>
                              <a:gd name="connsiteX39" fmla="*/ 805910 w 1959768"/>
                              <a:gd name="connsiteY39" fmla="*/ 100775 h 496527"/>
                              <a:gd name="connsiteX40" fmla="*/ 800195 w 1959768"/>
                              <a:gd name="connsiteY40" fmla="*/ 90678 h 496527"/>
                              <a:gd name="connsiteX41" fmla="*/ 804863 w 1959768"/>
                              <a:gd name="connsiteY41" fmla="*/ 80486 h 496527"/>
                              <a:gd name="connsiteX42" fmla="*/ 816959 w 1959768"/>
                              <a:gd name="connsiteY42" fmla="*/ 76676 h 496527"/>
                              <a:gd name="connsiteX43" fmla="*/ 1015841 w 1959768"/>
                              <a:gd name="connsiteY43" fmla="*/ 196691 h 496527"/>
                              <a:gd name="connsiteX44" fmla="*/ 1015841 w 1959768"/>
                              <a:gd name="connsiteY44" fmla="*/ 168116 h 496527"/>
                              <a:gd name="connsiteX45" fmla="*/ 938784 w 1959768"/>
                              <a:gd name="connsiteY45" fmla="*/ 168116 h 496527"/>
                              <a:gd name="connsiteX46" fmla="*/ 1014984 w 1959768"/>
                              <a:gd name="connsiteY46" fmla="*/ 73724 h 496527"/>
                              <a:gd name="connsiteX47" fmla="*/ 1014984 w 1959768"/>
                              <a:gd name="connsiteY47" fmla="*/ 51530 h 496527"/>
                              <a:gd name="connsiteX48" fmla="*/ 896874 w 1959768"/>
                              <a:gd name="connsiteY48" fmla="*/ 51530 h 496527"/>
                              <a:gd name="connsiteX49" fmla="*/ 896874 w 1959768"/>
                              <a:gd name="connsiteY49" fmla="*/ 79629 h 496527"/>
                              <a:gd name="connsiteX50" fmla="*/ 970407 w 1959768"/>
                              <a:gd name="connsiteY50" fmla="*/ 79629 h 496527"/>
                              <a:gd name="connsiteX51" fmla="*/ 894207 w 1959768"/>
                              <a:gd name="connsiteY51" fmla="*/ 174879 h 496527"/>
                              <a:gd name="connsiteX52" fmla="*/ 894207 w 1959768"/>
                              <a:gd name="connsiteY52" fmla="*/ 197072 h 496527"/>
                              <a:gd name="connsiteX53" fmla="*/ 1044416 w 1959768"/>
                              <a:gd name="connsiteY53" fmla="*/ 51530 h 496527"/>
                              <a:gd name="connsiteX54" fmla="*/ 1044416 w 1959768"/>
                              <a:gd name="connsiteY54" fmla="*/ 196691 h 496527"/>
                              <a:gd name="connsiteX55" fmla="*/ 1151382 w 1959768"/>
                              <a:gd name="connsiteY55" fmla="*/ 196691 h 496527"/>
                              <a:gd name="connsiteX56" fmla="*/ 1151382 w 1959768"/>
                              <a:gd name="connsiteY56" fmla="*/ 168116 h 496527"/>
                              <a:gd name="connsiteX57" fmla="*/ 1076801 w 1959768"/>
                              <a:gd name="connsiteY57" fmla="*/ 168116 h 496527"/>
                              <a:gd name="connsiteX58" fmla="*/ 1076801 w 1959768"/>
                              <a:gd name="connsiteY58" fmla="*/ 137922 h 496527"/>
                              <a:gd name="connsiteX59" fmla="*/ 1141762 w 1959768"/>
                              <a:gd name="connsiteY59" fmla="*/ 137922 h 496527"/>
                              <a:gd name="connsiteX60" fmla="*/ 1141762 w 1959768"/>
                              <a:gd name="connsiteY60" fmla="*/ 110300 h 496527"/>
                              <a:gd name="connsiteX61" fmla="*/ 1076801 w 1959768"/>
                              <a:gd name="connsiteY61" fmla="*/ 110300 h 496527"/>
                              <a:gd name="connsiteX62" fmla="*/ 1076801 w 1959768"/>
                              <a:gd name="connsiteY62" fmla="*/ 80391 h 496527"/>
                              <a:gd name="connsiteX63" fmla="*/ 1149096 w 1959768"/>
                              <a:gd name="connsiteY63" fmla="*/ 80391 h 496527"/>
                              <a:gd name="connsiteX64" fmla="*/ 1149096 w 1959768"/>
                              <a:gd name="connsiteY64" fmla="*/ 51816 h 496527"/>
                              <a:gd name="connsiteX65" fmla="*/ 1137476 w 1959768"/>
                              <a:gd name="connsiteY65" fmla="*/ 13430 h 496527"/>
                              <a:gd name="connsiteX66" fmla="*/ 1105281 w 1959768"/>
                              <a:gd name="connsiteY66" fmla="*/ 0 h 496527"/>
                              <a:gd name="connsiteX67" fmla="*/ 1078897 w 1959768"/>
                              <a:gd name="connsiteY67" fmla="*/ 36671 h 496527"/>
                              <a:gd name="connsiteX68" fmla="*/ 1108615 w 1959768"/>
                              <a:gd name="connsiteY68" fmla="*/ 36671 h 496527"/>
                              <a:gd name="connsiteX69" fmla="*/ 1217200 w 1959768"/>
                              <a:gd name="connsiteY69" fmla="*/ 156305 h 496527"/>
                              <a:gd name="connsiteX70" fmla="*/ 1204722 w 1959768"/>
                              <a:gd name="connsiteY70" fmla="*/ 123254 h 496527"/>
                              <a:gd name="connsiteX71" fmla="*/ 1217676 w 1959768"/>
                              <a:gd name="connsiteY71" fmla="*/ 91154 h 496527"/>
                              <a:gd name="connsiteX72" fmla="*/ 1248728 w 1959768"/>
                              <a:gd name="connsiteY72" fmla="*/ 78962 h 496527"/>
                              <a:gd name="connsiteX73" fmla="*/ 1286828 w 1959768"/>
                              <a:gd name="connsiteY73" fmla="*/ 98012 h 496527"/>
                              <a:gd name="connsiteX74" fmla="*/ 1307021 w 1959768"/>
                              <a:gd name="connsiteY74" fmla="*/ 75152 h 496527"/>
                              <a:gd name="connsiteX75" fmla="*/ 1247204 w 1959768"/>
                              <a:gd name="connsiteY75" fmla="*/ 48006 h 496527"/>
                              <a:gd name="connsiteX76" fmla="*/ 1193197 w 1959768"/>
                              <a:gd name="connsiteY76" fmla="*/ 69437 h 496527"/>
                              <a:gd name="connsiteX77" fmla="*/ 1171099 w 1959768"/>
                              <a:gd name="connsiteY77" fmla="*/ 123349 h 496527"/>
                              <a:gd name="connsiteX78" fmla="*/ 1192816 w 1959768"/>
                              <a:gd name="connsiteY78" fmla="*/ 176784 h 496527"/>
                              <a:gd name="connsiteX79" fmla="*/ 1303620 w 1959768"/>
                              <a:gd name="connsiteY79" fmla="*/ 173089 h 496527"/>
                              <a:gd name="connsiteX80" fmla="*/ 1306259 w 1959768"/>
                              <a:gd name="connsiteY80" fmla="*/ 170117 h 496527"/>
                              <a:gd name="connsiteX81" fmla="*/ 1285494 w 1959768"/>
                              <a:gd name="connsiteY81" fmla="*/ 148781 h 496527"/>
                              <a:gd name="connsiteX82" fmla="*/ 1246442 w 1959768"/>
                              <a:gd name="connsiteY82" fmla="*/ 167831 h 496527"/>
                              <a:gd name="connsiteX83" fmla="*/ 1216819 w 1959768"/>
                              <a:gd name="connsiteY83" fmla="*/ 155734 h 496527"/>
                              <a:gd name="connsiteX84" fmla="*/ 1422273 w 1959768"/>
                              <a:gd name="connsiteY84" fmla="*/ 112776 h 496527"/>
                              <a:gd name="connsiteX85" fmla="*/ 1364552 w 1959768"/>
                              <a:gd name="connsiteY85" fmla="*/ 112776 h 496527"/>
                              <a:gd name="connsiteX86" fmla="*/ 1364552 w 1959768"/>
                              <a:gd name="connsiteY86" fmla="*/ 51530 h 496527"/>
                              <a:gd name="connsiteX87" fmla="*/ 1332167 w 1959768"/>
                              <a:gd name="connsiteY87" fmla="*/ 51530 h 496527"/>
                              <a:gd name="connsiteX88" fmla="*/ 1332167 w 1959768"/>
                              <a:gd name="connsiteY88" fmla="*/ 196691 h 496527"/>
                              <a:gd name="connsiteX89" fmla="*/ 1364552 w 1959768"/>
                              <a:gd name="connsiteY89" fmla="*/ 196691 h 496527"/>
                              <a:gd name="connsiteX90" fmla="*/ 1364552 w 1959768"/>
                              <a:gd name="connsiteY90" fmla="*/ 139541 h 496527"/>
                              <a:gd name="connsiteX91" fmla="*/ 1422273 w 1959768"/>
                              <a:gd name="connsiteY91" fmla="*/ 139541 h 496527"/>
                              <a:gd name="connsiteX92" fmla="*/ 1422273 w 1959768"/>
                              <a:gd name="connsiteY92" fmla="*/ 196691 h 496527"/>
                              <a:gd name="connsiteX93" fmla="*/ 1454658 w 1959768"/>
                              <a:gd name="connsiteY93" fmla="*/ 196691 h 496527"/>
                              <a:gd name="connsiteX94" fmla="*/ 1454658 w 1959768"/>
                              <a:gd name="connsiteY94" fmla="*/ 51530 h 496527"/>
                              <a:gd name="connsiteX95" fmla="*/ 1422273 w 1959768"/>
                              <a:gd name="connsiteY95" fmla="*/ 51530 h 496527"/>
                              <a:gd name="connsiteX96" fmla="*/ 1490472 w 1959768"/>
                              <a:gd name="connsiteY96" fmla="*/ 51530 h 496527"/>
                              <a:gd name="connsiteX97" fmla="*/ 1490472 w 1959768"/>
                              <a:gd name="connsiteY97" fmla="*/ 196691 h 496527"/>
                              <a:gd name="connsiteX98" fmla="*/ 1597343 w 1959768"/>
                              <a:gd name="connsiteY98" fmla="*/ 196691 h 496527"/>
                              <a:gd name="connsiteX99" fmla="*/ 1597343 w 1959768"/>
                              <a:gd name="connsiteY99" fmla="*/ 168116 h 496527"/>
                              <a:gd name="connsiteX100" fmla="*/ 1522857 w 1959768"/>
                              <a:gd name="connsiteY100" fmla="*/ 168116 h 496527"/>
                              <a:gd name="connsiteX101" fmla="*/ 1522857 w 1959768"/>
                              <a:gd name="connsiteY101" fmla="*/ 137922 h 496527"/>
                              <a:gd name="connsiteX102" fmla="*/ 1587818 w 1959768"/>
                              <a:gd name="connsiteY102" fmla="*/ 137922 h 496527"/>
                              <a:gd name="connsiteX103" fmla="*/ 1587818 w 1959768"/>
                              <a:gd name="connsiteY103" fmla="*/ 110300 h 496527"/>
                              <a:gd name="connsiteX104" fmla="*/ 1522857 w 1959768"/>
                              <a:gd name="connsiteY104" fmla="*/ 110300 h 496527"/>
                              <a:gd name="connsiteX105" fmla="*/ 1522857 w 1959768"/>
                              <a:gd name="connsiteY105" fmla="*/ 80391 h 496527"/>
                              <a:gd name="connsiteX106" fmla="*/ 1595057 w 1959768"/>
                              <a:gd name="connsiteY106" fmla="*/ 80391 h 496527"/>
                              <a:gd name="connsiteX107" fmla="*/ 1595057 w 1959768"/>
                              <a:gd name="connsiteY107" fmla="*/ 51816 h 496527"/>
                              <a:gd name="connsiteX108" fmla="*/ 1727740 w 1959768"/>
                              <a:gd name="connsiteY108" fmla="*/ 144971 h 496527"/>
                              <a:gd name="connsiteX109" fmla="*/ 1656493 w 1959768"/>
                              <a:gd name="connsiteY109" fmla="*/ 51530 h 496527"/>
                              <a:gd name="connsiteX110" fmla="*/ 1625727 w 1959768"/>
                              <a:gd name="connsiteY110" fmla="*/ 51530 h 496527"/>
                              <a:gd name="connsiteX111" fmla="*/ 1625727 w 1959768"/>
                              <a:gd name="connsiteY111" fmla="*/ 196691 h 496527"/>
                              <a:gd name="connsiteX112" fmla="*/ 1658112 w 1959768"/>
                              <a:gd name="connsiteY112" fmla="*/ 196691 h 496527"/>
                              <a:gd name="connsiteX113" fmla="*/ 1658112 w 1959768"/>
                              <a:gd name="connsiteY113" fmla="*/ 105728 h 496527"/>
                              <a:gd name="connsiteX114" fmla="*/ 1727264 w 1959768"/>
                              <a:gd name="connsiteY114" fmla="*/ 196691 h 496527"/>
                              <a:gd name="connsiteX115" fmla="*/ 1759649 w 1959768"/>
                              <a:gd name="connsiteY115" fmla="*/ 196691 h 496527"/>
                              <a:gd name="connsiteX116" fmla="*/ 1759649 w 1959768"/>
                              <a:gd name="connsiteY116" fmla="*/ 51530 h 496527"/>
                              <a:gd name="connsiteX117" fmla="*/ 1727264 w 1959768"/>
                              <a:gd name="connsiteY117" fmla="*/ 51530 h 496527"/>
                              <a:gd name="connsiteX118" fmla="*/ 1858232 w 1959768"/>
                              <a:gd name="connsiteY118" fmla="*/ 139351 h 496527"/>
                              <a:gd name="connsiteX119" fmla="*/ 1908524 w 1959768"/>
                              <a:gd name="connsiteY119" fmla="*/ 51530 h 496527"/>
                              <a:gd name="connsiteX120" fmla="*/ 1873377 w 1959768"/>
                              <a:gd name="connsiteY120" fmla="*/ 51530 h 496527"/>
                              <a:gd name="connsiteX121" fmla="*/ 1842040 w 1959768"/>
                              <a:gd name="connsiteY121" fmla="*/ 105537 h 496527"/>
                              <a:gd name="connsiteX122" fmla="*/ 1810703 w 1959768"/>
                              <a:gd name="connsiteY122" fmla="*/ 51530 h 496527"/>
                              <a:gd name="connsiteX123" fmla="*/ 1775651 w 1959768"/>
                              <a:gd name="connsiteY123" fmla="*/ 51530 h 496527"/>
                              <a:gd name="connsiteX124" fmla="*/ 1825847 w 1959768"/>
                              <a:gd name="connsiteY124" fmla="*/ 139351 h 496527"/>
                              <a:gd name="connsiteX125" fmla="*/ 1825847 w 1959768"/>
                              <a:gd name="connsiteY125" fmla="*/ 196501 h 496527"/>
                              <a:gd name="connsiteX126" fmla="*/ 1858232 w 1959768"/>
                              <a:gd name="connsiteY126" fmla="*/ 196501 h 496527"/>
                              <a:gd name="connsiteX127" fmla="*/ 1924050 w 1959768"/>
                              <a:gd name="connsiteY127" fmla="*/ 196501 h 496527"/>
                              <a:gd name="connsiteX128" fmla="*/ 1956435 w 1959768"/>
                              <a:gd name="connsiteY128" fmla="*/ 196501 h 496527"/>
                              <a:gd name="connsiteX129" fmla="*/ 1956435 w 1959768"/>
                              <a:gd name="connsiteY129" fmla="*/ 51530 h 496527"/>
                              <a:gd name="connsiteX130" fmla="*/ 1924050 w 1959768"/>
                              <a:gd name="connsiteY130" fmla="*/ 51530 h 496527"/>
                              <a:gd name="connsiteX131" fmla="*/ 770287 w 1959768"/>
                              <a:gd name="connsiteY131" fmla="*/ 229362 h 496527"/>
                              <a:gd name="connsiteX132" fmla="*/ 770287 w 1959768"/>
                              <a:gd name="connsiteY132" fmla="*/ 374237 h 496527"/>
                              <a:gd name="connsiteX133" fmla="*/ 877157 w 1959768"/>
                              <a:gd name="connsiteY133" fmla="*/ 374237 h 496527"/>
                              <a:gd name="connsiteX134" fmla="*/ 877157 w 1959768"/>
                              <a:gd name="connsiteY134" fmla="*/ 345662 h 496527"/>
                              <a:gd name="connsiteX135" fmla="*/ 802672 w 1959768"/>
                              <a:gd name="connsiteY135" fmla="*/ 345662 h 496527"/>
                              <a:gd name="connsiteX136" fmla="*/ 802672 w 1959768"/>
                              <a:gd name="connsiteY136" fmla="*/ 315659 h 496527"/>
                              <a:gd name="connsiteX137" fmla="*/ 867632 w 1959768"/>
                              <a:gd name="connsiteY137" fmla="*/ 315659 h 496527"/>
                              <a:gd name="connsiteX138" fmla="*/ 867632 w 1959768"/>
                              <a:gd name="connsiteY138" fmla="*/ 288512 h 496527"/>
                              <a:gd name="connsiteX139" fmla="*/ 802672 w 1959768"/>
                              <a:gd name="connsiteY139" fmla="*/ 288512 h 496527"/>
                              <a:gd name="connsiteX140" fmla="*/ 802672 w 1959768"/>
                              <a:gd name="connsiteY140" fmla="*/ 258223 h 496527"/>
                              <a:gd name="connsiteX141" fmla="*/ 874871 w 1959768"/>
                              <a:gd name="connsiteY141" fmla="*/ 258223 h 496527"/>
                              <a:gd name="connsiteX142" fmla="*/ 874871 w 1959768"/>
                              <a:gd name="connsiteY142" fmla="*/ 229648 h 496527"/>
                              <a:gd name="connsiteX143" fmla="*/ 1002506 w 1959768"/>
                              <a:gd name="connsiteY143" fmla="*/ 340424 h 496527"/>
                              <a:gd name="connsiteX144" fmla="*/ 974503 w 1959768"/>
                              <a:gd name="connsiteY144" fmla="*/ 346805 h 496527"/>
                              <a:gd name="connsiteX145" fmla="*/ 945928 w 1959768"/>
                              <a:gd name="connsiteY145" fmla="*/ 334518 h 496527"/>
                              <a:gd name="connsiteX146" fmla="*/ 933831 w 1959768"/>
                              <a:gd name="connsiteY146" fmla="*/ 301562 h 496527"/>
                              <a:gd name="connsiteX147" fmla="*/ 946499 w 1959768"/>
                              <a:gd name="connsiteY147" fmla="*/ 268510 h 496527"/>
                              <a:gd name="connsiteX148" fmla="*/ 977646 w 1959768"/>
                              <a:gd name="connsiteY148" fmla="*/ 255937 h 496527"/>
                              <a:gd name="connsiteX149" fmla="*/ 995363 w 1959768"/>
                              <a:gd name="connsiteY149" fmla="*/ 259080 h 496527"/>
                              <a:gd name="connsiteX150" fmla="*/ 1013269 w 1959768"/>
                              <a:gd name="connsiteY150" fmla="*/ 270891 h 496527"/>
                              <a:gd name="connsiteX151" fmla="*/ 1030129 w 1959768"/>
                              <a:gd name="connsiteY151" fmla="*/ 246602 h 496527"/>
                              <a:gd name="connsiteX152" fmla="*/ 975836 w 1959768"/>
                              <a:gd name="connsiteY152" fmla="*/ 226028 h 496527"/>
                              <a:gd name="connsiteX153" fmla="*/ 922496 w 1959768"/>
                              <a:gd name="connsiteY153" fmla="*/ 247555 h 496527"/>
                              <a:gd name="connsiteX154" fmla="*/ 899922 w 1959768"/>
                              <a:gd name="connsiteY154" fmla="*/ 301466 h 496527"/>
                              <a:gd name="connsiteX155" fmla="*/ 921734 w 1959768"/>
                              <a:gd name="connsiteY155" fmla="*/ 355187 h 496527"/>
                              <a:gd name="connsiteX156" fmla="*/ 975360 w 1959768"/>
                              <a:gd name="connsiteY156" fmla="*/ 376333 h 496527"/>
                              <a:gd name="connsiteX157" fmla="*/ 1035177 w 1959768"/>
                              <a:gd name="connsiteY157" fmla="*/ 352330 h 496527"/>
                              <a:gd name="connsiteX158" fmla="*/ 1035177 w 1959768"/>
                              <a:gd name="connsiteY158" fmla="*/ 300514 h 496527"/>
                              <a:gd name="connsiteX159" fmla="*/ 1002506 w 1959768"/>
                              <a:gd name="connsiteY159" fmla="*/ 300514 h 496527"/>
                              <a:gd name="connsiteX160" fmla="*/ 1126331 w 1959768"/>
                              <a:gd name="connsiteY160" fmla="*/ 317183 h 496527"/>
                              <a:gd name="connsiteX161" fmla="*/ 1176147 w 1959768"/>
                              <a:gd name="connsiteY161" fmla="*/ 229362 h 496527"/>
                              <a:gd name="connsiteX162" fmla="*/ 1141000 w 1959768"/>
                              <a:gd name="connsiteY162" fmla="*/ 229362 h 496527"/>
                              <a:gd name="connsiteX163" fmla="*/ 1109663 w 1959768"/>
                              <a:gd name="connsiteY163" fmla="*/ 283274 h 496527"/>
                              <a:gd name="connsiteX164" fmla="*/ 1078325 w 1959768"/>
                              <a:gd name="connsiteY164" fmla="*/ 229362 h 496527"/>
                              <a:gd name="connsiteX165" fmla="*/ 1043273 w 1959768"/>
                              <a:gd name="connsiteY165" fmla="*/ 229362 h 496527"/>
                              <a:gd name="connsiteX166" fmla="*/ 1093851 w 1959768"/>
                              <a:gd name="connsiteY166" fmla="*/ 317087 h 496527"/>
                              <a:gd name="connsiteX167" fmla="*/ 1093851 w 1959768"/>
                              <a:gd name="connsiteY167" fmla="*/ 374237 h 496527"/>
                              <a:gd name="connsiteX168" fmla="*/ 1126236 w 1959768"/>
                              <a:gd name="connsiteY168" fmla="*/ 374237 h 496527"/>
                              <a:gd name="connsiteX169" fmla="*/ 1194435 w 1959768"/>
                              <a:gd name="connsiteY169" fmla="*/ 229362 h 496527"/>
                              <a:gd name="connsiteX170" fmla="*/ 1194435 w 1959768"/>
                              <a:gd name="connsiteY170" fmla="*/ 374237 h 496527"/>
                              <a:gd name="connsiteX171" fmla="*/ 1301401 w 1959768"/>
                              <a:gd name="connsiteY171" fmla="*/ 374237 h 496527"/>
                              <a:gd name="connsiteX172" fmla="*/ 1301401 w 1959768"/>
                              <a:gd name="connsiteY172" fmla="*/ 345662 h 496527"/>
                              <a:gd name="connsiteX173" fmla="*/ 1226820 w 1959768"/>
                              <a:gd name="connsiteY173" fmla="*/ 345662 h 496527"/>
                              <a:gd name="connsiteX174" fmla="*/ 1226820 w 1959768"/>
                              <a:gd name="connsiteY174" fmla="*/ 315659 h 496527"/>
                              <a:gd name="connsiteX175" fmla="*/ 1291781 w 1959768"/>
                              <a:gd name="connsiteY175" fmla="*/ 315659 h 496527"/>
                              <a:gd name="connsiteX176" fmla="*/ 1291781 w 1959768"/>
                              <a:gd name="connsiteY176" fmla="*/ 288512 h 496527"/>
                              <a:gd name="connsiteX177" fmla="*/ 1226820 w 1959768"/>
                              <a:gd name="connsiteY177" fmla="*/ 288512 h 496527"/>
                              <a:gd name="connsiteX178" fmla="*/ 1226820 w 1959768"/>
                              <a:gd name="connsiteY178" fmla="*/ 258223 h 496527"/>
                              <a:gd name="connsiteX179" fmla="*/ 1299115 w 1959768"/>
                              <a:gd name="connsiteY179" fmla="*/ 258223 h 496527"/>
                              <a:gd name="connsiteX180" fmla="*/ 1299115 w 1959768"/>
                              <a:gd name="connsiteY180" fmla="*/ 229648 h 496527"/>
                              <a:gd name="connsiteX181" fmla="*/ 1435036 w 1959768"/>
                              <a:gd name="connsiteY181" fmla="*/ 257366 h 496527"/>
                              <a:gd name="connsiteX182" fmla="*/ 1435036 w 1959768"/>
                              <a:gd name="connsiteY182" fmla="*/ 229362 h 496527"/>
                              <a:gd name="connsiteX183" fmla="*/ 1320736 w 1959768"/>
                              <a:gd name="connsiteY183" fmla="*/ 229362 h 496527"/>
                              <a:gd name="connsiteX184" fmla="*/ 1320736 w 1959768"/>
                              <a:gd name="connsiteY184" fmla="*/ 257366 h 496527"/>
                              <a:gd name="connsiteX185" fmla="*/ 1361885 w 1959768"/>
                              <a:gd name="connsiteY185" fmla="*/ 257366 h 496527"/>
                              <a:gd name="connsiteX186" fmla="*/ 1361885 w 1959768"/>
                              <a:gd name="connsiteY186" fmla="*/ 374237 h 496527"/>
                              <a:gd name="connsiteX187" fmla="*/ 1394270 w 1959768"/>
                              <a:gd name="connsiteY187" fmla="*/ 374237 h 496527"/>
                              <a:gd name="connsiteX188" fmla="*/ 1394270 w 1959768"/>
                              <a:gd name="connsiteY188" fmla="*/ 257366 h 496527"/>
                              <a:gd name="connsiteX189" fmla="*/ 1460945 w 1959768"/>
                              <a:gd name="connsiteY189" fmla="*/ 229362 h 496527"/>
                              <a:gd name="connsiteX190" fmla="*/ 1460945 w 1959768"/>
                              <a:gd name="connsiteY190" fmla="*/ 374237 h 496527"/>
                              <a:gd name="connsiteX191" fmla="*/ 1567910 w 1959768"/>
                              <a:gd name="connsiteY191" fmla="*/ 374237 h 496527"/>
                              <a:gd name="connsiteX192" fmla="*/ 1567910 w 1959768"/>
                              <a:gd name="connsiteY192" fmla="*/ 345662 h 496527"/>
                              <a:gd name="connsiteX193" fmla="*/ 1493330 w 1959768"/>
                              <a:gd name="connsiteY193" fmla="*/ 345662 h 496527"/>
                              <a:gd name="connsiteX194" fmla="*/ 1493330 w 1959768"/>
                              <a:gd name="connsiteY194" fmla="*/ 315659 h 496527"/>
                              <a:gd name="connsiteX195" fmla="*/ 1558385 w 1959768"/>
                              <a:gd name="connsiteY195" fmla="*/ 315659 h 496527"/>
                              <a:gd name="connsiteX196" fmla="*/ 1558385 w 1959768"/>
                              <a:gd name="connsiteY196" fmla="*/ 288512 h 496527"/>
                              <a:gd name="connsiteX197" fmla="*/ 1493330 w 1959768"/>
                              <a:gd name="connsiteY197" fmla="*/ 288512 h 496527"/>
                              <a:gd name="connsiteX198" fmla="*/ 1493330 w 1959768"/>
                              <a:gd name="connsiteY198" fmla="*/ 258223 h 496527"/>
                              <a:gd name="connsiteX199" fmla="*/ 1565624 w 1959768"/>
                              <a:gd name="connsiteY199" fmla="*/ 258223 h 496527"/>
                              <a:gd name="connsiteX200" fmla="*/ 1565624 w 1959768"/>
                              <a:gd name="connsiteY200" fmla="*/ 229648 h 496527"/>
                              <a:gd name="connsiteX201" fmla="*/ 1728597 w 1959768"/>
                              <a:gd name="connsiteY201" fmla="*/ 374237 h 496527"/>
                              <a:gd name="connsiteX202" fmla="*/ 1760982 w 1959768"/>
                              <a:gd name="connsiteY202" fmla="*/ 374237 h 496527"/>
                              <a:gd name="connsiteX203" fmla="*/ 1760982 w 1959768"/>
                              <a:gd name="connsiteY203" fmla="*/ 229362 h 496527"/>
                              <a:gd name="connsiteX204" fmla="*/ 1717358 w 1959768"/>
                              <a:gd name="connsiteY204" fmla="*/ 229362 h 496527"/>
                              <a:gd name="connsiteX205" fmla="*/ 1679829 w 1959768"/>
                              <a:gd name="connsiteY205" fmla="*/ 309086 h 496527"/>
                              <a:gd name="connsiteX206" fmla="*/ 1642872 w 1959768"/>
                              <a:gd name="connsiteY206" fmla="*/ 229362 h 496527"/>
                              <a:gd name="connsiteX207" fmla="*/ 1599057 w 1959768"/>
                              <a:gd name="connsiteY207" fmla="*/ 229362 h 496527"/>
                              <a:gd name="connsiteX208" fmla="*/ 1599057 w 1959768"/>
                              <a:gd name="connsiteY208" fmla="*/ 374237 h 496527"/>
                              <a:gd name="connsiteX209" fmla="*/ 1631442 w 1959768"/>
                              <a:gd name="connsiteY209" fmla="*/ 374237 h 496527"/>
                              <a:gd name="connsiteX210" fmla="*/ 1631442 w 1959768"/>
                              <a:gd name="connsiteY210" fmla="*/ 283083 h 496527"/>
                              <a:gd name="connsiteX211" fmla="*/ 1670399 w 1959768"/>
                              <a:gd name="connsiteY211" fmla="*/ 362426 h 496527"/>
                              <a:gd name="connsiteX212" fmla="*/ 1689449 w 1959768"/>
                              <a:gd name="connsiteY212" fmla="*/ 362426 h 496527"/>
                              <a:gd name="connsiteX213" fmla="*/ 1728597 w 1959768"/>
                              <a:gd name="connsiteY213" fmla="*/ 283083 h 496527"/>
                              <a:gd name="connsiteX214" fmla="*/ 766572 w 1959768"/>
                              <a:gd name="connsiteY214" fmla="*/ 466725 h 496527"/>
                              <a:gd name="connsiteX215" fmla="*/ 766572 w 1959768"/>
                              <a:gd name="connsiteY215" fmla="*/ 431864 h 496527"/>
                              <a:gd name="connsiteX216" fmla="*/ 755999 w 1959768"/>
                              <a:gd name="connsiteY216" fmla="*/ 431864 h 496527"/>
                              <a:gd name="connsiteX217" fmla="*/ 755999 w 1959768"/>
                              <a:gd name="connsiteY217" fmla="*/ 467201 h 496527"/>
                              <a:gd name="connsiteX218" fmla="*/ 763429 w 1959768"/>
                              <a:gd name="connsiteY218" fmla="*/ 488156 h 496527"/>
                              <a:gd name="connsiteX219" fmla="*/ 801529 w 1959768"/>
                              <a:gd name="connsiteY219" fmla="*/ 488156 h 496527"/>
                              <a:gd name="connsiteX220" fmla="*/ 809054 w 1959768"/>
                              <a:gd name="connsiteY220" fmla="*/ 467201 h 496527"/>
                              <a:gd name="connsiteX221" fmla="*/ 809054 w 1959768"/>
                              <a:gd name="connsiteY221" fmla="*/ 431864 h 496527"/>
                              <a:gd name="connsiteX222" fmla="*/ 798385 w 1959768"/>
                              <a:gd name="connsiteY222" fmla="*/ 431864 h 496527"/>
                              <a:gd name="connsiteX223" fmla="*/ 798385 w 1959768"/>
                              <a:gd name="connsiteY223" fmla="*/ 466725 h 496527"/>
                              <a:gd name="connsiteX224" fmla="*/ 794099 w 1959768"/>
                              <a:gd name="connsiteY224" fmla="*/ 480441 h 496527"/>
                              <a:gd name="connsiteX225" fmla="*/ 782384 w 1959768"/>
                              <a:gd name="connsiteY225" fmla="*/ 485489 h 496527"/>
                              <a:gd name="connsiteX226" fmla="*/ 770668 w 1959768"/>
                              <a:gd name="connsiteY226" fmla="*/ 480441 h 496527"/>
                              <a:gd name="connsiteX227" fmla="*/ 766572 w 1959768"/>
                              <a:gd name="connsiteY227" fmla="*/ 466725 h 496527"/>
                              <a:gd name="connsiteX228" fmla="*/ 873443 w 1959768"/>
                              <a:gd name="connsiteY228" fmla="*/ 479012 h 496527"/>
                              <a:gd name="connsiteX229" fmla="*/ 836867 w 1959768"/>
                              <a:gd name="connsiteY229" fmla="*/ 431959 h 496527"/>
                              <a:gd name="connsiteX230" fmla="*/ 826198 w 1959768"/>
                              <a:gd name="connsiteY230" fmla="*/ 431959 h 496527"/>
                              <a:gd name="connsiteX231" fmla="*/ 826198 w 1959768"/>
                              <a:gd name="connsiteY231" fmla="*/ 495014 h 496527"/>
                              <a:gd name="connsiteX232" fmla="*/ 836867 w 1959768"/>
                              <a:gd name="connsiteY232" fmla="*/ 495014 h 496527"/>
                              <a:gd name="connsiteX233" fmla="*/ 836867 w 1959768"/>
                              <a:gd name="connsiteY233" fmla="*/ 448913 h 496527"/>
                              <a:gd name="connsiteX234" fmla="*/ 872490 w 1959768"/>
                              <a:gd name="connsiteY234" fmla="*/ 494919 h 496527"/>
                              <a:gd name="connsiteX235" fmla="*/ 884110 w 1959768"/>
                              <a:gd name="connsiteY235" fmla="*/ 494919 h 496527"/>
                              <a:gd name="connsiteX236" fmla="*/ 884110 w 1959768"/>
                              <a:gd name="connsiteY236" fmla="*/ 431864 h 496527"/>
                              <a:gd name="connsiteX237" fmla="*/ 873443 w 1959768"/>
                              <a:gd name="connsiteY237" fmla="*/ 431864 h 496527"/>
                              <a:gd name="connsiteX238" fmla="*/ 901541 w 1959768"/>
                              <a:gd name="connsiteY238" fmla="*/ 495014 h 496527"/>
                              <a:gd name="connsiteX239" fmla="*/ 912209 w 1959768"/>
                              <a:gd name="connsiteY239" fmla="*/ 495014 h 496527"/>
                              <a:gd name="connsiteX240" fmla="*/ 912209 w 1959768"/>
                              <a:gd name="connsiteY240" fmla="*/ 431864 h 496527"/>
                              <a:gd name="connsiteX241" fmla="*/ 901541 w 1959768"/>
                              <a:gd name="connsiteY241" fmla="*/ 431864 h 496527"/>
                              <a:gd name="connsiteX242" fmla="*/ 983742 w 1959768"/>
                              <a:gd name="connsiteY242" fmla="*/ 431959 h 496527"/>
                              <a:gd name="connsiteX243" fmla="*/ 971836 w 1959768"/>
                              <a:gd name="connsiteY243" fmla="*/ 431959 h 496527"/>
                              <a:gd name="connsiteX244" fmla="*/ 952786 w 1959768"/>
                              <a:gd name="connsiteY244" fmla="*/ 479012 h 496527"/>
                              <a:gd name="connsiteX245" fmla="*/ 933736 w 1959768"/>
                              <a:gd name="connsiteY245" fmla="*/ 431959 h 496527"/>
                              <a:gd name="connsiteX246" fmla="*/ 921830 w 1959768"/>
                              <a:gd name="connsiteY246" fmla="*/ 431959 h 496527"/>
                              <a:gd name="connsiteX247" fmla="*/ 947166 w 1959768"/>
                              <a:gd name="connsiteY247" fmla="*/ 495014 h 496527"/>
                              <a:gd name="connsiteX248" fmla="*/ 959072 w 1959768"/>
                              <a:gd name="connsiteY248" fmla="*/ 495014 h 496527"/>
                              <a:gd name="connsiteX249" fmla="*/ 992791 w 1959768"/>
                              <a:gd name="connsiteY249" fmla="*/ 431959 h 496527"/>
                              <a:gd name="connsiteX250" fmla="*/ 992791 w 1959768"/>
                              <a:gd name="connsiteY250" fmla="*/ 495014 h 496527"/>
                              <a:gd name="connsiteX251" fmla="*/ 1038130 w 1959768"/>
                              <a:gd name="connsiteY251" fmla="*/ 495014 h 496527"/>
                              <a:gd name="connsiteX252" fmla="*/ 1038130 w 1959768"/>
                              <a:gd name="connsiteY252" fmla="*/ 484823 h 496527"/>
                              <a:gd name="connsiteX253" fmla="*/ 1003459 w 1959768"/>
                              <a:gd name="connsiteY253" fmla="*/ 484823 h 496527"/>
                              <a:gd name="connsiteX254" fmla="*/ 1003459 w 1959768"/>
                              <a:gd name="connsiteY254" fmla="*/ 468059 h 496527"/>
                              <a:gd name="connsiteX255" fmla="*/ 1033272 w 1959768"/>
                              <a:gd name="connsiteY255" fmla="*/ 468059 h 496527"/>
                              <a:gd name="connsiteX256" fmla="*/ 1033272 w 1959768"/>
                              <a:gd name="connsiteY256" fmla="*/ 458534 h 496527"/>
                              <a:gd name="connsiteX257" fmla="*/ 1003078 w 1959768"/>
                              <a:gd name="connsiteY257" fmla="*/ 458534 h 496527"/>
                              <a:gd name="connsiteX258" fmla="*/ 1003078 w 1959768"/>
                              <a:gd name="connsiteY258" fmla="*/ 441865 h 496527"/>
                              <a:gd name="connsiteX259" fmla="*/ 1036701 w 1959768"/>
                              <a:gd name="connsiteY259" fmla="*/ 441865 h 496527"/>
                              <a:gd name="connsiteX260" fmla="*/ 1036701 w 1959768"/>
                              <a:gd name="connsiteY260" fmla="*/ 432340 h 496527"/>
                              <a:gd name="connsiteX261" fmla="*/ 1095851 w 1959768"/>
                              <a:gd name="connsiteY261" fmla="*/ 436817 h 496527"/>
                              <a:gd name="connsiteX262" fmla="*/ 1075182 w 1959768"/>
                              <a:gd name="connsiteY262" fmla="*/ 431959 h 496527"/>
                              <a:gd name="connsiteX263" fmla="*/ 1051751 w 1959768"/>
                              <a:gd name="connsiteY263" fmla="*/ 431959 h 496527"/>
                              <a:gd name="connsiteX264" fmla="*/ 1051751 w 1959768"/>
                              <a:gd name="connsiteY264" fmla="*/ 495014 h 496527"/>
                              <a:gd name="connsiteX265" fmla="*/ 1062419 w 1959768"/>
                              <a:gd name="connsiteY265" fmla="*/ 495014 h 496527"/>
                              <a:gd name="connsiteX266" fmla="*/ 1062419 w 1959768"/>
                              <a:gd name="connsiteY266" fmla="*/ 473678 h 496527"/>
                              <a:gd name="connsiteX267" fmla="*/ 1076325 w 1959768"/>
                              <a:gd name="connsiteY267" fmla="*/ 473678 h 496527"/>
                              <a:gd name="connsiteX268" fmla="*/ 1091375 w 1959768"/>
                              <a:gd name="connsiteY268" fmla="*/ 494919 h 496527"/>
                              <a:gd name="connsiteX269" fmla="*/ 1104900 w 1959768"/>
                              <a:gd name="connsiteY269" fmla="*/ 494919 h 496527"/>
                              <a:gd name="connsiteX270" fmla="*/ 1088422 w 1959768"/>
                              <a:gd name="connsiteY270" fmla="*/ 471964 h 496527"/>
                              <a:gd name="connsiteX271" fmla="*/ 1102043 w 1959768"/>
                              <a:gd name="connsiteY271" fmla="*/ 452342 h 496527"/>
                              <a:gd name="connsiteX272" fmla="*/ 1095851 w 1959768"/>
                              <a:gd name="connsiteY272" fmla="*/ 436721 h 496527"/>
                              <a:gd name="connsiteX273" fmla="*/ 1075658 w 1959768"/>
                              <a:gd name="connsiteY273" fmla="*/ 464153 h 496527"/>
                              <a:gd name="connsiteX274" fmla="*/ 1062419 w 1959768"/>
                              <a:gd name="connsiteY274" fmla="*/ 464153 h 496527"/>
                              <a:gd name="connsiteX275" fmla="*/ 1062419 w 1959768"/>
                              <a:gd name="connsiteY275" fmla="*/ 441484 h 496527"/>
                              <a:gd name="connsiteX276" fmla="*/ 1075849 w 1959768"/>
                              <a:gd name="connsiteY276" fmla="*/ 441484 h 496527"/>
                              <a:gd name="connsiteX277" fmla="*/ 1087755 w 1959768"/>
                              <a:gd name="connsiteY277" fmla="*/ 443770 h 496527"/>
                              <a:gd name="connsiteX278" fmla="*/ 1091089 w 1959768"/>
                              <a:gd name="connsiteY278" fmla="*/ 452247 h 496527"/>
                              <a:gd name="connsiteX279" fmla="*/ 1087850 w 1959768"/>
                              <a:gd name="connsiteY279" fmla="*/ 461772 h 496527"/>
                              <a:gd name="connsiteX280" fmla="*/ 1075658 w 1959768"/>
                              <a:gd name="connsiteY280" fmla="*/ 464058 h 496527"/>
                              <a:gd name="connsiteX281" fmla="*/ 1145858 w 1959768"/>
                              <a:gd name="connsiteY281" fmla="*/ 441865 h 496527"/>
                              <a:gd name="connsiteX282" fmla="*/ 1153382 w 1959768"/>
                              <a:gd name="connsiteY282" fmla="*/ 446056 h 496527"/>
                              <a:gd name="connsiteX283" fmla="*/ 1159097 w 1959768"/>
                              <a:gd name="connsiteY283" fmla="*/ 437960 h 496527"/>
                              <a:gd name="connsiteX284" fmla="*/ 1148810 w 1959768"/>
                              <a:gd name="connsiteY284" fmla="*/ 432435 h 496527"/>
                              <a:gd name="connsiteX285" fmla="*/ 1136809 w 1959768"/>
                              <a:gd name="connsiteY285" fmla="*/ 430435 h 496527"/>
                              <a:gd name="connsiteX286" fmla="*/ 1121093 w 1959768"/>
                              <a:gd name="connsiteY286" fmla="*/ 435197 h 496527"/>
                              <a:gd name="connsiteX287" fmla="*/ 1114711 w 1959768"/>
                              <a:gd name="connsiteY287" fmla="*/ 448628 h 496527"/>
                              <a:gd name="connsiteX288" fmla="*/ 1120331 w 1959768"/>
                              <a:gd name="connsiteY288" fmla="*/ 461582 h 496527"/>
                              <a:gd name="connsiteX289" fmla="*/ 1126712 w 1959768"/>
                              <a:gd name="connsiteY289" fmla="*/ 465296 h 496527"/>
                              <a:gd name="connsiteX290" fmla="*/ 1137285 w 1959768"/>
                              <a:gd name="connsiteY290" fmla="*/ 468344 h 496527"/>
                              <a:gd name="connsiteX291" fmla="*/ 1146810 w 1959768"/>
                              <a:gd name="connsiteY291" fmla="*/ 472059 h 496527"/>
                              <a:gd name="connsiteX292" fmla="*/ 1149572 w 1959768"/>
                              <a:gd name="connsiteY292" fmla="*/ 477679 h 496527"/>
                              <a:gd name="connsiteX293" fmla="*/ 1146620 w 1959768"/>
                              <a:gd name="connsiteY293" fmla="*/ 483584 h 496527"/>
                              <a:gd name="connsiteX294" fmla="*/ 1138428 w 1959768"/>
                              <a:gd name="connsiteY294" fmla="*/ 485775 h 496527"/>
                              <a:gd name="connsiteX295" fmla="*/ 1118616 w 1959768"/>
                              <a:gd name="connsiteY295" fmla="*/ 477488 h 496527"/>
                              <a:gd name="connsiteX296" fmla="*/ 1111949 w 1959768"/>
                              <a:gd name="connsiteY296" fmla="*/ 485489 h 496527"/>
                              <a:gd name="connsiteX297" fmla="*/ 1138047 w 1959768"/>
                              <a:gd name="connsiteY297" fmla="*/ 495586 h 496527"/>
                              <a:gd name="connsiteX298" fmla="*/ 1154430 w 1959768"/>
                              <a:gd name="connsiteY298" fmla="*/ 490442 h 496527"/>
                              <a:gd name="connsiteX299" fmla="*/ 1160621 w 1959768"/>
                              <a:gd name="connsiteY299" fmla="*/ 477107 h 496527"/>
                              <a:gd name="connsiteX300" fmla="*/ 1155668 w 1959768"/>
                              <a:gd name="connsiteY300" fmla="*/ 464630 h 496527"/>
                              <a:gd name="connsiteX301" fmla="*/ 1141095 w 1959768"/>
                              <a:gd name="connsiteY301" fmla="*/ 457962 h 496527"/>
                              <a:gd name="connsiteX302" fmla="*/ 1128427 w 1959768"/>
                              <a:gd name="connsiteY302" fmla="*/ 453676 h 496527"/>
                              <a:gd name="connsiteX303" fmla="*/ 1125474 w 1959768"/>
                              <a:gd name="connsiteY303" fmla="*/ 447770 h 496527"/>
                              <a:gd name="connsiteX304" fmla="*/ 1128427 w 1959768"/>
                              <a:gd name="connsiteY304" fmla="*/ 442055 h 496527"/>
                              <a:gd name="connsiteX305" fmla="*/ 1136047 w 1959768"/>
                              <a:gd name="connsiteY305" fmla="*/ 440150 h 496527"/>
                              <a:gd name="connsiteX306" fmla="*/ 1145858 w 1959768"/>
                              <a:gd name="connsiteY306" fmla="*/ 441769 h 496527"/>
                              <a:gd name="connsiteX307" fmla="*/ 1174433 w 1959768"/>
                              <a:gd name="connsiteY307" fmla="*/ 495014 h 496527"/>
                              <a:gd name="connsiteX308" fmla="*/ 1185101 w 1959768"/>
                              <a:gd name="connsiteY308" fmla="*/ 495014 h 496527"/>
                              <a:gd name="connsiteX309" fmla="*/ 1185101 w 1959768"/>
                              <a:gd name="connsiteY309" fmla="*/ 431864 h 496527"/>
                              <a:gd name="connsiteX310" fmla="*/ 1174433 w 1959768"/>
                              <a:gd name="connsiteY310" fmla="*/ 431864 h 496527"/>
                              <a:gd name="connsiteX311" fmla="*/ 1245489 w 1959768"/>
                              <a:gd name="connsiteY311" fmla="*/ 441674 h 496527"/>
                              <a:gd name="connsiteX312" fmla="*/ 1245489 w 1959768"/>
                              <a:gd name="connsiteY312" fmla="*/ 432149 h 496527"/>
                              <a:gd name="connsiteX313" fmla="*/ 1196626 w 1959768"/>
                              <a:gd name="connsiteY313" fmla="*/ 432149 h 496527"/>
                              <a:gd name="connsiteX314" fmla="*/ 1196626 w 1959768"/>
                              <a:gd name="connsiteY314" fmla="*/ 441674 h 496527"/>
                              <a:gd name="connsiteX315" fmla="*/ 1215676 w 1959768"/>
                              <a:gd name="connsiteY315" fmla="*/ 441674 h 496527"/>
                              <a:gd name="connsiteX316" fmla="*/ 1215676 w 1959768"/>
                              <a:gd name="connsiteY316" fmla="*/ 495014 h 496527"/>
                              <a:gd name="connsiteX317" fmla="*/ 1226249 w 1959768"/>
                              <a:gd name="connsiteY317" fmla="*/ 495014 h 496527"/>
                              <a:gd name="connsiteX318" fmla="*/ 1226249 w 1959768"/>
                              <a:gd name="connsiteY318" fmla="*/ 441674 h 496527"/>
                              <a:gd name="connsiteX319" fmla="*/ 1281779 w 1959768"/>
                              <a:gd name="connsiteY319" fmla="*/ 470249 h 496527"/>
                              <a:gd name="connsiteX320" fmla="*/ 1305211 w 1959768"/>
                              <a:gd name="connsiteY320" fmla="*/ 432149 h 496527"/>
                              <a:gd name="connsiteX321" fmla="*/ 1293305 w 1959768"/>
                              <a:gd name="connsiteY321" fmla="*/ 432149 h 496527"/>
                              <a:gd name="connsiteX322" fmla="*/ 1276064 w 1959768"/>
                              <a:gd name="connsiteY322" fmla="*/ 460724 h 496527"/>
                              <a:gd name="connsiteX323" fmla="*/ 1258919 w 1959768"/>
                              <a:gd name="connsiteY323" fmla="*/ 432149 h 496527"/>
                              <a:gd name="connsiteX324" fmla="*/ 1247299 w 1959768"/>
                              <a:gd name="connsiteY324" fmla="*/ 432149 h 496527"/>
                              <a:gd name="connsiteX325" fmla="*/ 1270730 w 1959768"/>
                              <a:gd name="connsiteY325" fmla="*/ 470249 h 496527"/>
                              <a:gd name="connsiteX326" fmla="*/ 1270730 w 1959768"/>
                              <a:gd name="connsiteY326" fmla="*/ 495205 h 496527"/>
                              <a:gd name="connsiteX327" fmla="*/ 1281494 w 1959768"/>
                              <a:gd name="connsiteY327" fmla="*/ 495205 h 496527"/>
                              <a:gd name="connsiteX328" fmla="*/ 1400270 w 1959768"/>
                              <a:gd name="connsiteY328" fmla="*/ 463201 h 496527"/>
                              <a:gd name="connsiteX329" fmla="*/ 1390745 w 1959768"/>
                              <a:gd name="connsiteY329" fmla="*/ 439960 h 496527"/>
                              <a:gd name="connsiteX330" fmla="*/ 1343120 w 1959768"/>
                              <a:gd name="connsiteY330" fmla="*/ 439960 h 496527"/>
                              <a:gd name="connsiteX331" fmla="*/ 1343111 w 1959768"/>
                              <a:gd name="connsiteY331" fmla="*/ 486432 h 496527"/>
                              <a:gd name="connsiteX332" fmla="*/ 1343120 w 1959768"/>
                              <a:gd name="connsiteY332" fmla="*/ 486442 h 496527"/>
                              <a:gd name="connsiteX333" fmla="*/ 1390745 w 1959768"/>
                              <a:gd name="connsiteY333" fmla="*/ 486442 h 496527"/>
                              <a:gd name="connsiteX334" fmla="*/ 1399985 w 1959768"/>
                              <a:gd name="connsiteY334" fmla="*/ 462915 h 496527"/>
                              <a:gd name="connsiteX335" fmla="*/ 1389317 w 1959768"/>
                              <a:gd name="connsiteY335" fmla="*/ 463201 h 496527"/>
                              <a:gd name="connsiteX336" fmla="*/ 1382935 w 1959768"/>
                              <a:gd name="connsiteY336" fmla="*/ 479393 h 496527"/>
                              <a:gd name="connsiteX337" fmla="*/ 1351550 w 1959768"/>
                              <a:gd name="connsiteY337" fmla="*/ 479728 h 496527"/>
                              <a:gd name="connsiteX338" fmla="*/ 1351217 w 1959768"/>
                              <a:gd name="connsiteY338" fmla="*/ 479393 h 496527"/>
                              <a:gd name="connsiteX339" fmla="*/ 1351217 w 1959768"/>
                              <a:gd name="connsiteY339" fmla="*/ 447008 h 496527"/>
                              <a:gd name="connsiteX340" fmla="*/ 1382601 w 1959768"/>
                              <a:gd name="connsiteY340" fmla="*/ 446674 h 496527"/>
                              <a:gd name="connsiteX341" fmla="*/ 1382935 w 1959768"/>
                              <a:gd name="connsiteY341" fmla="*/ 447008 h 496527"/>
                              <a:gd name="connsiteX342" fmla="*/ 1389031 w 1959768"/>
                              <a:gd name="connsiteY342" fmla="*/ 462915 h 496527"/>
                              <a:gd name="connsiteX343" fmla="*/ 1455992 w 1959768"/>
                              <a:gd name="connsiteY343" fmla="*/ 442055 h 496527"/>
                              <a:gd name="connsiteX344" fmla="*/ 1455992 w 1959768"/>
                              <a:gd name="connsiteY344" fmla="*/ 432530 h 496527"/>
                              <a:gd name="connsiteX345" fmla="*/ 1413986 w 1959768"/>
                              <a:gd name="connsiteY345" fmla="*/ 432530 h 496527"/>
                              <a:gd name="connsiteX346" fmla="*/ 1413986 w 1959768"/>
                              <a:gd name="connsiteY346" fmla="*/ 495586 h 496527"/>
                              <a:gd name="connsiteX347" fmla="*/ 1423797 w 1959768"/>
                              <a:gd name="connsiteY347" fmla="*/ 495586 h 496527"/>
                              <a:gd name="connsiteX348" fmla="*/ 1423797 w 1959768"/>
                              <a:gd name="connsiteY348" fmla="*/ 468916 h 496527"/>
                              <a:gd name="connsiteX349" fmla="*/ 1452372 w 1959768"/>
                              <a:gd name="connsiteY349" fmla="*/ 468916 h 496527"/>
                              <a:gd name="connsiteX350" fmla="*/ 1452372 w 1959768"/>
                              <a:gd name="connsiteY350" fmla="*/ 459391 h 496527"/>
                              <a:gd name="connsiteX351" fmla="*/ 1423797 w 1959768"/>
                              <a:gd name="connsiteY351" fmla="*/ 459391 h 496527"/>
                              <a:gd name="connsiteX352" fmla="*/ 1423797 w 1959768"/>
                              <a:gd name="connsiteY352" fmla="*/ 441769 h 496527"/>
                              <a:gd name="connsiteX353" fmla="*/ 1536859 w 1959768"/>
                              <a:gd name="connsiteY353" fmla="*/ 481775 h 496527"/>
                              <a:gd name="connsiteX354" fmla="*/ 1521809 w 1959768"/>
                              <a:gd name="connsiteY354" fmla="*/ 485680 h 496527"/>
                              <a:gd name="connsiteX355" fmla="*/ 1506569 w 1959768"/>
                              <a:gd name="connsiteY355" fmla="*/ 479584 h 496527"/>
                              <a:gd name="connsiteX356" fmla="*/ 1506569 w 1959768"/>
                              <a:gd name="connsiteY356" fmla="*/ 447294 h 496527"/>
                              <a:gd name="connsiteX357" fmla="*/ 1522571 w 1959768"/>
                              <a:gd name="connsiteY357" fmla="*/ 441103 h 496527"/>
                              <a:gd name="connsiteX358" fmla="*/ 1531334 w 1959768"/>
                              <a:gd name="connsiteY358" fmla="*/ 442246 h 496527"/>
                              <a:gd name="connsiteX359" fmla="*/ 1538764 w 1959768"/>
                              <a:gd name="connsiteY359" fmla="*/ 446627 h 496527"/>
                              <a:gd name="connsiteX360" fmla="*/ 1544384 w 1959768"/>
                              <a:gd name="connsiteY360" fmla="*/ 438531 h 496527"/>
                              <a:gd name="connsiteX361" fmla="*/ 1521809 w 1959768"/>
                              <a:gd name="connsiteY361" fmla="*/ 430625 h 496527"/>
                              <a:gd name="connsiteX362" fmla="*/ 1498568 w 1959768"/>
                              <a:gd name="connsiteY362" fmla="*/ 440150 h 496527"/>
                              <a:gd name="connsiteX363" fmla="*/ 1498568 w 1959768"/>
                              <a:gd name="connsiteY363" fmla="*/ 486918 h 496527"/>
                              <a:gd name="connsiteX364" fmla="*/ 1522000 w 1959768"/>
                              <a:gd name="connsiteY364" fmla="*/ 496443 h 496527"/>
                              <a:gd name="connsiteX365" fmla="*/ 1547527 w 1959768"/>
                              <a:gd name="connsiteY365" fmla="*/ 486918 h 496527"/>
                              <a:gd name="connsiteX366" fmla="*/ 1547527 w 1959768"/>
                              <a:gd name="connsiteY366" fmla="*/ 464248 h 496527"/>
                              <a:gd name="connsiteX367" fmla="*/ 1536192 w 1959768"/>
                              <a:gd name="connsiteY367" fmla="*/ 464248 h 496527"/>
                              <a:gd name="connsiteX368" fmla="*/ 1585246 w 1959768"/>
                              <a:gd name="connsiteY368" fmla="*/ 470249 h 496527"/>
                              <a:gd name="connsiteX369" fmla="*/ 1608677 w 1959768"/>
                              <a:gd name="connsiteY369" fmla="*/ 432149 h 496527"/>
                              <a:gd name="connsiteX370" fmla="*/ 1597057 w 1959768"/>
                              <a:gd name="connsiteY370" fmla="*/ 432149 h 496527"/>
                              <a:gd name="connsiteX371" fmla="*/ 1579817 w 1959768"/>
                              <a:gd name="connsiteY371" fmla="*/ 460724 h 496527"/>
                              <a:gd name="connsiteX372" fmla="*/ 1562672 w 1959768"/>
                              <a:gd name="connsiteY372" fmla="*/ 432149 h 496527"/>
                              <a:gd name="connsiteX373" fmla="*/ 1550956 w 1959768"/>
                              <a:gd name="connsiteY373" fmla="*/ 432149 h 496527"/>
                              <a:gd name="connsiteX374" fmla="*/ 1574483 w 1959768"/>
                              <a:gd name="connsiteY374" fmla="*/ 470249 h 496527"/>
                              <a:gd name="connsiteX375" fmla="*/ 1574483 w 1959768"/>
                              <a:gd name="connsiteY375" fmla="*/ 495205 h 496527"/>
                              <a:gd name="connsiteX376" fmla="*/ 1585246 w 1959768"/>
                              <a:gd name="connsiteY376" fmla="*/ 495205 h 496527"/>
                              <a:gd name="connsiteX377" fmla="*/ 1678972 w 1959768"/>
                              <a:gd name="connsiteY377" fmla="*/ 463201 h 496527"/>
                              <a:gd name="connsiteX378" fmla="*/ 1669447 w 1959768"/>
                              <a:gd name="connsiteY378" fmla="*/ 439960 h 496527"/>
                              <a:gd name="connsiteX379" fmla="*/ 1621822 w 1959768"/>
                              <a:gd name="connsiteY379" fmla="*/ 439960 h 496527"/>
                              <a:gd name="connsiteX380" fmla="*/ 1621822 w 1959768"/>
                              <a:gd name="connsiteY380" fmla="*/ 486442 h 496527"/>
                              <a:gd name="connsiteX381" fmla="*/ 1669447 w 1959768"/>
                              <a:gd name="connsiteY381" fmla="*/ 486442 h 496527"/>
                              <a:gd name="connsiteX382" fmla="*/ 1678305 w 1959768"/>
                              <a:gd name="connsiteY382" fmla="*/ 462915 h 496527"/>
                              <a:gd name="connsiteX383" fmla="*/ 1668113 w 1959768"/>
                              <a:gd name="connsiteY383" fmla="*/ 463201 h 496527"/>
                              <a:gd name="connsiteX384" fmla="*/ 1661636 w 1959768"/>
                              <a:gd name="connsiteY384" fmla="*/ 479393 h 496527"/>
                              <a:gd name="connsiteX385" fmla="*/ 1630385 w 1959768"/>
                              <a:gd name="connsiteY385" fmla="*/ 479768 h 496527"/>
                              <a:gd name="connsiteX386" fmla="*/ 1630013 w 1959768"/>
                              <a:gd name="connsiteY386" fmla="*/ 479393 h 496527"/>
                              <a:gd name="connsiteX387" fmla="*/ 1630013 w 1959768"/>
                              <a:gd name="connsiteY387" fmla="*/ 447008 h 496527"/>
                              <a:gd name="connsiteX388" fmla="*/ 1661265 w 1959768"/>
                              <a:gd name="connsiteY388" fmla="*/ 446634 h 496527"/>
                              <a:gd name="connsiteX389" fmla="*/ 1661636 w 1959768"/>
                              <a:gd name="connsiteY389" fmla="*/ 447008 h 496527"/>
                              <a:gd name="connsiteX390" fmla="*/ 1667447 w 1959768"/>
                              <a:gd name="connsiteY390" fmla="*/ 462915 h 496527"/>
                              <a:gd name="connsiteX391" fmla="*/ 1736503 w 1959768"/>
                              <a:gd name="connsiteY391" fmla="*/ 437007 h 496527"/>
                              <a:gd name="connsiteX392" fmla="*/ 1715834 w 1959768"/>
                              <a:gd name="connsiteY392" fmla="*/ 432149 h 496527"/>
                              <a:gd name="connsiteX393" fmla="*/ 1692402 w 1959768"/>
                              <a:gd name="connsiteY393" fmla="*/ 432149 h 496527"/>
                              <a:gd name="connsiteX394" fmla="*/ 1692402 w 1959768"/>
                              <a:gd name="connsiteY394" fmla="*/ 495205 h 496527"/>
                              <a:gd name="connsiteX395" fmla="*/ 1703070 w 1959768"/>
                              <a:gd name="connsiteY395" fmla="*/ 495205 h 496527"/>
                              <a:gd name="connsiteX396" fmla="*/ 1703070 w 1959768"/>
                              <a:gd name="connsiteY396" fmla="*/ 473678 h 496527"/>
                              <a:gd name="connsiteX397" fmla="*/ 1717072 w 1959768"/>
                              <a:gd name="connsiteY397" fmla="*/ 473678 h 496527"/>
                              <a:gd name="connsiteX398" fmla="*/ 1732121 w 1959768"/>
                              <a:gd name="connsiteY398" fmla="*/ 494919 h 496527"/>
                              <a:gd name="connsiteX399" fmla="*/ 1745647 w 1959768"/>
                              <a:gd name="connsiteY399" fmla="*/ 494919 h 496527"/>
                              <a:gd name="connsiteX400" fmla="*/ 1728597 w 1959768"/>
                              <a:gd name="connsiteY400" fmla="*/ 471964 h 496527"/>
                              <a:gd name="connsiteX401" fmla="*/ 1742123 w 1959768"/>
                              <a:gd name="connsiteY401" fmla="*/ 452342 h 496527"/>
                              <a:gd name="connsiteX402" fmla="*/ 1735836 w 1959768"/>
                              <a:gd name="connsiteY402" fmla="*/ 436721 h 496527"/>
                              <a:gd name="connsiteX403" fmla="*/ 1716310 w 1959768"/>
                              <a:gd name="connsiteY403" fmla="*/ 464344 h 496527"/>
                              <a:gd name="connsiteX404" fmla="*/ 1703070 w 1959768"/>
                              <a:gd name="connsiteY404" fmla="*/ 464344 h 496527"/>
                              <a:gd name="connsiteX405" fmla="*/ 1703070 w 1959768"/>
                              <a:gd name="connsiteY405" fmla="*/ 441484 h 496527"/>
                              <a:gd name="connsiteX406" fmla="*/ 1716596 w 1959768"/>
                              <a:gd name="connsiteY406" fmla="*/ 441484 h 496527"/>
                              <a:gd name="connsiteX407" fmla="*/ 1728502 w 1959768"/>
                              <a:gd name="connsiteY407" fmla="*/ 443770 h 496527"/>
                              <a:gd name="connsiteX408" fmla="*/ 1731836 w 1959768"/>
                              <a:gd name="connsiteY408" fmla="*/ 452247 h 496527"/>
                              <a:gd name="connsiteX409" fmla="*/ 1728597 w 1959768"/>
                              <a:gd name="connsiteY409" fmla="*/ 461772 h 496527"/>
                              <a:gd name="connsiteX410" fmla="*/ 1715643 w 1959768"/>
                              <a:gd name="connsiteY410" fmla="*/ 464058 h 496527"/>
                              <a:gd name="connsiteX411" fmla="*/ 578072 w 1959768"/>
                              <a:gd name="connsiteY411" fmla="*/ 56864 h 496527"/>
                              <a:gd name="connsiteX412" fmla="*/ 578072 w 1959768"/>
                              <a:gd name="connsiteY412" fmla="*/ 33338 h 496527"/>
                              <a:gd name="connsiteX413" fmla="*/ 574739 w 1959768"/>
                              <a:gd name="connsiteY413" fmla="*/ 30099 h 496527"/>
                              <a:gd name="connsiteX414" fmla="*/ 467963 w 1959768"/>
                              <a:gd name="connsiteY414" fmla="*/ 30099 h 496527"/>
                              <a:gd name="connsiteX415" fmla="*/ 464725 w 1959768"/>
                              <a:gd name="connsiteY415" fmla="*/ 33338 h 496527"/>
                              <a:gd name="connsiteX416" fmla="*/ 464725 w 1959768"/>
                              <a:gd name="connsiteY416" fmla="*/ 56864 h 496527"/>
                              <a:gd name="connsiteX417" fmla="*/ 467963 w 1959768"/>
                              <a:gd name="connsiteY417" fmla="*/ 60103 h 496527"/>
                              <a:gd name="connsiteX418" fmla="*/ 574739 w 1959768"/>
                              <a:gd name="connsiteY418" fmla="*/ 60103 h 496527"/>
                              <a:gd name="connsiteX419" fmla="*/ 578072 w 1959768"/>
                              <a:gd name="connsiteY419" fmla="*/ 56864 h 496527"/>
                              <a:gd name="connsiteX420" fmla="*/ 578072 w 1959768"/>
                              <a:gd name="connsiteY420" fmla="*/ 111157 h 496527"/>
                              <a:gd name="connsiteX421" fmla="*/ 578072 w 1959768"/>
                              <a:gd name="connsiteY421" fmla="*/ 87725 h 496527"/>
                              <a:gd name="connsiteX422" fmla="*/ 574739 w 1959768"/>
                              <a:gd name="connsiteY422" fmla="*/ 84487 h 496527"/>
                              <a:gd name="connsiteX423" fmla="*/ 467963 w 1959768"/>
                              <a:gd name="connsiteY423" fmla="*/ 84487 h 496527"/>
                              <a:gd name="connsiteX424" fmla="*/ 464725 w 1959768"/>
                              <a:gd name="connsiteY424" fmla="*/ 87725 h 496527"/>
                              <a:gd name="connsiteX425" fmla="*/ 464725 w 1959768"/>
                              <a:gd name="connsiteY425" fmla="*/ 111157 h 496527"/>
                              <a:gd name="connsiteX426" fmla="*/ 467963 w 1959768"/>
                              <a:gd name="connsiteY426" fmla="*/ 114395 h 496527"/>
                              <a:gd name="connsiteX427" fmla="*/ 574739 w 1959768"/>
                              <a:gd name="connsiteY427" fmla="*/ 114395 h 496527"/>
                              <a:gd name="connsiteX428" fmla="*/ 578072 w 1959768"/>
                              <a:gd name="connsiteY428" fmla="*/ 111157 h 496527"/>
                              <a:gd name="connsiteX429" fmla="*/ 578072 w 1959768"/>
                              <a:gd name="connsiteY429" fmla="*/ 165545 h 496527"/>
                              <a:gd name="connsiteX430" fmla="*/ 578072 w 1959768"/>
                              <a:gd name="connsiteY430" fmla="*/ 142113 h 496527"/>
                              <a:gd name="connsiteX431" fmla="*/ 574739 w 1959768"/>
                              <a:gd name="connsiteY431" fmla="*/ 138779 h 496527"/>
                              <a:gd name="connsiteX432" fmla="*/ 467963 w 1959768"/>
                              <a:gd name="connsiteY432" fmla="*/ 138779 h 496527"/>
                              <a:gd name="connsiteX433" fmla="*/ 464725 w 1959768"/>
                              <a:gd name="connsiteY433" fmla="*/ 142113 h 496527"/>
                              <a:gd name="connsiteX434" fmla="*/ 464725 w 1959768"/>
                              <a:gd name="connsiteY434" fmla="*/ 165545 h 496527"/>
                              <a:gd name="connsiteX435" fmla="*/ 467963 w 1959768"/>
                              <a:gd name="connsiteY435" fmla="*/ 168783 h 496527"/>
                              <a:gd name="connsiteX436" fmla="*/ 574739 w 1959768"/>
                              <a:gd name="connsiteY436" fmla="*/ 168783 h 496527"/>
                              <a:gd name="connsiteX437" fmla="*/ 578072 w 1959768"/>
                              <a:gd name="connsiteY437" fmla="*/ 165545 h 496527"/>
                              <a:gd name="connsiteX438" fmla="*/ 578072 w 1959768"/>
                              <a:gd name="connsiteY438" fmla="*/ 219837 h 496527"/>
                              <a:gd name="connsiteX439" fmla="*/ 578072 w 1959768"/>
                              <a:gd name="connsiteY439" fmla="*/ 196406 h 496527"/>
                              <a:gd name="connsiteX440" fmla="*/ 574739 w 1959768"/>
                              <a:gd name="connsiteY440" fmla="*/ 193167 h 496527"/>
                              <a:gd name="connsiteX441" fmla="*/ 467963 w 1959768"/>
                              <a:gd name="connsiteY441" fmla="*/ 193167 h 496527"/>
                              <a:gd name="connsiteX442" fmla="*/ 464725 w 1959768"/>
                              <a:gd name="connsiteY442" fmla="*/ 196406 h 496527"/>
                              <a:gd name="connsiteX443" fmla="*/ 464725 w 1959768"/>
                              <a:gd name="connsiteY443" fmla="*/ 219837 h 496527"/>
                              <a:gd name="connsiteX444" fmla="*/ 467963 w 1959768"/>
                              <a:gd name="connsiteY444" fmla="*/ 223171 h 496527"/>
                              <a:gd name="connsiteX445" fmla="*/ 574739 w 1959768"/>
                              <a:gd name="connsiteY445" fmla="*/ 223171 h 496527"/>
                              <a:gd name="connsiteX446" fmla="*/ 578072 w 1959768"/>
                              <a:gd name="connsiteY446" fmla="*/ 219837 h 496527"/>
                              <a:gd name="connsiteX447" fmla="*/ 578072 w 1959768"/>
                              <a:gd name="connsiteY447" fmla="*/ 274225 h 496527"/>
                              <a:gd name="connsiteX448" fmla="*/ 578072 w 1959768"/>
                              <a:gd name="connsiteY448" fmla="*/ 250412 h 496527"/>
                              <a:gd name="connsiteX449" fmla="*/ 574739 w 1959768"/>
                              <a:gd name="connsiteY449" fmla="*/ 247174 h 496527"/>
                              <a:gd name="connsiteX450" fmla="*/ 467963 w 1959768"/>
                              <a:gd name="connsiteY450" fmla="*/ 247174 h 496527"/>
                              <a:gd name="connsiteX451" fmla="*/ 464725 w 1959768"/>
                              <a:gd name="connsiteY451" fmla="*/ 250412 h 496527"/>
                              <a:gd name="connsiteX452" fmla="*/ 464725 w 1959768"/>
                              <a:gd name="connsiteY452" fmla="*/ 274225 h 496527"/>
                              <a:gd name="connsiteX453" fmla="*/ 467963 w 1959768"/>
                              <a:gd name="connsiteY453" fmla="*/ 277463 h 496527"/>
                              <a:gd name="connsiteX454" fmla="*/ 574739 w 1959768"/>
                              <a:gd name="connsiteY454" fmla="*/ 277463 h 496527"/>
                              <a:gd name="connsiteX455" fmla="*/ 578072 w 1959768"/>
                              <a:gd name="connsiteY455" fmla="*/ 274225 h 496527"/>
                              <a:gd name="connsiteX456" fmla="*/ 578072 w 1959768"/>
                              <a:gd name="connsiteY456" fmla="*/ 328517 h 496527"/>
                              <a:gd name="connsiteX457" fmla="*/ 578072 w 1959768"/>
                              <a:gd name="connsiteY457" fmla="*/ 305086 h 496527"/>
                              <a:gd name="connsiteX458" fmla="*/ 574739 w 1959768"/>
                              <a:gd name="connsiteY458" fmla="*/ 301847 h 496527"/>
                              <a:gd name="connsiteX459" fmla="*/ 467963 w 1959768"/>
                              <a:gd name="connsiteY459" fmla="*/ 301847 h 496527"/>
                              <a:gd name="connsiteX460" fmla="*/ 464725 w 1959768"/>
                              <a:gd name="connsiteY460" fmla="*/ 305086 h 496527"/>
                              <a:gd name="connsiteX461" fmla="*/ 464725 w 1959768"/>
                              <a:gd name="connsiteY461" fmla="*/ 328517 h 496527"/>
                              <a:gd name="connsiteX462" fmla="*/ 467963 w 1959768"/>
                              <a:gd name="connsiteY462" fmla="*/ 331851 h 496527"/>
                              <a:gd name="connsiteX463" fmla="*/ 574739 w 1959768"/>
                              <a:gd name="connsiteY463" fmla="*/ 331851 h 496527"/>
                              <a:gd name="connsiteX464" fmla="*/ 578072 w 1959768"/>
                              <a:gd name="connsiteY464" fmla="*/ 328517 h 496527"/>
                              <a:gd name="connsiteX465" fmla="*/ 578072 w 1959768"/>
                              <a:gd name="connsiteY465" fmla="*/ 382905 h 496527"/>
                              <a:gd name="connsiteX466" fmla="*/ 578072 w 1959768"/>
                              <a:gd name="connsiteY466" fmla="*/ 359474 h 496527"/>
                              <a:gd name="connsiteX467" fmla="*/ 574739 w 1959768"/>
                              <a:gd name="connsiteY467" fmla="*/ 356235 h 496527"/>
                              <a:gd name="connsiteX468" fmla="*/ 467963 w 1959768"/>
                              <a:gd name="connsiteY468" fmla="*/ 356235 h 496527"/>
                              <a:gd name="connsiteX469" fmla="*/ 464725 w 1959768"/>
                              <a:gd name="connsiteY469" fmla="*/ 359474 h 496527"/>
                              <a:gd name="connsiteX470" fmla="*/ 464725 w 1959768"/>
                              <a:gd name="connsiteY470" fmla="*/ 382905 h 496527"/>
                              <a:gd name="connsiteX471" fmla="*/ 467963 w 1959768"/>
                              <a:gd name="connsiteY471" fmla="*/ 386144 h 496527"/>
                              <a:gd name="connsiteX472" fmla="*/ 574739 w 1959768"/>
                              <a:gd name="connsiteY472" fmla="*/ 386144 h 496527"/>
                              <a:gd name="connsiteX473" fmla="*/ 578072 w 1959768"/>
                              <a:gd name="connsiteY473" fmla="*/ 382905 h 496527"/>
                              <a:gd name="connsiteX474" fmla="*/ 578072 w 1959768"/>
                              <a:gd name="connsiteY474" fmla="*/ 437293 h 496527"/>
                              <a:gd name="connsiteX475" fmla="*/ 578072 w 1959768"/>
                              <a:gd name="connsiteY475" fmla="*/ 413861 h 496527"/>
                              <a:gd name="connsiteX476" fmla="*/ 574739 w 1959768"/>
                              <a:gd name="connsiteY476" fmla="*/ 410528 h 496527"/>
                              <a:gd name="connsiteX477" fmla="*/ 467963 w 1959768"/>
                              <a:gd name="connsiteY477" fmla="*/ 410528 h 496527"/>
                              <a:gd name="connsiteX478" fmla="*/ 464725 w 1959768"/>
                              <a:gd name="connsiteY478" fmla="*/ 413861 h 496527"/>
                              <a:gd name="connsiteX479" fmla="*/ 464725 w 1959768"/>
                              <a:gd name="connsiteY479" fmla="*/ 437293 h 496527"/>
                              <a:gd name="connsiteX480" fmla="*/ 467963 w 1959768"/>
                              <a:gd name="connsiteY480" fmla="*/ 440531 h 496527"/>
                              <a:gd name="connsiteX481" fmla="*/ 574739 w 1959768"/>
                              <a:gd name="connsiteY481" fmla="*/ 440531 h 496527"/>
                              <a:gd name="connsiteX482" fmla="*/ 578072 w 1959768"/>
                              <a:gd name="connsiteY482" fmla="*/ 437293 h 496527"/>
                              <a:gd name="connsiteX483" fmla="*/ 578072 w 1959768"/>
                              <a:gd name="connsiteY483" fmla="*/ 491585 h 496527"/>
                              <a:gd name="connsiteX484" fmla="*/ 578072 w 1959768"/>
                              <a:gd name="connsiteY484" fmla="*/ 468154 h 496527"/>
                              <a:gd name="connsiteX485" fmla="*/ 574739 w 1959768"/>
                              <a:gd name="connsiteY485" fmla="*/ 464915 h 496527"/>
                              <a:gd name="connsiteX486" fmla="*/ 467963 w 1959768"/>
                              <a:gd name="connsiteY486" fmla="*/ 464915 h 496527"/>
                              <a:gd name="connsiteX487" fmla="*/ 464725 w 1959768"/>
                              <a:gd name="connsiteY487" fmla="*/ 468154 h 496527"/>
                              <a:gd name="connsiteX488" fmla="*/ 464725 w 1959768"/>
                              <a:gd name="connsiteY488" fmla="*/ 491585 h 496527"/>
                              <a:gd name="connsiteX489" fmla="*/ 467963 w 1959768"/>
                              <a:gd name="connsiteY489" fmla="*/ 494919 h 496527"/>
                              <a:gd name="connsiteX490" fmla="*/ 574739 w 1959768"/>
                              <a:gd name="connsiteY490" fmla="*/ 494919 h 496527"/>
                              <a:gd name="connsiteX491" fmla="*/ 578072 w 1959768"/>
                              <a:gd name="connsiteY491" fmla="*/ 491585 h 496527"/>
                              <a:gd name="connsiteX492" fmla="*/ 411289 w 1959768"/>
                              <a:gd name="connsiteY492" fmla="*/ 382905 h 496527"/>
                              <a:gd name="connsiteX493" fmla="*/ 411289 w 1959768"/>
                              <a:gd name="connsiteY493" fmla="*/ 359474 h 496527"/>
                              <a:gd name="connsiteX494" fmla="*/ 408051 w 1959768"/>
                              <a:gd name="connsiteY494" fmla="*/ 356235 h 496527"/>
                              <a:gd name="connsiteX495" fmla="*/ 3239 w 1959768"/>
                              <a:gd name="connsiteY495" fmla="*/ 356235 h 496527"/>
                              <a:gd name="connsiteX496" fmla="*/ 0 w 1959768"/>
                              <a:gd name="connsiteY496" fmla="*/ 359474 h 496527"/>
                              <a:gd name="connsiteX497" fmla="*/ 0 w 1959768"/>
                              <a:gd name="connsiteY497" fmla="*/ 382905 h 496527"/>
                              <a:gd name="connsiteX498" fmla="*/ 3239 w 1959768"/>
                              <a:gd name="connsiteY498" fmla="*/ 386144 h 496527"/>
                              <a:gd name="connsiteX499" fmla="*/ 408051 w 1959768"/>
                              <a:gd name="connsiteY499" fmla="*/ 386144 h 496527"/>
                              <a:gd name="connsiteX500" fmla="*/ 411289 w 1959768"/>
                              <a:gd name="connsiteY500" fmla="*/ 382905 h 496527"/>
                              <a:gd name="connsiteX501" fmla="*/ 411289 w 1959768"/>
                              <a:gd name="connsiteY501" fmla="*/ 491585 h 496527"/>
                              <a:gd name="connsiteX502" fmla="*/ 411289 w 1959768"/>
                              <a:gd name="connsiteY502" fmla="*/ 468154 h 496527"/>
                              <a:gd name="connsiteX503" fmla="*/ 408051 w 1959768"/>
                              <a:gd name="connsiteY503" fmla="*/ 464915 h 496527"/>
                              <a:gd name="connsiteX504" fmla="*/ 3239 w 1959768"/>
                              <a:gd name="connsiteY504" fmla="*/ 464915 h 496527"/>
                              <a:gd name="connsiteX505" fmla="*/ 0 w 1959768"/>
                              <a:gd name="connsiteY505" fmla="*/ 468154 h 496527"/>
                              <a:gd name="connsiteX506" fmla="*/ 0 w 1959768"/>
                              <a:gd name="connsiteY506" fmla="*/ 491585 h 496527"/>
                              <a:gd name="connsiteX507" fmla="*/ 3239 w 1959768"/>
                              <a:gd name="connsiteY507" fmla="*/ 494919 h 496527"/>
                              <a:gd name="connsiteX508" fmla="*/ 408051 w 1959768"/>
                              <a:gd name="connsiteY508" fmla="*/ 494919 h 496527"/>
                              <a:gd name="connsiteX509" fmla="*/ 411289 w 1959768"/>
                              <a:gd name="connsiteY509" fmla="*/ 491585 h 496527"/>
                              <a:gd name="connsiteX510" fmla="*/ 1660589 w 1959768"/>
                              <a:gd name="connsiteY510" fmla="*/ 413290 h 496527"/>
                              <a:gd name="connsiteX511" fmla="*/ 1653064 w 1959768"/>
                              <a:gd name="connsiteY511" fmla="*/ 409766 h 496527"/>
                              <a:gd name="connsiteX512" fmla="*/ 1645158 w 1959768"/>
                              <a:gd name="connsiteY512" fmla="*/ 424910 h 496527"/>
                              <a:gd name="connsiteX513" fmla="*/ 1652778 w 1959768"/>
                              <a:gd name="connsiteY513" fmla="*/ 424910 h 496527"/>
                              <a:gd name="connsiteX514" fmla="*/ 1646682 w 1959768"/>
                              <a:gd name="connsiteY514" fmla="*/ 412337 h 496527"/>
                              <a:gd name="connsiteX515" fmla="*/ 1639443 w 1959768"/>
                              <a:gd name="connsiteY515" fmla="*/ 409480 h 496527"/>
                              <a:gd name="connsiteX516" fmla="*/ 1631537 w 1959768"/>
                              <a:gd name="connsiteY516" fmla="*/ 424625 h 496527"/>
                              <a:gd name="connsiteX517" fmla="*/ 1639062 w 1959768"/>
                              <a:gd name="connsiteY517" fmla="*/ 424625 h 496527"/>
                              <a:gd name="connsiteX518" fmla="*/ 1959769 w 1959768"/>
                              <a:gd name="connsiteY518" fmla="*/ 491300 h 496527"/>
                              <a:gd name="connsiteX519" fmla="*/ 1959769 w 1959768"/>
                              <a:gd name="connsiteY519" fmla="*/ 468154 h 496527"/>
                              <a:gd name="connsiteX520" fmla="*/ 1956530 w 1959768"/>
                              <a:gd name="connsiteY520" fmla="*/ 464915 h 496527"/>
                              <a:gd name="connsiteX521" fmla="*/ 1812131 w 1959768"/>
                              <a:gd name="connsiteY521" fmla="*/ 464915 h 496527"/>
                              <a:gd name="connsiteX522" fmla="*/ 1808893 w 1959768"/>
                              <a:gd name="connsiteY522" fmla="*/ 468154 h 496527"/>
                              <a:gd name="connsiteX523" fmla="*/ 1808893 w 1959768"/>
                              <a:gd name="connsiteY523" fmla="*/ 491585 h 496527"/>
                              <a:gd name="connsiteX524" fmla="*/ 1812131 w 1959768"/>
                              <a:gd name="connsiteY524" fmla="*/ 494919 h 496527"/>
                              <a:gd name="connsiteX525" fmla="*/ 1956530 w 1959768"/>
                              <a:gd name="connsiteY525" fmla="*/ 494919 h 496527"/>
                              <a:gd name="connsiteX526" fmla="*/ 1959769 w 1959768"/>
                              <a:gd name="connsiteY526" fmla="*/ 491585 h 4965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Lst>
                            <a:rect l="l" t="t" r="r" b="b"/>
                            <a:pathLst>
                              <a:path w="1959768" h="496527">
                                <a:moveTo>
                                  <a:pt x="117157" y="317087"/>
                                </a:moveTo>
                                <a:cubicBezTo>
                                  <a:pt x="117157" y="307562"/>
                                  <a:pt x="118300" y="304705"/>
                                  <a:pt x="129349" y="304038"/>
                                </a:cubicBezTo>
                                <a:cubicBezTo>
                                  <a:pt x="208827" y="300837"/>
                                  <a:pt x="282760" y="262439"/>
                                  <a:pt x="331089" y="199263"/>
                                </a:cubicBezTo>
                                <a:cubicBezTo>
                                  <a:pt x="366246" y="155060"/>
                                  <a:pt x="386280" y="100736"/>
                                  <a:pt x="388239" y="44291"/>
                                </a:cubicBezTo>
                                <a:cubicBezTo>
                                  <a:pt x="388810" y="31528"/>
                                  <a:pt x="399288" y="33052"/>
                                  <a:pt x="407289" y="33052"/>
                                </a:cubicBezTo>
                                <a:cubicBezTo>
                                  <a:pt x="418529" y="33052"/>
                                  <a:pt x="416243" y="39815"/>
                                  <a:pt x="415957" y="46196"/>
                                </a:cubicBezTo>
                                <a:cubicBezTo>
                                  <a:pt x="409736" y="179091"/>
                                  <a:pt x="316638" y="291972"/>
                                  <a:pt x="187357" y="323374"/>
                                </a:cubicBezTo>
                                <a:cubicBezTo>
                                  <a:pt x="168900" y="327709"/>
                                  <a:pt x="150093" y="330387"/>
                                  <a:pt x="131159" y="331375"/>
                                </a:cubicBezTo>
                                <a:cubicBezTo>
                                  <a:pt x="117253" y="332804"/>
                                  <a:pt x="117062" y="332423"/>
                                  <a:pt x="117157" y="317087"/>
                                </a:cubicBezTo>
                                <a:close/>
                                <a:moveTo>
                                  <a:pt x="360712" y="46482"/>
                                </a:moveTo>
                                <a:cubicBezTo>
                                  <a:pt x="361379" y="39529"/>
                                  <a:pt x="361950" y="33719"/>
                                  <a:pt x="351187" y="33623"/>
                                </a:cubicBezTo>
                                <a:cubicBezTo>
                                  <a:pt x="343567" y="33623"/>
                                  <a:pt x="333661" y="31242"/>
                                  <a:pt x="333375" y="44672"/>
                                </a:cubicBezTo>
                                <a:cubicBezTo>
                                  <a:pt x="333069" y="67369"/>
                                  <a:pt x="328346" y="89789"/>
                                  <a:pt x="319468" y="110681"/>
                                </a:cubicBezTo>
                                <a:cubicBezTo>
                                  <a:pt x="283559" y="196406"/>
                                  <a:pt x="219170" y="244031"/>
                                  <a:pt x="126968" y="250031"/>
                                </a:cubicBezTo>
                                <a:cubicBezTo>
                                  <a:pt x="113824" y="250984"/>
                                  <a:pt x="116681" y="261652"/>
                                  <a:pt x="117443" y="268415"/>
                                </a:cubicBezTo>
                                <a:cubicBezTo>
                                  <a:pt x="117443" y="277940"/>
                                  <a:pt x="122396" y="277940"/>
                                  <a:pt x="129064" y="277273"/>
                                </a:cubicBezTo>
                                <a:cubicBezTo>
                                  <a:pt x="140138" y="276610"/>
                                  <a:pt x="151170" y="275371"/>
                                  <a:pt x="162116" y="273558"/>
                                </a:cubicBezTo>
                                <a:cubicBezTo>
                                  <a:pt x="270144" y="253421"/>
                                  <a:pt x="351310" y="163439"/>
                                  <a:pt x="360235" y="53912"/>
                                </a:cubicBezTo>
                                <a:cubicBezTo>
                                  <a:pt x="360331" y="51435"/>
                                  <a:pt x="360426" y="48959"/>
                                  <a:pt x="360712" y="46482"/>
                                </a:cubicBezTo>
                                <a:close/>
                                <a:moveTo>
                                  <a:pt x="816959" y="76676"/>
                                </a:moveTo>
                                <a:cubicBezTo>
                                  <a:pt x="831209" y="76959"/>
                                  <a:pt x="844944" y="81987"/>
                                  <a:pt x="856012" y="90964"/>
                                </a:cubicBezTo>
                                <a:lnTo>
                                  <a:pt x="872395" y="67342"/>
                                </a:lnTo>
                                <a:cubicBezTo>
                                  <a:pt x="864899" y="61103"/>
                                  <a:pt x="856307" y="56321"/>
                                  <a:pt x="847058" y="53245"/>
                                </a:cubicBezTo>
                                <a:cubicBezTo>
                                  <a:pt x="837867" y="50037"/>
                                  <a:pt x="828218" y="48363"/>
                                  <a:pt x="818483" y="48292"/>
                                </a:cubicBezTo>
                                <a:cubicBezTo>
                                  <a:pt x="805024" y="47837"/>
                                  <a:pt x="791804" y="51931"/>
                                  <a:pt x="780955" y="59912"/>
                                </a:cubicBezTo>
                                <a:cubicBezTo>
                                  <a:pt x="771411" y="67487"/>
                                  <a:pt x="766067" y="79170"/>
                                  <a:pt x="766572" y="91345"/>
                                </a:cubicBezTo>
                                <a:cubicBezTo>
                                  <a:pt x="765620" y="102704"/>
                                  <a:pt x="769944" y="113870"/>
                                  <a:pt x="778288" y="121634"/>
                                </a:cubicBezTo>
                                <a:cubicBezTo>
                                  <a:pt x="789365" y="129461"/>
                                  <a:pt x="802005" y="134790"/>
                                  <a:pt x="815340" y="137255"/>
                                </a:cubicBezTo>
                                <a:cubicBezTo>
                                  <a:pt x="822855" y="138695"/>
                                  <a:pt x="830094" y="141333"/>
                                  <a:pt x="836771" y="145066"/>
                                </a:cubicBezTo>
                                <a:cubicBezTo>
                                  <a:pt x="840229" y="147371"/>
                                  <a:pt x="842239" y="151297"/>
                                  <a:pt x="842105" y="155448"/>
                                </a:cubicBezTo>
                                <a:cubicBezTo>
                                  <a:pt x="842267" y="159537"/>
                                  <a:pt x="840372" y="163436"/>
                                  <a:pt x="837057" y="165830"/>
                                </a:cubicBezTo>
                                <a:cubicBezTo>
                                  <a:pt x="832923" y="168587"/>
                                  <a:pt x="828008" y="169925"/>
                                  <a:pt x="823055" y="169640"/>
                                </a:cubicBezTo>
                                <a:cubicBezTo>
                                  <a:pt x="806587" y="168272"/>
                                  <a:pt x="791156" y="160999"/>
                                  <a:pt x="779621" y="149162"/>
                                </a:cubicBezTo>
                                <a:lnTo>
                                  <a:pt x="760571" y="172784"/>
                                </a:lnTo>
                                <a:cubicBezTo>
                                  <a:pt x="777116" y="189064"/>
                                  <a:pt x="799367" y="198226"/>
                                  <a:pt x="822579" y="198311"/>
                                </a:cubicBezTo>
                                <a:cubicBezTo>
                                  <a:pt x="836466" y="198975"/>
                                  <a:pt x="850135" y="194688"/>
                                  <a:pt x="861155" y="186214"/>
                                </a:cubicBezTo>
                                <a:cubicBezTo>
                                  <a:pt x="870699" y="178493"/>
                                  <a:pt x="876081" y="166763"/>
                                  <a:pt x="875729" y="154496"/>
                                </a:cubicBezTo>
                                <a:cubicBezTo>
                                  <a:pt x="876490" y="143416"/>
                                  <a:pt x="872300" y="132570"/>
                                  <a:pt x="864298" y="124873"/>
                                </a:cubicBezTo>
                                <a:cubicBezTo>
                                  <a:pt x="855040" y="117249"/>
                                  <a:pt x="844048" y="112016"/>
                                  <a:pt x="832294" y="109633"/>
                                </a:cubicBezTo>
                                <a:cubicBezTo>
                                  <a:pt x="823151" y="107854"/>
                                  <a:pt x="814273" y="104876"/>
                                  <a:pt x="805910" y="100775"/>
                                </a:cubicBezTo>
                                <a:cubicBezTo>
                                  <a:pt x="802310" y="98698"/>
                                  <a:pt x="800119" y="94832"/>
                                  <a:pt x="800195" y="90678"/>
                                </a:cubicBezTo>
                                <a:cubicBezTo>
                                  <a:pt x="800052" y="86734"/>
                                  <a:pt x="801786" y="82954"/>
                                  <a:pt x="804863" y="80486"/>
                                </a:cubicBezTo>
                                <a:cubicBezTo>
                                  <a:pt x="808377" y="77937"/>
                                  <a:pt x="812616" y="76600"/>
                                  <a:pt x="816959" y="76676"/>
                                </a:cubicBezTo>
                                <a:close/>
                                <a:moveTo>
                                  <a:pt x="1015841" y="196691"/>
                                </a:moveTo>
                                <a:lnTo>
                                  <a:pt x="1015841" y="168116"/>
                                </a:lnTo>
                                <a:lnTo>
                                  <a:pt x="938784" y="168116"/>
                                </a:lnTo>
                                <a:lnTo>
                                  <a:pt x="1014984" y="73724"/>
                                </a:lnTo>
                                <a:lnTo>
                                  <a:pt x="1014984" y="51530"/>
                                </a:lnTo>
                                <a:lnTo>
                                  <a:pt x="896874" y="51530"/>
                                </a:lnTo>
                                <a:lnTo>
                                  <a:pt x="896874" y="79629"/>
                                </a:lnTo>
                                <a:lnTo>
                                  <a:pt x="970407" y="79629"/>
                                </a:lnTo>
                                <a:lnTo>
                                  <a:pt x="894207" y="174879"/>
                                </a:lnTo>
                                <a:lnTo>
                                  <a:pt x="894207" y="197072"/>
                                </a:lnTo>
                                <a:close/>
                                <a:moveTo>
                                  <a:pt x="1044416" y="51530"/>
                                </a:moveTo>
                                <a:lnTo>
                                  <a:pt x="1044416" y="196691"/>
                                </a:lnTo>
                                <a:lnTo>
                                  <a:pt x="1151382" y="196691"/>
                                </a:lnTo>
                                <a:lnTo>
                                  <a:pt x="1151382" y="168116"/>
                                </a:lnTo>
                                <a:lnTo>
                                  <a:pt x="1076801" y="168116"/>
                                </a:lnTo>
                                <a:lnTo>
                                  <a:pt x="1076801" y="137922"/>
                                </a:lnTo>
                                <a:lnTo>
                                  <a:pt x="1141762" y="137922"/>
                                </a:lnTo>
                                <a:lnTo>
                                  <a:pt x="1141762" y="110300"/>
                                </a:lnTo>
                                <a:lnTo>
                                  <a:pt x="1076801" y="110300"/>
                                </a:lnTo>
                                <a:lnTo>
                                  <a:pt x="1076801" y="80391"/>
                                </a:lnTo>
                                <a:lnTo>
                                  <a:pt x="1149096" y="80391"/>
                                </a:lnTo>
                                <a:lnTo>
                                  <a:pt x="1149096" y="51816"/>
                                </a:lnTo>
                                <a:close/>
                                <a:moveTo>
                                  <a:pt x="1137476" y="13430"/>
                                </a:moveTo>
                                <a:lnTo>
                                  <a:pt x="1105281" y="0"/>
                                </a:lnTo>
                                <a:lnTo>
                                  <a:pt x="1078897" y="36671"/>
                                </a:lnTo>
                                <a:lnTo>
                                  <a:pt x="1108615" y="36671"/>
                                </a:lnTo>
                                <a:close/>
                                <a:moveTo>
                                  <a:pt x="1217200" y="156305"/>
                                </a:moveTo>
                                <a:cubicBezTo>
                                  <a:pt x="1208570" y="147540"/>
                                  <a:pt x="1204036" y="135537"/>
                                  <a:pt x="1204722" y="123254"/>
                                </a:cubicBezTo>
                                <a:cubicBezTo>
                                  <a:pt x="1204141" y="111174"/>
                                  <a:pt x="1208875" y="99444"/>
                                  <a:pt x="1217676" y="91154"/>
                                </a:cubicBezTo>
                                <a:cubicBezTo>
                                  <a:pt x="1226049" y="83208"/>
                                  <a:pt x="1237183" y="78835"/>
                                  <a:pt x="1248728" y="78962"/>
                                </a:cubicBezTo>
                                <a:cubicBezTo>
                                  <a:pt x="1263739" y="78871"/>
                                  <a:pt x="1277893" y="85948"/>
                                  <a:pt x="1286828" y="98012"/>
                                </a:cubicBezTo>
                                <a:lnTo>
                                  <a:pt x="1307021" y="75152"/>
                                </a:lnTo>
                                <a:cubicBezTo>
                                  <a:pt x="1292152" y="57600"/>
                                  <a:pt x="1270206" y="47636"/>
                                  <a:pt x="1247204" y="48006"/>
                                </a:cubicBezTo>
                                <a:cubicBezTo>
                                  <a:pt x="1227039" y="47544"/>
                                  <a:pt x="1207551" y="55277"/>
                                  <a:pt x="1193197" y="69437"/>
                                </a:cubicBezTo>
                                <a:cubicBezTo>
                                  <a:pt x="1178585" y="83506"/>
                                  <a:pt x="1170565" y="103072"/>
                                  <a:pt x="1171099" y="123349"/>
                                </a:cubicBezTo>
                                <a:cubicBezTo>
                                  <a:pt x="1170508" y="143421"/>
                                  <a:pt x="1178385" y="162817"/>
                                  <a:pt x="1192816" y="176784"/>
                                </a:cubicBezTo>
                                <a:cubicBezTo>
                                  <a:pt x="1224429" y="206360"/>
                                  <a:pt x="1274035" y="204707"/>
                                  <a:pt x="1303620" y="173089"/>
                                </a:cubicBezTo>
                                <a:cubicBezTo>
                                  <a:pt x="1304525" y="172122"/>
                                  <a:pt x="1305401" y="171130"/>
                                  <a:pt x="1306259" y="170117"/>
                                </a:cubicBezTo>
                                <a:lnTo>
                                  <a:pt x="1285494" y="148781"/>
                                </a:lnTo>
                                <a:cubicBezTo>
                                  <a:pt x="1276302" y="161045"/>
                                  <a:pt x="1261767" y="168134"/>
                                  <a:pt x="1246442" y="167831"/>
                                </a:cubicBezTo>
                                <a:cubicBezTo>
                                  <a:pt x="1235316" y="168083"/>
                                  <a:pt x="1224591" y="163701"/>
                                  <a:pt x="1216819" y="155734"/>
                                </a:cubicBezTo>
                                <a:close/>
                                <a:moveTo>
                                  <a:pt x="1422273" y="112776"/>
                                </a:moveTo>
                                <a:lnTo>
                                  <a:pt x="1364552" y="112776"/>
                                </a:lnTo>
                                <a:lnTo>
                                  <a:pt x="1364552" y="51530"/>
                                </a:lnTo>
                                <a:lnTo>
                                  <a:pt x="1332167" y="51530"/>
                                </a:lnTo>
                                <a:lnTo>
                                  <a:pt x="1332167" y="196691"/>
                                </a:lnTo>
                                <a:lnTo>
                                  <a:pt x="1364552" y="196691"/>
                                </a:lnTo>
                                <a:lnTo>
                                  <a:pt x="1364552" y="139541"/>
                                </a:lnTo>
                                <a:lnTo>
                                  <a:pt x="1422273" y="139541"/>
                                </a:lnTo>
                                <a:lnTo>
                                  <a:pt x="1422273" y="196691"/>
                                </a:lnTo>
                                <a:lnTo>
                                  <a:pt x="1454658" y="196691"/>
                                </a:lnTo>
                                <a:lnTo>
                                  <a:pt x="1454658" y="51530"/>
                                </a:lnTo>
                                <a:lnTo>
                                  <a:pt x="1422273" y="51530"/>
                                </a:lnTo>
                                <a:close/>
                                <a:moveTo>
                                  <a:pt x="1490472" y="51530"/>
                                </a:moveTo>
                                <a:lnTo>
                                  <a:pt x="1490472" y="196691"/>
                                </a:lnTo>
                                <a:lnTo>
                                  <a:pt x="1597343" y="196691"/>
                                </a:lnTo>
                                <a:lnTo>
                                  <a:pt x="1597343" y="168116"/>
                                </a:lnTo>
                                <a:lnTo>
                                  <a:pt x="1522857" y="168116"/>
                                </a:lnTo>
                                <a:lnTo>
                                  <a:pt x="1522857" y="137922"/>
                                </a:lnTo>
                                <a:lnTo>
                                  <a:pt x="1587818" y="137922"/>
                                </a:lnTo>
                                <a:lnTo>
                                  <a:pt x="1587818" y="110300"/>
                                </a:lnTo>
                                <a:lnTo>
                                  <a:pt x="1522857" y="110300"/>
                                </a:lnTo>
                                <a:lnTo>
                                  <a:pt x="1522857" y="80391"/>
                                </a:lnTo>
                                <a:lnTo>
                                  <a:pt x="1595057" y="80391"/>
                                </a:lnTo>
                                <a:lnTo>
                                  <a:pt x="1595057" y="51816"/>
                                </a:lnTo>
                                <a:close/>
                                <a:moveTo>
                                  <a:pt x="1727740" y="144971"/>
                                </a:moveTo>
                                <a:lnTo>
                                  <a:pt x="1656493" y="51530"/>
                                </a:lnTo>
                                <a:lnTo>
                                  <a:pt x="1625727" y="51530"/>
                                </a:lnTo>
                                <a:lnTo>
                                  <a:pt x="1625727" y="196691"/>
                                </a:lnTo>
                                <a:lnTo>
                                  <a:pt x="1658112" y="196691"/>
                                </a:lnTo>
                                <a:lnTo>
                                  <a:pt x="1658112" y="105728"/>
                                </a:lnTo>
                                <a:lnTo>
                                  <a:pt x="1727264" y="196691"/>
                                </a:lnTo>
                                <a:lnTo>
                                  <a:pt x="1759649" y="196691"/>
                                </a:lnTo>
                                <a:lnTo>
                                  <a:pt x="1759649" y="51530"/>
                                </a:lnTo>
                                <a:lnTo>
                                  <a:pt x="1727264" y="51530"/>
                                </a:lnTo>
                                <a:close/>
                                <a:moveTo>
                                  <a:pt x="1858232" y="139351"/>
                                </a:moveTo>
                                <a:lnTo>
                                  <a:pt x="1908524" y="51530"/>
                                </a:lnTo>
                                <a:lnTo>
                                  <a:pt x="1873377" y="51530"/>
                                </a:lnTo>
                                <a:lnTo>
                                  <a:pt x="1842040" y="105537"/>
                                </a:lnTo>
                                <a:lnTo>
                                  <a:pt x="1810703" y="51530"/>
                                </a:lnTo>
                                <a:lnTo>
                                  <a:pt x="1775651" y="51530"/>
                                </a:lnTo>
                                <a:lnTo>
                                  <a:pt x="1825847" y="139351"/>
                                </a:lnTo>
                                <a:lnTo>
                                  <a:pt x="1825847" y="196501"/>
                                </a:lnTo>
                                <a:lnTo>
                                  <a:pt x="1858232" y="196501"/>
                                </a:lnTo>
                                <a:close/>
                                <a:moveTo>
                                  <a:pt x="1924050" y="196501"/>
                                </a:moveTo>
                                <a:lnTo>
                                  <a:pt x="1956435" y="196501"/>
                                </a:lnTo>
                                <a:lnTo>
                                  <a:pt x="1956435" y="51530"/>
                                </a:lnTo>
                                <a:lnTo>
                                  <a:pt x="1924050" y="51530"/>
                                </a:lnTo>
                                <a:close/>
                                <a:moveTo>
                                  <a:pt x="770287" y="229362"/>
                                </a:moveTo>
                                <a:lnTo>
                                  <a:pt x="770287" y="374237"/>
                                </a:lnTo>
                                <a:lnTo>
                                  <a:pt x="877157" y="374237"/>
                                </a:lnTo>
                                <a:lnTo>
                                  <a:pt x="877157" y="345662"/>
                                </a:lnTo>
                                <a:lnTo>
                                  <a:pt x="802672" y="345662"/>
                                </a:lnTo>
                                <a:lnTo>
                                  <a:pt x="802672" y="315659"/>
                                </a:lnTo>
                                <a:lnTo>
                                  <a:pt x="867632" y="315659"/>
                                </a:lnTo>
                                <a:lnTo>
                                  <a:pt x="867632" y="288512"/>
                                </a:lnTo>
                                <a:lnTo>
                                  <a:pt x="802672" y="288512"/>
                                </a:lnTo>
                                <a:lnTo>
                                  <a:pt x="802672" y="258223"/>
                                </a:lnTo>
                                <a:lnTo>
                                  <a:pt x="874871" y="258223"/>
                                </a:lnTo>
                                <a:lnTo>
                                  <a:pt x="874871" y="229648"/>
                                </a:lnTo>
                                <a:close/>
                                <a:moveTo>
                                  <a:pt x="1002506" y="340424"/>
                                </a:moveTo>
                                <a:cubicBezTo>
                                  <a:pt x="993896" y="344978"/>
                                  <a:pt x="984237" y="347180"/>
                                  <a:pt x="974503" y="346805"/>
                                </a:cubicBezTo>
                                <a:cubicBezTo>
                                  <a:pt x="963692" y="346798"/>
                                  <a:pt x="953367" y="342356"/>
                                  <a:pt x="945928" y="334518"/>
                                </a:cubicBezTo>
                                <a:cubicBezTo>
                                  <a:pt x="937603" y="325620"/>
                                  <a:pt x="933240" y="313731"/>
                                  <a:pt x="933831" y="301562"/>
                                </a:cubicBezTo>
                                <a:cubicBezTo>
                                  <a:pt x="933250" y="289259"/>
                                  <a:pt x="937851" y="277275"/>
                                  <a:pt x="946499" y="268510"/>
                                </a:cubicBezTo>
                                <a:cubicBezTo>
                                  <a:pt x="954700" y="260199"/>
                                  <a:pt x="965978" y="255648"/>
                                  <a:pt x="977646" y="255937"/>
                                </a:cubicBezTo>
                                <a:cubicBezTo>
                                  <a:pt x="983694" y="255894"/>
                                  <a:pt x="989695" y="256960"/>
                                  <a:pt x="995363" y="259080"/>
                                </a:cubicBezTo>
                                <a:cubicBezTo>
                                  <a:pt x="1001944" y="261993"/>
                                  <a:pt x="1008002" y="265985"/>
                                  <a:pt x="1013269" y="270891"/>
                                </a:cubicBezTo>
                                <a:lnTo>
                                  <a:pt x="1030129" y="246602"/>
                                </a:lnTo>
                                <a:cubicBezTo>
                                  <a:pt x="1015308" y="233082"/>
                                  <a:pt x="995896" y="225723"/>
                                  <a:pt x="975836" y="226028"/>
                                </a:cubicBezTo>
                                <a:cubicBezTo>
                                  <a:pt x="955872" y="225663"/>
                                  <a:pt x="936612" y="233434"/>
                                  <a:pt x="922496" y="247555"/>
                                </a:cubicBezTo>
                                <a:cubicBezTo>
                                  <a:pt x="907723" y="261547"/>
                                  <a:pt x="899522" y="281120"/>
                                  <a:pt x="899922" y="301466"/>
                                </a:cubicBezTo>
                                <a:cubicBezTo>
                                  <a:pt x="899274" y="321652"/>
                                  <a:pt x="907199" y="341168"/>
                                  <a:pt x="921734" y="355187"/>
                                </a:cubicBezTo>
                                <a:cubicBezTo>
                                  <a:pt x="935993" y="369231"/>
                                  <a:pt x="955358" y="376865"/>
                                  <a:pt x="975360" y="376333"/>
                                </a:cubicBezTo>
                                <a:cubicBezTo>
                                  <a:pt x="997868" y="377573"/>
                                  <a:pt x="1019766" y="368784"/>
                                  <a:pt x="1035177" y="352330"/>
                                </a:cubicBezTo>
                                <a:lnTo>
                                  <a:pt x="1035177" y="300514"/>
                                </a:lnTo>
                                <a:lnTo>
                                  <a:pt x="1002506" y="300514"/>
                                </a:lnTo>
                                <a:close/>
                                <a:moveTo>
                                  <a:pt x="1126331" y="317183"/>
                                </a:moveTo>
                                <a:lnTo>
                                  <a:pt x="1176147" y="229362"/>
                                </a:lnTo>
                                <a:lnTo>
                                  <a:pt x="1141000" y="229362"/>
                                </a:lnTo>
                                <a:lnTo>
                                  <a:pt x="1109663" y="283274"/>
                                </a:lnTo>
                                <a:lnTo>
                                  <a:pt x="1078325" y="229362"/>
                                </a:lnTo>
                                <a:lnTo>
                                  <a:pt x="1043273" y="229362"/>
                                </a:lnTo>
                                <a:lnTo>
                                  <a:pt x="1093851" y="317087"/>
                                </a:lnTo>
                                <a:lnTo>
                                  <a:pt x="1093851" y="374237"/>
                                </a:lnTo>
                                <a:lnTo>
                                  <a:pt x="1126236" y="374237"/>
                                </a:lnTo>
                                <a:close/>
                                <a:moveTo>
                                  <a:pt x="1194435" y="229362"/>
                                </a:moveTo>
                                <a:lnTo>
                                  <a:pt x="1194435" y="374237"/>
                                </a:lnTo>
                                <a:lnTo>
                                  <a:pt x="1301401" y="374237"/>
                                </a:lnTo>
                                <a:lnTo>
                                  <a:pt x="1301401" y="345662"/>
                                </a:lnTo>
                                <a:lnTo>
                                  <a:pt x="1226820" y="345662"/>
                                </a:lnTo>
                                <a:lnTo>
                                  <a:pt x="1226820" y="315659"/>
                                </a:lnTo>
                                <a:lnTo>
                                  <a:pt x="1291781" y="315659"/>
                                </a:lnTo>
                                <a:lnTo>
                                  <a:pt x="1291781" y="288512"/>
                                </a:lnTo>
                                <a:lnTo>
                                  <a:pt x="1226820" y="288512"/>
                                </a:lnTo>
                                <a:lnTo>
                                  <a:pt x="1226820" y="258223"/>
                                </a:lnTo>
                                <a:lnTo>
                                  <a:pt x="1299115" y="258223"/>
                                </a:lnTo>
                                <a:lnTo>
                                  <a:pt x="1299115" y="229648"/>
                                </a:lnTo>
                                <a:close/>
                                <a:moveTo>
                                  <a:pt x="1435036" y="257366"/>
                                </a:moveTo>
                                <a:lnTo>
                                  <a:pt x="1435036" y="229362"/>
                                </a:lnTo>
                                <a:lnTo>
                                  <a:pt x="1320736" y="229362"/>
                                </a:lnTo>
                                <a:lnTo>
                                  <a:pt x="1320736" y="257366"/>
                                </a:lnTo>
                                <a:lnTo>
                                  <a:pt x="1361885" y="257366"/>
                                </a:lnTo>
                                <a:lnTo>
                                  <a:pt x="1361885" y="374237"/>
                                </a:lnTo>
                                <a:lnTo>
                                  <a:pt x="1394270" y="374237"/>
                                </a:lnTo>
                                <a:lnTo>
                                  <a:pt x="1394270" y="257366"/>
                                </a:lnTo>
                                <a:close/>
                                <a:moveTo>
                                  <a:pt x="1460945" y="229362"/>
                                </a:moveTo>
                                <a:lnTo>
                                  <a:pt x="1460945" y="374237"/>
                                </a:lnTo>
                                <a:lnTo>
                                  <a:pt x="1567910" y="374237"/>
                                </a:lnTo>
                                <a:lnTo>
                                  <a:pt x="1567910" y="345662"/>
                                </a:lnTo>
                                <a:lnTo>
                                  <a:pt x="1493330" y="345662"/>
                                </a:lnTo>
                                <a:lnTo>
                                  <a:pt x="1493330" y="315659"/>
                                </a:lnTo>
                                <a:lnTo>
                                  <a:pt x="1558385" y="315659"/>
                                </a:lnTo>
                                <a:lnTo>
                                  <a:pt x="1558385" y="288512"/>
                                </a:lnTo>
                                <a:lnTo>
                                  <a:pt x="1493330" y="288512"/>
                                </a:lnTo>
                                <a:lnTo>
                                  <a:pt x="1493330" y="258223"/>
                                </a:lnTo>
                                <a:lnTo>
                                  <a:pt x="1565624" y="258223"/>
                                </a:lnTo>
                                <a:lnTo>
                                  <a:pt x="1565624" y="229648"/>
                                </a:lnTo>
                                <a:close/>
                                <a:moveTo>
                                  <a:pt x="1728597" y="374237"/>
                                </a:moveTo>
                                <a:lnTo>
                                  <a:pt x="1760982" y="374237"/>
                                </a:lnTo>
                                <a:lnTo>
                                  <a:pt x="1760982" y="229362"/>
                                </a:lnTo>
                                <a:lnTo>
                                  <a:pt x="1717358" y="229362"/>
                                </a:lnTo>
                                <a:lnTo>
                                  <a:pt x="1679829" y="309086"/>
                                </a:lnTo>
                                <a:lnTo>
                                  <a:pt x="1642872" y="229362"/>
                                </a:lnTo>
                                <a:lnTo>
                                  <a:pt x="1599057" y="229362"/>
                                </a:lnTo>
                                <a:lnTo>
                                  <a:pt x="1599057" y="374237"/>
                                </a:lnTo>
                                <a:lnTo>
                                  <a:pt x="1631442" y="374237"/>
                                </a:lnTo>
                                <a:lnTo>
                                  <a:pt x="1631442" y="283083"/>
                                </a:lnTo>
                                <a:lnTo>
                                  <a:pt x="1670399" y="362426"/>
                                </a:lnTo>
                                <a:lnTo>
                                  <a:pt x="1689449" y="362426"/>
                                </a:lnTo>
                                <a:lnTo>
                                  <a:pt x="1728597" y="283083"/>
                                </a:lnTo>
                                <a:close/>
                                <a:moveTo>
                                  <a:pt x="766572" y="466725"/>
                                </a:moveTo>
                                <a:lnTo>
                                  <a:pt x="766572" y="431864"/>
                                </a:lnTo>
                                <a:lnTo>
                                  <a:pt x="755999" y="431864"/>
                                </a:lnTo>
                                <a:lnTo>
                                  <a:pt x="755999" y="467201"/>
                                </a:lnTo>
                                <a:cubicBezTo>
                                  <a:pt x="755542" y="474903"/>
                                  <a:pt x="758228" y="482460"/>
                                  <a:pt x="763429" y="488156"/>
                                </a:cubicBezTo>
                                <a:cubicBezTo>
                                  <a:pt x="774278" y="497858"/>
                                  <a:pt x="790680" y="497858"/>
                                  <a:pt x="801529" y="488156"/>
                                </a:cubicBezTo>
                                <a:cubicBezTo>
                                  <a:pt x="806844" y="482524"/>
                                  <a:pt x="809568" y="474929"/>
                                  <a:pt x="809054" y="467201"/>
                                </a:cubicBezTo>
                                <a:lnTo>
                                  <a:pt x="809054" y="431864"/>
                                </a:lnTo>
                                <a:lnTo>
                                  <a:pt x="798385" y="431864"/>
                                </a:lnTo>
                                <a:lnTo>
                                  <a:pt x="798385" y="466725"/>
                                </a:lnTo>
                                <a:cubicBezTo>
                                  <a:pt x="798671" y="471666"/>
                                  <a:pt x="797147" y="476541"/>
                                  <a:pt x="794099" y="480441"/>
                                </a:cubicBezTo>
                                <a:cubicBezTo>
                                  <a:pt x="791147" y="483789"/>
                                  <a:pt x="786851" y="485640"/>
                                  <a:pt x="782384" y="485489"/>
                                </a:cubicBezTo>
                                <a:cubicBezTo>
                                  <a:pt x="777916" y="485682"/>
                                  <a:pt x="773601" y="483822"/>
                                  <a:pt x="770668" y="480441"/>
                                </a:cubicBezTo>
                                <a:cubicBezTo>
                                  <a:pt x="767648" y="476535"/>
                                  <a:pt x="766191" y="471647"/>
                                  <a:pt x="766572" y="466725"/>
                                </a:cubicBezTo>
                                <a:close/>
                                <a:moveTo>
                                  <a:pt x="873443" y="479012"/>
                                </a:moveTo>
                                <a:lnTo>
                                  <a:pt x="836867" y="431959"/>
                                </a:lnTo>
                                <a:lnTo>
                                  <a:pt x="826198" y="431959"/>
                                </a:lnTo>
                                <a:lnTo>
                                  <a:pt x="826198" y="495014"/>
                                </a:lnTo>
                                <a:lnTo>
                                  <a:pt x="836867" y="495014"/>
                                </a:lnTo>
                                <a:lnTo>
                                  <a:pt x="836867" y="448913"/>
                                </a:lnTo>
                                <a:lnTo>
                                  <a:pt x="872490" y="494919"/>
                                </a:lnTo>
                                <a:lnTo>
                                  <a:pt x="884110" y="494919"/>
                                </a:lnTo>
                                <a:lnTo>
                                  <a:pt x="884110" y="431864"/>
                                </a:lnTo>
                                <a:lnTo>
                                  <a:pt x="873443" y="431864"/>
                                </a:lnTo>
                                <a:close/>
                                <a:moveTo>
                                  <a:pt x="901541" y="495014"/>
                                </a:moveTo>
                                <a:lnTo>
                                  <a:pt x="912209" y="495014"/>
                                </a:lnTo>
                                <a:lnTo>
                                  <a:pt x="912209" y="431864"/>
                                </a:lnTo>
                                <a:lnTo>
                                  <a:pt x="901541" y="431864"/>
                                </a:lnTo>
                                <a:close/>
                                <a:moveTo>
                                  <a:pt x="983742" y="431959"/>
                                </a:moveTo>
                                <a:lnTo>
                                  <a:pt x="971836" y="431959"/>
                                </a:lnTo>
                                <a:lnTo>
                                  <a:pt x="952786" y="479012"/>
                                </a:lnTo>
                                <a:lnTo>
                                  <a:pt x="933736" y="431959"/>
                                </a:lnTo>
                                <a:lnTo>
                                  <a:pt x="921830" y="431959"/>
                                </a:lnTo>
                                <a:lnTo>
                                  <a:pt x="947166" y="495014"/>
                                </a:lnTo>
                                <a:lnTo>
                                  <a:pt x="959072" y="495014"/>
                                </a:lnTo>
                                <a:close/>
                                <a:moveTo>
                                  <a:pt x="992791" y="431959"/>
                                </a:moveTo>
                                <a:lnTo>
                                  <a:pt x="992791" y="495014"/>
                                </a:lnTo>
                                <a:lnTo>
                                  <a:pt x="1038130" y="495014"/>
                                </a:lnTo>
                                <a:lnTo>
                                  <a:pt x="1038130" y="484823"/>
                                </a:lnTo>
                                <a:lnTo>
                                  <a:pt x="1003459" y="484823"/>
                                </a:lnTo>
                                <a:lnTo>
                                  <a:pt x="1003459" y="468059"/>
                                </a:lnTo>
                                <a:lnTo>
                                  <a:pt x="1033272" y="468059"/>
                                </a:lnTo>
                                <a:lnTo>
                                  <a:pt x="1033272" y="458534"/>
                                </a:lnTo>
                                <a:lnTo>
                                  <a:pt x="1003078" y="458534"/>
                                </a:lnTo>
                                <a:lnTo>
                                  <a:pt x="1003078" y="441865"/>
                                </a:lnTo>
                                <a:lnTo>
                                  <a:pt x="1036701" y="441865"/>
                                </a:lnTo>
                                <a:lnTo>
                                  <a:pt x="1036701" y="432340"/>
                                </a:lnTo>
                                <a:close/>
                                <a:moveTo>
                                  <a:pt x="1095851" y="436817"/>
                                </a:moveTo>
                                <a:cubicBezTo>
                                  <a:pt x="1089651" y="433045"/>
                                  <a:pt x="1082412" y="431343"/>
                                  <a:pt x="1075182" y="431959"/>
                                </a:cubicBezTo>
                                <a:lnTo>
                                  <a:pt x="1051751" y="431959"/>
                                </a:lnTo>
                                <a:lnTo>
                                  <a:pt x="1051751" y="495014"/>
                                </a:lnTo>
                                <a:lnTo>
                                  <a:pt x="1062419" y="495014"/>
                                </a:lnTo>
                                <a:lnTo>
                                  <a:pt x="1062419" y="473678"/>
                                </a:lnTo>
                                <a:lnTo>
                                  <a:pt x="1076325" y="473678"/>
                                </a:lnTo>
                                <a:lnTo>
                                  <a:pt x="1091375" y="494919"/>
                                </a:lnTo>
                                <a:lnTo>
                                  <a:pt x="1104900" y="494919"/>
                                </a:lnTo>
                                <a:lnTo>
                                  <a:pt x="1088422" y="471964"/>
                                </a:lnTo>
                                <a:cubicBezTo>
                                  <a:pt x="1097194" y="469701"/>
                                  <a:pt x="1102995" y="461354"/>
                                  <a:pt x="1102043" y="452342"/>
                                </a:cubicBezTo>
                                <a:cubicBezTo>
                                  <a:pt x="1102509" y="446458"/>
                                  <a:pt x="1100223" y="440688"/>
                                  <a:pt x="1095851" y="436721"/>
                                </a:cubicBezTo>
                                <a:close/>
                                <a:moveTo>
                                  <a:pt x="1075658" y="464153"/>
                                </a:moveTo>
                                <a:lnTo>
                                  <a:pt x="1062419" y="464153"/>
                                </a:lnTo>
                                <a:lnTo>
                                  <a:pt x="1062419" y="441484"/>
                                </a:lnTo>
                                <a:lnTo>
                                  <a:pt x="1075849" y="441484"/>
                                </a:lnTo>
                                <a:cubicBezTo>
                                  <a:pt x="1079954" y="441126"/>
                                  <a:pt x="1084078" y="441917"/>
                                  <a:pt x="1087755" y="443770"/>
                                </a:cubicBezTo>
                                <a:cubicBezTo>
                                  <a:pt x="1090232" y="445846"/>
                                  <a:pt x="1091489" y="449039"/>
                                  <a:pt x="1091089" y="452247"/>
                                </a:cubicBezTo>
                                <a:cubicBezTo>
                                  <a:pt x="1091575" y="455755"/>
                                  <a:pt x="1090374" y="459284"/>
                                  <a:pt x="1087850" y="461772"/>
                                </a:cubicBezTo>
                                <a:cubicBezTo>
                                  <a:pt x="1084145" y="463839"/>
                                  <a:pt x="1079859" y="464641"/>
                                  <a:pt x="1075658" y="464058"/>
                                </a:cubicBezTo>
                                <a:close/>
                                <a:moveTo>
                                  <a:pt x="1145858" y="441865"/>
                                </a:moveTo>
                                <a:cubicBezTo>
                                  <a:pt x="1148639" y="442704"/>
                                  <a:pt x="1151201" y="444134"/>
                                  <a:pt x="1153382" y="446056"/>
                                </a:cubicBezTo>
                                <a:lnTo>
                                  <a:pt x="1159097" y="437960"/>
                                </a:lnTo>
                                <a:cubicBezTo>
                                  <a:pt x="1156049" y="435488"/>
                                  <a:pt x="1152554" y="433613"/>
                                  <a:pt x="1148810" y="432435"/>
                                </a:cubicBezTo>
                                <a:cubicBezTo>
                                  <a:pt x="1144943" y="431117"/>
                                  <a:pt x="1140895" y="430440"/>
                                  <a:pt x="1136809" y="430435"/>
                                </a:cubicBezTo>
                                <a:cubicBezTo>
                                  <a:pt x="1131189" y="430226"/>
                                  <a:pt x="1125655" y="431903"/>
                                  <a:pt x="1121093" y="435197"/>
                                </a:cubicBezTo>
                                <a:cubicBezTo>
                                  <a:pt x="1116873" y="438343"/>
                                  <a:pt x="1114482" y="443371"/>
                                  <a:pt x="1114711" y="448628"/>
                                </a:cubicBezTo>
                                <a:cubicBezTo>
                                  <a:pt x="1114330" y="453608"/>
                                  <a:pt x="1116435" y="458454"/>
                                  <a:pt x="1120331" y="461582"/>
                                </a:cubicBezTo>
                                <a:cubicBezTo>
                                  <a:pt x="1122264" y="463129"/>
                                  <a:pt x="1124417" y="464382"/>
                                  <a:pt x="1126712" y="465296"/>
                                </a:cubicBezTo>
                                <a:cubicBezTo>
                                  <a:pt x="1130179" y="466488"/>
                                  <a:pt x="1133713" y="467505"/>
                                  <a:pt x="1137285" y="468344"/>
                                </a:cubicBezTo>
                                <a:cubicBezTo>
                                  <a:pt x="1140657" y="469000"/>
                                  <a:pt x="1143886" y="470258"/>
                                  <a:pt x="1146810" y="472059"/>
                                </a:cubicBezTo>
                                <a:cubicBezTo>
                                  <a:pt x="1148648" y="473321"/>
                                  <a:pt x="1149696" y="475452"/>
                                  <a:pt x="1149572" y="477679"/>
                                </a:cubicBezTo>
                                <a:cubicBezTo>
                                  <a:pt x="1149649" y="480019"/>
                                  <a:pt x="1148534" y="482238"/>
                                  <a:pt x="1146620" y="483584"/>
                                </a:cubicBezTo>
                                <a:cubicBezTo>
                                  <a:pt x="1144181" y="485149"/>
                                  <a:pt x="1141324" y="485915"/>
                                  <a:pt x="1138428" y="485775"/>
                                </a:cubicBezTo>
                                <a:cubicBezTo>
                                  <a:pt x="1131027" y="485552"/>
                                  <a:pt x="1123969" y="482600"/>
                                  <a:pt x="1118616" y="477488"/>
                                </a:cubicBezTo>
                                <a:lnTo>
                                  <a:pt x="1111949" y="485489"/>
                                </a:lnTo>
                                <a:cubicBezTo>
                                  <a:pt x="1119054" y="492043"/>
                                  <a:pt x="1128379" y="495652"/>
                                  <a:pt x="1138047" y="495586"/>
                                </a:cubicBezTo>
                                <a:cubicBezTo>
                                  <a:pt x="1143943" y="495863"/>
                                  <a:pt x="1149753" y="494041"/>
                                  <a:pt x="1154430" y="490442"/>
                                </a:cubicBezTo>
                                <a:cubicBezTo>
                                  <a:pt x="1158450" y="487197"/>
                                  <a:pt x="1160736" y="482272"/>
                                  <a:pt x="1160621" y="477107"/>
                                </a:cubicBezTo>
                                <a:cubicBezTo>
                                  <a:pt x="1160974" y="472408"/>
                                  <a:pt x="1159145" y="467807"/>
                                  <a:pt x="1155668" y="464630"/>
                                </a:cubicBezTo>
                                <a:cubicBezTo>
                                  <a:pt x="1151401" y="461300"/>
                                  <a:pt x="1146410" y="459015"/>
                                  <a:pt x="1141095" y="457962"/>
                                </a:cubicBezTo>
                                <a:cubicBezTo>
                                  <a:pt x="1136685" y="457171"/>
                                  <a:pt x="1132408" y="455726"/>
                                  <a:pt x="1128427" y="453676"/>
                                </a:cubicBezTo>
                                <a:cubicBezTo>
                                  <a:pt x="1126484" y="452354"/>
                                  <a:pt x="1125369" y="450118"/>
                                  <a:pt x="1125474" y="447770"/>
                                </a:cubicBezTo>
                                <a:cubicBezTo>
                                  <a:pt x="1125312" y="445463"/>
                                  <a:pt x="1126455" y="443259"/>
                                  <a:pt x="1128427" y="442055"/>
                                </a:cubicBezTo>
                                <a:cubicBezTo>
                                  <a:pt x="1130732" y="440711"/>
                                  <a:pt x="1133380" y="440050"/>
                                  <a:pt x="1136047" y="440150"/>
                                </a:cubicBezTo>
                                <a:cubicBezTo>
                                  <a:pt x="1139381" y="440153"/>
                                  <a:pt x="1142695" y="440700"/>
                                  <a:pt x="1145858" y="441769"/>
                                </a:cubicBezTo>
                                <a:close/>
                                <a:moveTo>
                                  <a:pt x="1174433" y="495014"/>
                                </a:moveTo>
                                <a:lnTo>
                                  <a:pt x="1185101" y="495014"/>
                                </a:lnTo>
                                <a:lnTo>
                                  <a:pt x="1185101" y="431864"/>
                                </a:lnTo>
                                <a:lnTo>
                                  <a:pt x="1174433" y="431864"/>
                                </a:lnTo>
                                <a:close/>
                                <a:moveTo>
                                  <a:pt x="1245489" y="441674"/>
                                </a:moveTo>
                                <a:lnTo>
                                  <a:pt x="1245489" y="432149"/>
                                </a:lnTo>
                                <a:lnTo>
                                  <a:pt x="1196626" y="432149"/>
                                </a:lnTo>
                                <a:lnTo>
                                  <a:pt x="1196626" y="441674"/>
                                </a:lnTo>
                                <a:lnTo>
                                  <a:pt x="1215676" y="441674"/>
                                </a:lnTo>
                                <a:lnTo>
                                  <a:pt x="1215676" y="495014"/>
                                </a:lnTo>
                                <a:lnTo>
                                  <a:pt x="1226249" y="495014"/>
                                </a:lnTo>
                                <a:lnTo>
                                  <a:pt x="1226249" y="441674"/>
                                </a:lnTo>
                                <a:close/>
                                <a:moveTo>
                                  <a:pt x="1281779" y="470249"/>
                                </a:moveTo>
                                <a:lnTo>
                                  <a:pt x="1305211" y="432149"/>
                                </a:lnTo>
                                <a:lnTo>
                                  <a:pt x="1293305" y="432149"/>
                                </a:lnTo>
                                <a:lnTo>
                                  <a:pt x="1276064" y="460724"/>
                                </a:lnTo>
                                <a:lnTo>
                                  <a:pt x="1258919" y="432149"/>
                                </a:lnTo>
                                <a:lnTo>
                                  <a:pt x="1247299" y="432149"/>
                                </a:lnTo>
                                <a:lnTo>
                                  <a:pt x="1270730" y="470249"/>
                                </a:lnTo>
                                <a:lnTo>
                                  <a:pt x="1270730" y="495205"/>
                                </a:lnTo>
                                <a:lnTo>
                                  <a:pt x="1281494" y="495205"/>
                                </a:lnTo>
                                <a:close/>
                                <a:moveTo>
                                  <a:pt x="1400270" y="463201"/>
                                </a:moveTo>
                                <a:cubicBezTo>
                                  <a:pt x="1400461" y="454466"/>
                                  <a:pt x="1397013" y="446046"/>
                                  <a:pt x="1390745" y="439960"/>
                                </a:cubicBezTo>
                                <a:cubicBezTo>
                                  <a:pt x="1377401" y="427284"/>
                                  <a:pt x="1356465" y="427284"/>
                                  <a:pt x="1343120" y="439960"/>
                                </a:cubicBezTo>
                                <a:cubicBezTo>
                                  <a:pt x="1330281" y="452790"/>
                                  <a:pt x="1330281" y="473597"/>
                                  <a:pt x="1343111" y="486432"/>
                                </a:cubicBezTo>
                                <a:cubicBezTo>
                                  <a:pt x="1343111" y="486436"/>
                                  <a:pt x="1343120" y="486439"/>
                                  <a:pt x="1343120" y="486442"/>
                                </a:cubicBezTo>
                                <a:cubicBezTo>
                                  <a:pt x="1356465" y="499118"/>
                                  <a:pt x="1377401" y="499118"/>
                                  <a:pt x="1390745" y="486442"/>
                                </a:cubicBezTo>
                                <a:cubicBezTo>
                                  <a:pt x="1396994" y="480244"/>
                                  <a:pt x="1400346" y="471707"/>
                                  <a:pt x="1399985" y="462915"/>
                                </a:cubicBezTo>
                                <a:close/>
                                <a:moveTo>
                                  <a:pt x="1389317" y="463201"/>
                                </a:moveTo>
                                <a:cubicBezTo>
                                  <a:pt x="1389459" y="469238"/>
                                  <a:pt x="1387164" y="475077"/>
                                  <a:pt x="1382935" y="479393"/>
                                </a:cubicBezTo>
                                <a:cubicBezTo>
                                  <a:pt x="1374362" y="488152"/>
                                  <a:pt x="1360313" y="488302"/>
                                  <a:pt x="1351550" y="479728"/>
                                </a:cubicBezTo>
                                <a:cubicBezTo>
                                  <a:pt x="1351436" y="479617"/>
                                  <a:pt x="1351331" y="479506"/>
                                  <a:pt x="1351217" y="479393"/>
                                </a:cubicBezTo>
                                <a:cubicBezTo>
                                  <a:pt x="1342701" y="470278"/>
                                  <a:pt x="1342701" y="456124"/>
                                  <a:pt x="1351217" y="447008"/>
                                </a:cubicBezTo>
                                <a:cubicBezTo>
                                  <a:pt x="1359789" y="438249"/>
                                  <a:pt x="1373838" y="438100"/>
                                  <a:pt x="1382601" y="446674"/>
                                </a:cubicBezTo>
                                <a:cubicBezTo>
                                  <a:pt x="1382716" y="446784"/>
                                  <a:pt x="1382820" y="446896"/>
                                  <a:pt x="1382935" y="447008"/>
                                </a:cubicBezTo>
                                <a:cubicBezTo>
                                  <a:pt x="1386983" y="451300"/>
                                  <a:pt x="1389174" y="457016"/>
                                  <a:pt x="1389031" y="462915"/>
                                </a:cubicBezTo>
                                <a:close/>
                                <a:moveTo>
                                  <a:pt x="1455992" y="442055"/>
                                </a:moveTo>
                                <a:lnTo>
                                  <a:pt x="1455992" y="432530"/>
                                </a:lnTo>
                                <a:lnTo>
                                  <a:pt x="1413986" y="432530"/>
                                </a:lnTo>
                                <a:lnTo>
                                  <a:pt x="1413986" y="495586"/>
                                </a:lnTo>
                                <a:lnTo>
                                  <a:pt x="1423797" y="495586"/>
                                </a:lnTo>
                                <a:lnTo>
                                  <a:pt x="1423797" y="468916"/>
                                </a:lnTo>
                                <a:lnTo>
                                  <a:pt x="1452372" y="468916"/>
                                </a:lnTo>
                                <a:lnTo>
                                  <a:pt x="1452372" y="459391"/>
                                </a:lnTo>
                                <a:lnTo>
                                  <a:pt x="1423797" y="459391"/>
                                </a:lnTo>
                                <a:lnTo>
                                  <a:pt x="1423797" y="441769"/>
                                </a:lnTo>
                                <a:close/>
                                <a:moveTo>
                                  <a:pt x="1536859" y="481775"/>
                                </a:moveTo>
                                <a:cubicBezTo>
                                  <a:pt x="1532344" y="484547"/>
                                  <a:pt x="1527105" y="485907"/>
                                  <a:pt x="1521809" y="485680"/>
                                </a:cubicBezTo>
                                <a:cubicBezTo>
                                  <a:pt x="1516113" y="485816"/>
                                  <a:pt x="1510598" y="483613"/>
                                  <a:pt x="1506569" y="479584"/>
                                </a:cubicBezTo>
                                <a:cubicBezTo>
                                  <a:pt x="1498063" y="470501"/>
                                  <a:pt x="1498063" y="456377"/>
                                  <a:pt x="1506569" y="447294"/>
                                </a:cubicBezTo>
                                <a:cubicBezTo>
                                  <a:pt x="1510837" y="443140"/>
                                  <a:pt x="1516618" y="440905"/>
                                  <a:pt x="1522571" y="441103"/>
                                </a:cubicBezTo>
                                <a:cubicBezTo>
                                  <a:pt x="1525534" y="441057"/>
                                  <a:pt x="1528486" y="441443"/>
                                  <a:pt x="1531334" y="442246"/>
                                </a:cubicBezTo>
                                <a:cubicBezTo>
                                  <a:pt x="1534058" y="443232"/>
                                  <a:pt x="1536583" y="444717"/>
                                  <a:pt x="1538764" y="446627"/>
                                </a:cubicBezTo>
                                <a:lnTo>
                                  <a:pt x="1544384" y="438531"/>
                                </a:lnTo>
                                <a:cubicBezTo>
                                  <a:pt x="1538107" y="433178"/>
                                  <a:pt x="1530058" y="430360"/>
                                  <a:pt x="1521809" y="430625"/>
                                </a:cubicBezTo>
                                <a:cubicBezTo>
                                  <a:pt x="1513094" y="430512"/>
                                  <a:pt x="1504702" y="433950"/>
                                  <a:pt x="1498568" y="440150"/>
                                </a:cubicBezTo>
                                <a:cubicBezTo>
                                  <a:pt x="1485852" y="453145"/>
                                  <a:pt x="1485852" y="473922"/>
                                  <a:pt x="1498568" y="486918"/>
                                </a:cubicBezTo>
                                <a:cubicBezTo>
                                  <a:pt x="1504760" y="493147"/>
                                  <a:pt x="1513218" y="496587"/>
                                  <a:pt x="1522000" y="496443"/>
                                </a:cubicBezTo>
                                <a:cubicBezTo>
                                  <a:pt x="1531487" y="497124"/>
                                  <a:pt x="1540802" y="493648"/>
                                  <a:pt x="1547527" y="486918"/>
                                </a:cubicBezTo>
                                <a:lnTo>
                                  <a:pt x="1547527" y="464248"/>
                                </a:lnTo>
                                <a:lnTo>
                                  <a:pt x="1536192" y="464248"/>
                                </a:lnTo>
                                <a:close/>
                                <a:moveTo>
                                  <a:pt x="1585246" y="470249"/>
                                </a:moveTo>
                                <a:lnTo>
                                  <a:pt x="1608677" y="432149"/>
                                </a:lnTo>
                                <a:lnTo>
                                  <a:pt x="1597057" y="432149"/>
                                </a:lnTo>
                                <a:lnTo>
                                  <a:pt x="1579817" y="460724"/>
                                </a:lnTo>
                                <a:lnTo>
                                  <a:pt x="1562672" y="432149"/>
                                </a:lnTo>
                                <a:lnTo>
                                  <a:pt x="1550956" y="432149"/>
                                </a:lnTo>
                                <a:lnTo>
                                  <a:pt x="1574483" y="470249"/>
                                </a:lnTo>
                                <a:lnTo>
                                  <a:pt x="1574483" y="495205"/>
                                </a:lnTo>
                                <a:lnTo>
                                  <a:pt x="1585246" y="495205"/>
                                </a:lnTo>
                                <a:close/>
                                <a:moveTo>
                                  <a:pt x="1678972" y="463201"/>
                                </a:moveTo>
                                <a:cubicBezTo>
                                  <a:pt x="1679200" y="454461"/>
                                  <a:pt x="1675743" y="446026"/>
                                  <a:pt x="1669447" y="439960"/>
                                </a:cubicBezTo>
                                <a:cubicBezTo>
                                  <a:pt x="1656102" y="427284"/>
                                  <a:pt x="1635166" y="427284"/>
                                  <a:pt x="1621822" y="439960"/>
                                </a:cubicBezTo>
                                <a:cubicBezTo>
                                  <a:pt x="1609134" y="452858"/>
                                  <a:pt x="1609134" y="473543"/>
                                  <a:pt x="1621822" y="486442"/>
                                </a:cubicBezTo>
                                <a:cubicBezTo>
                                  <a:pt x="1635166" y="499118"/>
                                  <a:pt x="1656102" y="499118"/>
                                  <a:pt x="1669447" y="486442"/>
                                </a:cubicBezTo>
                                <a:cubicBezTo>
                                  <a:pt x="1675590" y="480206"/>
                                  <a:pt x="1678810" y="471657"/>
                                  <a:pt x="1678305" y="462915"/>
                                </a:cubicBezTo>
                                <a:close/>
                                <a:moveTo>
                                  <a:pt x="1668113" y="463201"/>
                                </a:moveTo>
                                <a:cubicBezTo>
                                  <a:pt x="1668218" y="469250"/>
                                  <a:pt x="1665884" y="475087"/>
                                  <a:pt x="1661636" y="479393"/>
                                </a:cubicBezTo>
                                <a:cubicBezTo>
                                  <a:pt x="1653111" y="488126"/>
                                  <a:pt x="1639119" y="488293"/>
                                  <a:pt x="1630385" y="479768"/>
                                </a:cubicBezTo>
                                <a:cubicBezTo>
                                  <a:pt x="1630261" y="479644"/>
                                  <a:pt x="1630137" y="479519"/>
                                  <a:pt x="1630013" y="479393"/>
                                </a:cubicBezTo>
                                <a:cubicBezTo>
                                  <a:pt x="1621355" y="470335"/>
                                  <a:pt x="1621355" y="456067"/>
                                  <a:pt x="1630013" y="447008"/>
                                </a:cubicBezTo>
                                <a:cubicBezTo>
                                  <a:pt x="1638538" y="438276"/>
                                  <a:pt x="1652530" y="438108"/>
                                  <a:pt x="1661265" y="446634"/>
                                </a:cubicBezTo>
                                <a:cubicBezTo>
                                  <a:pt x="1661389" y="446758"/>
                                  <a:pt x="1661512" y="446882"/>
                                  <a:pt x="1661636" y="447008"/>
                                </a:cubicBezTo>
                                <a:cubicBezTo>
                                  <a:pt x="1665570" y="451351"/>
                                  <a:pt x="1667656" y="457058"/>
                                  <a:pt x="1667447" y="462915"/>
                                </a:cubicBezTo>
                                <a:close/>
                                <a:moveTo>
                                  <a:pt x="1736503" y="437007"/>
                                </a:moveTo>
                                <a:cubicBezTo>
                                  <a:pt x="1730311" y="433223"/>
                                  <a:pt x="1723063" y="431521"/>
                                  <a:pt x="1715834" y="432149"/>
                                </a:cubicBezTo>
                                <a:lnTo>
                                  <a:pt x="1692402" y="432149"/>
                                </a:lnTo>
                                <a:lnTo>
                                  <a:pt x="1692402" y="495205"/>
                                </a:lnTo>
                                <a:lnTo>
                                  <a:pt x="1703070" y="495205"/>
                                </a:lnTo>
                                <a:lnTo>
                                  <a:pt x="1703070" y="473678"/>
                                </a:lnTo>
                                <a:lnTo>
                                  <a:pt x="1717072" y="473678"/>
                                </a:lnTo>
                                <a:lnTo>
                                  <a:pt x="1732121" y="494919"/>
                                </a:lnTo>
                                <a:lnTo>
                                  <a:pt x="1745647" y="494919"/>
                                </a:lnTo>
                                <a:lnTo>
                                  <a:pt x="1728597" y="471964"/>
                                </a:lnTo>
                                <a:cubicBezTo>
                                  <a:pt x="1737360" y="469698"/>
                                  <a:pt x="1743123" y="461337"/>
                                  <a:pt x="1742123" y="452342"/>
                                </a:cubicBezTo>
                                <a:cubicBezTo>
                                  <a:pt x="1742656" y="446427"/>
                                  <a:pt x="1740322" y="440615"/>
                                  <a:pt x="1735836" y="436721"/>
                                </a:cubicBezTo>
                                <a:close/>
                                <a:moveTo>
                                  <a:pt x="1716310" y="464344"/>
                                </a:moveTo>
                                <a:lnTo>
                                  <a:pt x="1703070" y="464344"/>
                                </a:lnTo>
                                <a:lnTo>
                                  <a:pt x="1703070" y="441484"/>
                                </a:lnTo>
                                <a:lnTo>
                                  <a:pt x="1716596" y="441484"/>
                                </a:lnTo>
                                <a:cubicBezTo>
                                  <a:pt x="1720701" y="441126"/>
                                  <a:pt x="1724825" y="441917"/>
                                  <a:pt x="1728502" y="443770"/>
                                </a:cubicBezTo>
                                <a:cubicBezTo>
                                  <a:pt x="1730978" y="445846"/>
                                  <a:pt x="1732236" y="449039"/>
                                  <a:pt x="1731836" y="452247"/>
                                </a:cubicBezTo>
                                <a:cubicBezTo>
                                  <a:pt x="1732321" y="455755"/>
                                  <a:pt x="1731121" y="459284"/>
                                  <a:pt x="1728597" y="461772"/>
                                </a:cubicBezTo>
                                <a:cubicBezTo>
                                  <a:pt x="1724654" y="463966"/>
                                  <a:pt x="1720091" y="464770"/>
                                  <a:pt x="1715643" y="464058"/>
                                </a:cubicBezTo>
                                <a:close/>
                                <a:moveTo>
                                  <a:pt x="578072" y="56864"/>
                                </a:moveTo>
                                <a:lnTo>
                                  <a:pt x="578072" y="33338"/>
                                </a:lnTo>
                                <a:cubicBezTo>
                                  <a:pt x="578025" y="31533"/>
                                  <a:pt x="576539" y="30098"/>
                                  <a:pt x="574739" y="30099"/>
                                </a:cubicBezTo>
                                <a:lnTo>
                                  <a:pt x="467963" y="30099"/>
                                </a:lnTo>
                                <a:cubicBezTo>
                                  <a:pt x="466174" y="30099"/>
                                  <a:pt x="464725" y="31549"/>
                                  <a:pt x="464725" y="33338"/>
                                </a:cubicBezTo>
                                <a:lnTo>
                                  <a:pt x="464725" y="56864"/>
                                </a:lnTo>
                                <a:cubicBezTo>
                                  <a:pt x="464725" y="58653"/>
                                  <a:pt x="466174" y="60103"/>
                                  <a:pt x="467963" y="60103"/>
                                </a:cubicBezTo>
                                <a:lnTo>
                                  <a:pt x="574739" y="60103"/>
                                </a:lnTo>
                                <a:cubicBezTo>
                                  <a:pt x="576539" y="60104"/>
                                  <a:pt x="578025" y="58668"/>
                                  <a:pt x="578072" y="56864"/>
                                </a:cubicBezTo>
                                <a:close/>
                                <a:moveTo>
                                  <a:pt x="578072" y="111157"/>
                                </a:moveTo>
                                <a:lnTo>
                                  <a:pt x="578072" y="87725"/>
                                </a:lnTo>
                                <a:cubicBezTo>
                                  <a:pt x="578025" y="85921"/>
                                  <a:pt x="576539" y="84486"/>
                                  <a:pt x="574739" y="84487"/>
                                </a:cubicBezTo>
                                <a:lnTo>
                                  <a:pt x="467963" y="84487"/>
                                </a:lnTo>
                                <a:cubicBezTo>
                                  <a:pt x="466174" y="84487"/>
                                  <a:pt x="464725" y="85936"/>
                                  <a:pt x="464725" y="87725"/>
                                </a:cubicBezTo>
                                <a:lnTo>
                                  <a:pt x="464725" y="111157"/>
                                </a:lnTo>
                                <a:cubicBezTo>
                                  <a:pt x="464725" y="112946"/>
                                  <a:pt x="466174" y="114395"/>
                                  <a:pt x="467963" y="114395"/>
                                </a:cubicBezTo>
                                <a:lnTo>
                                  <a:pt x="574739" y="114395"/>
                                </a:lnTo>
                                <a:cubicBezTo>
                                  <a:pt x="576539" y="114396"/>
                                  <a:pt x="578025" y="112961"/>
                                  <a:pt x="578072" y="111157"/>
                                </a:cubicBezTo>
                                <a:close/>
                                <a:moveTo>
                                  <a:pt x="578072" y="165545"/>
                                </a:moveTo>
                                <a:lnTo>
                                  <a:pt x="578072" y="142113"/>
                                </a:lnTo>
                                <a:cubicBezTo>
                                  <a:pt x="578072" y="140272"/>
                                  <a:pt x="576577" y="138779"/>
                                  <a:pt x="574739" y="138779"/>
                                </a:cubicBezTo>
                                <a:lnTo>
                                  <a:pt x="467963" y="138779"/>
                                </a:lnTo>
                                <a:cubicBezTo>
                                  <a:pt x="466159" y="138831"/>
                                  <a:pt x="464724" y="140308"/>
                                  <a:pt x="464725" y="142113"/>
                                </a:cubicBezTo>
                                <a:lnTo>
                                  <a:pt x="464725" y="165545"/>
                                </a:lnTo>
                                <a:cubicBezTo>
                                  <a:pt x="464725" y="167333"/>
                                  <a:pt x="466174" y="168783"/>
                                  <a:pt x="467963" y="168783"/>
                                </a:cubicBezTo>
                                <a:lnTo>
                                  <a:pt x="574739" y="168783"/>
                                </a:lnTo>
                                <a:cubicBezTo>
                                  <a:pt x="576539" y="168784"/>
                                  <a:pt x="578025" y="167349"/>
                                  <a:pt x="578072" y="165545"/>
                                </a:cubicBezTo>
                                <a:close/>
                                <a:moveTo>
                                  <a:pt x="578072" y="219837"/>
                                </a:moveTo>
                                <a:lnTo>
                                  <a:pt x="578072" y="196406"/>
                                </a:lnTo>
                                <a:cubicBezTo>
                                  <a:pt x="578025" y="194601"/>
                                  <a:pt x="576539" y="193166"/>
                                  <a:pt x="574739" y="193167"/>
                                </a:cubicBezTo>
                                <a:lnTo>
                                  <a:pt x="467963" y="193167"/>
                                </a:lnTo>
                                <a:cubicBezTo>
                                  <a:pt x="466174" y="193167"/>
                                  <a:pt x="464725" y="194617"/>
                                  <a:pt x="464725" y="196406"/>
                                </a:cubicBezTo>
                                <a:lnTo>
                                  <a:pt x="464725" y="219837"/>
                                </a:lnTo>
                                <a:cubicBezTo>
                                  <a:pt x="464724" y="221642"/>
                                  <a:pt x="466159" y="223119"/>
                                  <a:pt x="467963" y="223171"/>
                                </a:cubicBezTo>
                                <a:lnTo>
                                  <a:pt x="574739" y="223171"/>
                                </a:lnTo>
                                <a:cubicBezTo>
                                  <a:pt x="576577" y="223171"/>
                                  <a:pt x="578072" y="221678"/>
                                  <a:pt x="578072" y="219837"/>
                                </a:cubicBezTo>
                                <a:close/>
                                <a:moveTo>
                                  <a:pt x="578072" y="274225"/>
                                </a:moveTo>
                                <a:lnTo>
                                  <a:pt x="578072" y="250412"/>
                                </a:lnTo>
                                <a:cubicBezTo>
                                  <a:pt x="578025" y="248608"/>
                                  <a:pt x="576539" y="247173"/>
                                  <a:pt x="574739" y="247174"/>
                                </a:cubicBezTo>
                                <a:lnTo>
                                  <a:pt x="467963" y="247174"/>
                                </a:lnTo>
                                <a:cubicBezTo>
                                  <a:pt x="466174" y="247174"/>
                                  <a:pt x="464725" y="248623"/>
                                  <a:pt x="464725" y="250412"/>
                                </a:cubicBezTo>
                                <a:lnTo>
                                  <a:pt x="464725" y="274225"/>
                                </a:lnTo>
                                <a:cubicBezTo>
                                  <a:pt x="464725" y="276014"/>
                                  <a:pt x="466174" y="277463"/>
                                  <a:pt x="467963" y="277463"/>
                                </a:cubicBezTo>
                                <a:lnTo>
                                  <a:pt x="574739" y="277463"/>
                                </a:lnTo>
                                <a:cubicBezTo>
                                  <a:pt x="576539" y="277464"/>
                                  <a:pt x="578025" y="276029"/>
                                  <a:pt x="578072" y="274225"/>
                                </a:cubicBezTo>
                                <a:close/>
                                <a:moveTo>
                                  <a:pt x="578072" y="328517"/>
                                </a:moveTo>
                                <a:lnTo>
                                  <a:pt x="578072" y="305086"/>
                                </a:lnTo>
                                <a:cubicBezTo>
                                  <a:pt x="578025" y="303282"/>
                                  <a:pt x="576539" y="301846"/>
                                  <a:pt x="574739" y="301847"/>
                                </a:cubicBezTo>
                                <a:lnTo>
                                  <a:pt x="467963" y="301847"/>
                                </a:lnTo>
                                <a:cubicBezTo>
                                  <a:pt x="466174" y="301847"/>
                                  <a:pt x="464725" y="303297"/>
                                  <a:pt x="464725" y="305086"/>
                                </a:cubicBezTo>
                                <a:lnTo>
                                  <a:pt x="464725" y="328517"/>
                                </a:lnTo>
                                <a:cubicBezTo>
                                  <a:pt x="464724" y="330322"/>
                                  <a:pt x="466159" y="331800"/>
                                  <a:pt x="467963" y="331851"/>
                                </a:cubicBezTo>
                                <a:lnTo>
                                  <a:pt x="574739" y="331851"/>
                                </a:lnTo>
                                <a:cubicBezTo>
                                  <a:pt x="576577" y="331851"/>
                                  <a:pt x="578072" y="330358"/>
                                  <a:pt x="578072" y="328517"/>
                                </a:cubicBezTo>
                                <a:close/>
                                <a:moveTo>
                                  <a:pt x="578072" y="382905"/>
                                </a:moveTo>
                                <a:lnTo>
                                  <a:pt x="578072" y="359474"/>
                                </a:lnTo>
                                <a:cubicBezTo>
                                  <a:pt x="578025" y="357669"/>
                                  <a:pt x="576539" y="356234"/>
                                  <a:pt x="574739" y="356235"/>
                                </a:cubicBezTo>
                                <a:lnTo>
                                  <a:pt x="467963" y="356235"/>
                                </a:lnTo>
                                <a:cubicBezTo>
                                  <a:pt x="466174" y="356235"/>
                                  <a:pt x="464725" y="357685"/>
                                  <a:pt x="464725" y="359474"/>
                                </a:cubicBezTo>
                                <a:lnTo>
                                  <a:pt x="464725" y="382905"/>
                                </a:lnTo>
                                <a:cubicBezTo>
                                  <a:pt x="464725" y="384694"/>
                                  <a:pt x="466174" y="386144"/>
                                  <a:pt x="467963" y="386144"/>
                                </a:cubicBezTo>
                                <a:lnTo>
                                  <a:pt x="574739" y="386144"/>
                                </a:lnTo>
                                <a:cubicBezTo>
                                  <a:pt x="576539" y="386144"/>
                                  <a:pt x="578025" y="384709"/>
                                  <a:pt x="578072" y="382905"/>
                                </a:cubicBezTo>
                                <a:close/>
                                <a:moveTo>
                                  <a:pt x="578072" y="437293"/>
                                </a:moveTo>
                                <a:lnTo>
                                  <a:pt x="578072" y="413861"/>
                                </a:lnTo>
                                <a:cubicBezTo>
                                  <a:pt x="578072" y="412020"/>
                                  <a:pt x="576577" y="410528"/>
                                  <a:pt x="574739" y="410528"/>
                                </a:cubicBezTo>
                                <a:lnTo>
                                  <a:pt x="467963" y="410528"/>
                                </a:lnTo>
                                <a:cubicBezTo>
                                  <a:pt x="466159" y="410579"/>
                                  <a:pt x="464724" y="412056"/>
                                  <a:pt x="464725" y="413861"/>
                                </a:cubicBezTo>
                                <a:lnTo>
                                  <a:pt x="464725" y="437293"/>
                                </a:lnTo>
                                <a:cubicBezTo>
                                  <a:pt x="464725" y="439082"/>
                                  <a:pt x="466174" y="440531"/>
                                  <a:pt x="467963" y="440531"/>
                                </a:cubicBezTo>
                                <a:lnTo>
                                  <a:pt x="574739" y="440531"/>
                                </a:lnTo>
                                <a:cubicBezTo>
                                  <a:pt x="576539" y="440532"/>
                                  <a:pt x="578025" y="439097"/>
                                  <a:pt x="578072" y="437293"/>
                                </a:cubicBezTo>
                                <a:close/>
                                <a:moveTo>
                                  <a:pt x="578072" y="491585"/>
                                </a:moveTo>
                                <a:lnTo>
                                  <a:pt x="578072" y="468154"/>
                                </a:lnTo>
                                <a:cubicBezTo>
                                  <a:pt x="578025" y="466350"/>
                                  <a:pt x="576539" y="464914"/>
                                  <a:pt x="574739" y="464915"/>
                                </a:cubicBezTo>
                                <a:lnTo>
                                  <a:pt x="467963" y="464915"/>
                                </a:lnTo>
                                <a:cubicBezTo>
                                  <a:pt x="466174" y="464915"/>
                                  <a:pt x="464725" y="466365"/>
                                  <a:pt x="464725" y="468154"/>
                                </a:cubicBezTo>
                                <a:lnTo>
                                  <a:pt x="464725" y="491585"/>
                                </a:lnTo>
                                <a:cubicBezTo>
                                  <a:pt x="464724" y="493390"/>
                                  <a:pt x="466159" y="494868"/>
                                  <a:pt x="467963" y="494919"/>
                                </a:cubicBezTo>
                                <a:lnTo>
                                  <a:pt x="574739" y="494919"/>
                                </a:lnTo>
                                <a:cubicBezTo>
                                  <a:pt x="576577" y="494919"/>
                                  <a:pt x="578072" y="493426"/>
                                  <a:pt x="578072" y="491585"/>
                                </a:cubicBezTo>
                                <a:close/>
                                <a:moveTo>
                                  <a:pt x="411289" y="382905"/>
                                </a:moveTo>
                                <a:lnTo>
                                  <a:pt x="411289" y="359474"/>
                                </a:lnTo>
                                <a:cubicBezTo>
                                  <a:pt x="411289" y="357685"/>
                                  <a:pt x="409840" y="356235"/>
                                  <a:pt x="408051" y="356235"/>
                                </a:cubicBezTo>
                                <a:lnTo>
                                  <a:pt x="3239" y="356235"/>
                                </a:lnTo>
                                <a:cubicBezTo>
                                  <a:pt x="1450" y="356235"/>
                                  <a:pt x="0" y="357685"/>
                                  <a:pt x="0" y="359474"/>
                                </a:cubicBezTo>
                                <a:lnTo>
                                  <a:pt x="0" y="382905"/>
                                </a:lnTo>
                                <a:cubicBezTo>
                                  <a:pt x="0" y="384694"/>
                                  <a:pt x="1450" y="386144"/>
                                  <a:pt x="3239" y="386144"/>
                                </a:cubicBezTo>
                                <a:lnTo>
                                  <a:pt x="408051" y="386144"/>
                                </a:lnTo>
                                <a:cubicBezTo>
                                  <a:pt x="409840" y="386144"/>
                                  <a:pt x="411289" y="384694"/>
                                  <a:pt x="411289" y="382905"/>
                                </a:cubicBezTo>
                                <a:close/>
                                <a:moveTo>
                                  <a:pt x="411289" y="491585"/>
                                </a:moveTo>
                                <a:lnTo>
                                  <a:pt x="411289" y="468154"/>
                                </a:lnTo>
                                <a:cubicBezTo>
                                  <a:pt x="411289" y="466365"/>
                                  <a:pt x="409840" y="464915"/>
                                  <a:pt x="408051" y="464915"/>
                                </a:cubicBezTo>
                                <a:lnTo>
                                  <a:pt x="3239" y="464915"/>
                                </a:lnTo>
                                <a:cubicBezTo>
                                  <a:pt x="1450" y="464915"/>
                                  <a:pt x="0" y="466365"/>
                                  <a:pt x="0" y="468154"/>
                                </a:cubicBezTo>
                                <a:lnTo>
                                  <a:pt x="0" y="491585"/>
                                </a:lnTo>
                                <a:cubicBezTo>
                                  <a:pt x="-1" y="493390"/>
                                  <a:pt x="1434" y="494868"/>
                                  <a:pt x="3239" y="494919"/>
                                </a:cubicBezTo>
                                <a:lnTo>
                                  <a:pt x="408051" y="494919"/>
                                </a:lnTo>
                                <a:cubicBezTo>
                                  <a:pt x="409855" y="494868"/>
                                  <a:pt x="411291" y="493390"/>
                                  <a:pt x="411289" y="491585"/>
                                </a:cubicBezTo>
                                <a:close/>
                                <a:moveTo>
                                  <a:pt x="1660589" y="413290"/>
                                </a:moveTo>
                                <a:lnTo>
                                  <a:pt x="1653064" y="409766"/>
                                </a:lnTo>
                                <a:lnTo>
                                  <a:pt x="1645158" y="424910"/>
                                </a:lnTo>
                                <a:lnTo>
                                  <a:pt x="1652778" y="424910"/>
                                </a:lnTo>
                                <a:close/>
                                <a:moveTo>
                                  <a:pt x="1646682" y="412337"/>
                                </a:moveTo>
                                <a:lnTo>
                                  <a:pt x="1639443" y="409480"/>
                                </a:lnTo>
                                <a:lnTo>
                                  <a:pt x="1631537" y="424625"/>
                                </a:lnTo>
                                <a:lnTo>
                                  <a:pt x="1639062" y="424625"/>
                                </a:lnTo>
                                <a:close/>
                                <a:moveTo>
                                  <a:pt x="1959769" y="491300"/>
                                </a:moveTo>
                                <a:lnTo>
                                  <a:pt x="1959769" y="468154"/>
                                </a:lnTo>
                                <a:cubicBezTo>
                                  <a:pt x="1959769" y="466365"/>
                                  <a:pt x="1958321" y="464915"/>
                                  <a:pt x="1956530" y="464915"/>
                                </a:cubicBezTo>
                                <a:lnTo>
                                  <a:pt x="1812131" y="464915"/>
                                </a:lnTo>
                                <a:cubicBezTo>
                                  <a:pt x="1810341" y="464915"/>
                                  <a:pt x="1808893" y="466365"/>
                                  <a:pt x="1808893" y="468154"/>
                                </a:cubicBezTo>
                                <a:lnTo>
                                  <a:pt x="1808893" y="491585"/>
                                </a:lnTo>
                                <a:cubicBezTo>
                                  <a:pt x="1808893" y="493390"/>
                                  <a:pt x="1810331" y="494868"/>
                                  <a:pt x="1812131" y="494919"/>
                                </a:cubicBezTo>
                                <a:lnTo>
                                  <a:pt x="1956530" y="494919"/>
                                </a:lnTo>
                                <a:cubicBezTo>
                                  <a:pt x="1958331" y="494868"/>
                                  <a:pt x="1959769" y="493390"/>
                                  <a:pt x="1959769" y="491585"/>
                                </a:cubicBezTo>
                                <a:close/>
                              </a:path>
                            </a:pathLst>
                          </a:custGeom>
                          <a:solidFill>
                            <a:srgbClr val="24294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Shape 3">
                          <a:extLst>
                            <a:ext uri="{FF2B5EF4-FFF2-40B4-BE49-F238E27FC236}">
                              <a16:creationId xmlns:a16="http://schemas.microsoft.com/office/drawing/2014/main" id="{AB3CBDB5-7E14-4CC7-B84F-2DE73FECDC2A}"/>
                            </a:ext>
                          </a:extLst>
                        </wps:cNvPr>
                        <wps:cNvSpPr/>
                        <wps:spPr>
                          <a:xfrm rot="5400000">
                            <a:off x="280114" y="145496"/>
                            <a:ext cx="30003" cy="286797"/>
                          </a:xfrm>
                          <a:custGeom>
                            <a:avLst/>
                            <a:gdLst>
                              <a:gd name="connsiteX0" fmla="*/ 26765 w 30003"/>
                              <a:gd name="connsiteY0" fmla="*/ 0 h 286797"/>
                              <a:gd name="connsiteX1" fmla="*/ 30004 w 30003"/>
                              <a:gd name="connsiteY1" fmla="*/ 3239 h 286797"/>
                              <a:gd name="connsiteX2" fmla="*/ 30004 w 30003"/>
                              <a:gd name="connsiteY2" fmla="*/ 283559 h 286797"/>
                              <a:gd name="connsiteX3" fmla="*/ 26765 w 30003"/>
                              <a:gd name="connsiteY3" fmla="*/ 286798 h 286797"/>
                              <a:gd name="connsiteX4" fmla="*/ 3239 w 30003"/>
                              <a:gd name="connsiteY4" fmla="*/ 286798 h 286797"/>
                              <a:gd name="connsiteX5" fmla="*/ 0 w 30003"/>
                              <a:gd name="connsiteY5" fmla="*/ 283559 h 286797"/>
                              <a:gd name="connsiteX6" fmla="*/ 0 w 30003"/>
                              <a:gd name="connsiteY6" fmla="*/ 3238 h 286797"/>
                              <a:gd name="connsiteX7" fmla="*/ 3239 w 30003"/>
                              <a:gd name="connsiteY7" fmla="*/ 0 h 2867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0003" h="286797">
                                <a:moveTo>
                                  <a:pt x="26765" y="0"/>
                                </a:moveTo>
                                <a:cubicBezTo>
                                  <a:pt x="28554" y="0"/>
                                  <a:pt x="30004" y="1450"/>
                                  <a:pt x="30004" y="3239"/>
                                </a:cubicBezTo>
                                <a:lnTo>
                                  <a:pt x="30004" y="283559"/>
                                </a:lnTo>
                                <a:cubicBezTo>
                                  <a:pt x="30004" y="285348"/>
                                  <a:pt x="28554" y="286798"/>
                                  <a:pt x="26765" y="286798"/>
                                </a:cubicBezTo>
                                <a:lnTo>
                                  <a:pt x="3239" y="286798"/>
                                </a:lnTo>
                                <a:cubicBezTo>
                                  <a:pt x="1450" y="286798"/>
                                  <a:pt x="0" y="285348"/>
                                  <a:pt x="0" y="283559"/>
                                </a:cubicBezTo>
                                <a:lnTo>
                                  <a:pt x="0" y="3238"/>
                                </a:lnTo>
                                <a:cubicBezTo>
                                  <a:pt x="0" y="1450"/>
                                  <a:pt x="1450" y="0"/>
                                  <a:pt x="3239" y="0"/>
                                </a:cubicBezTo>
                                <a:close/>
                              </a:path>
                            </a:pathLst>
                          </a:custGeom>
                          <a:solidFill>
                            <a:srgbClr val="51ADC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E67C19" id="Graphic 6" o:spid="_x0000_s1026" style="position:absolute;margin-left:0;margin-top:0;width:177.15pt;height:44.8pt;z-index:251658240;mso-position-horizontal:left;mso-position-horizontal-relative:margin;mso-position-vertical:top;mso-position-vertical-relative:margin;mso-width-relative:margin;mso-height-relative:margin" coordorigin="381,-1371" coordsize="19597,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">
                <v:shape id="Freeform: Shape 2" o:spid="_x0000_s1027" style="position:absolute;left:381;top:-1371;width:19597;height:4964;visibility:visible;mso-wrap-style:square;v-text-anchor:middle" coordsize="1959768,496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" path="m117157,317087v,-9525,1143,-12382,12192,-13049c208827,300837,282760,262439,331089,199263v35157,-44203,55191,-98527,57150,-154972c388810,31528,399288,33052,407289,33052v11240,,8954,6763,8668,13144c409736,179091,316638,291972,187357,323374v-18457,4335,-37264,7013,-56198,8001c117253,332804,117062,332423,117157,317087xm360712,46482v667,-6953,1238,-12763,-9525,-12859c343567,33623,333661,31242,333375,44672v-306,22697,-5029,45117,-13907,66009c283559,196406,219170,244031,126968,250031v-13144,953,-10287,11621,-9525,18384c117443,277940,122396,277940,129064,277273v11074,-663,22106,-1902,33052,-3715c270144,253421,351310,163439,360235,53912v96,-2477,191,-4953,477,-7430xm816959,76676v14250,283,27985,5311,39053,14288l872395,67342c864899,61103,856307,56321,847058,53245v-9191,-3208,-18840,-4882,-28575,-4953c805024,47837,791804,51931,780955,59912v-9544,7575,-14888,19258,-14383,31433c765620,102704,769944,113870,778288,121634v11077,7827,23717,13156,37052,15621c822855,138695,830094,141333,836771,145066v3458,2305,5468,6231,5334,10382c842267,159537,840372,163436,837057,165830v-4134,2757,-9049,4095,-14002,3810c806587,168272,791156,160999,779621,149162r-19050,23622c777116,189064,799367,198226,822579,198311v13887,664,27556,-3623,38576,-12097c870699,178493,876081,166763,875729,154496v761,-11080,-3429,-21926,-11431,-29623c855040,117249,844048,112016,832294,109633v-9143,-1779,-18021,-4757,-26384,-8858c802310,98698,800119,94832,800195,90678v-143,-3944,1591,-7724,4668,-10192c808377,77937,812616,76600,816959,76676xm1015841,196691r,-28575l938784,168116r76200,-94392l1014984,51530r-118110,l896874,79629r73533,l894207,174879r,22193l1015841,196691xm1044416,51530r,145161l1151382,196691r,-28575l1076801,168116r,-30194l1141762,137922r,-27622l1076801,110300r,-29909l1149096,80391r,-28575l1044416,51530xm1137476,13430l1105281,r-26384,36671l1108615,36671r28861,-23241xm1217200,156305v-8630,-8765,-13164,-20768,-12478,-33051c1204141,111174,1208875,99444,1217676,91154v8373,-7946,19507,-12319,31052,-12192c1263739,78871,1277893,85948,1286828,98012r20193,-22860c1292152,57600,1270206,47636,1247204,48006v-20165,-462,-39653,7271,-54007,21431c1178585,83506,1170565,103072,1171099,123349v-591,20072,7286,39468,21717,53435c1224429,206360,1274035,204707,1303620,173089v905,-967,1781,-1959,2639,-2972l1285494,148781v-9192,12264,-23727,19353,-39052,19050c1235316,168083,1224591,163701,1216819,155734r381,571xm1422273,112776r-57721,l1364552,51530r-32385,l1332167,196691r32385,l1364552,139541r57721,l1422273,196691r32385,l1454658,51530r-32385,l1422273,112776xm1490472,51530r,145161l1597343,196691r,-28575l1522857,168116r,-30194l1587818,137922r,-27622l1522857,110300r,-29909l1595057,80391r,-28575l1490472,51530xm1727740,144971l1656493,51530r-30766,l1625727,196691r32385,l1658112,105728r69152,90963l1759649,196691r,-145161l1727264,51530r476,93441xm1858232,139351r50292,-87821l1873377,51530r-31337,54007l1810703,51530r-35052,l1825847,139351r,57150l1858232,196501r,-57150xm1924050,196501r32385,l1956435,51530r-32385,l1924050,196501xm770287,229362r,144875l877157,374237r,-28575l802672,345662r,-30003l867632,315659r,-27147l802672,288512r,-30289l874871,258223r,-28575l770287,229362xm1002506,340424v-8610,4554,-18269,6756,-28003,6381c963692,346798,953367,342356,945928,334518v-8325,-8898,-12688,-20787,-12097,-32956c933250,289259,937851,277275,946499,268510v8201,-8311,19479,-12862,31147,-12573c983694,255894,989695,256960,995363,259080v6581,2913,12639,6905,17906,11811l1030129,246602v-14821,-13520,-34233,-20879,-54293,-20574c955872,225663,936612,233434,922496,247555v-14773,13992,-22974,33565,-22574,53911c899274,321652,907199,341168,921734,355187v14259,14044,33624,21678,53626,21146c997868,377573,1019766,368784,1035177,352330r,-51816l1002506,300514r,39910xm1126331,317183r49816,-87821l1141000,229362r-31337,53912l1078325,229362r-35052,l1093851,317087r,57150l1126236,374237r95,-57054xm1194435,229362r,144875l1301401,374237r,-28575l1226820,345662r,-30003l1291781,315659r,-27147l1226820,288512r,-30289l1299115,258223r,-28575l1194435,229362xm1435036,257366r,-28004l1320736,229362r,28004l1361885,257366r,116871l1394270,374237r,-116871l1435036,257366xm1460945,229362r,144875l1567910,374237r,-28575l1493330,345662r,-30003l1558385,315659r,-27147l1493330,288512r,-30289l1565624,258223r,-28575l1460945,229362xm1728597,374237r32385,l1760982,229362r-43624,l1679829,309086r-36957,-79724l1599057,229362r,144875l1631442,374237r,-91154l1670399,362426r19050,l1728597,283083r,91154xm766572,466725r,-34861l755999,431864r,35337c755542,474903,758228,482460,763429,488156v10849,9702,27251,9702,38100,c806844,482524,809568,474929,809054,467201r,-35337l798385,431864r,34861c798671,471666,797147,476541,794099,480441v-2952,3348,-7248,5199,-11715,5048c777916,485682,773601,483822,770668,480441v-3020,-3906,-4477,-8794,-4096,-13716xm873443,479012l836867,431959r-10669,l826198,495014r10669,l836867,448913r35623,46006l884110,494919r,-63055l873443,431864r,47148xm901541,495014r10668,l912209,431864r-10668,l901541,495014xm983742,431959r-11906,l952786,479012,933736,431959r-11906,l947166,495014r11906,l983742,431959xm992791,431959r,63055l1038130,495014r,-10191l1003459,484823r,-16764l1033272,468059r,-9525l1003078,458534r,-16669l1036701,441865r,-9525l992791,431959xm1095851,436817v-6200,-3772,-13439,-5474,-20669,-4858l1051751,431959r,63055l1062419,495014r,-21336l1076325,473678r15050,21241l1104900,494919r-16478,-22955c1097194,469701,1102995,461354,1102043,452342v466,-5884,-1820,-11654,-6192,-15621l1095851,436817xm1075658,464153r-13239,l1062419,441484r13430,c1079954,441126,1084078,441917,1087755,443770v2477,2076,3734,5269,3334,8477c1091575,455755,1090374,459284,1087850,461772v-3705,2067,-7991,2869,-12192,2286l1075658,464153xm1145858,441865v2781,839,5343,2269,7524,4191l1159097,437960v-3048,-2472,-6543,-4347,-10287,-5525c1144943,431117,1140895,430440,1136809,430435v-5620,-209,-11154,1468,-15716,4762c1116873,438343,1114482,443371,1114711,448628v-381,4980,1724,9826,5620,12954c1122264,463129,1124417,464382,1126712,465296v3467,1192,7001,2209,10573,3048c1140657,469000,1143886,470258,1146810,472059v1838,1262,2886,3393,2762,5620c1149649,480019,1148534,482238,1146620,483584v-2439,1565,-5296,2331,-8192,2191c1131027,485552,1123969,482600,1118616,477488r-6667,8001c1119054,492043,1128379,495652,1138047,495586v5896,277,11706,-1545,16383,-5144c1158450,487197,1160736,482272,1160621,477107v353,-4699,-1476,-9300,-4953,-12477c1151401,461300,1146410,459015,1141095,457962v-4410,-791,-8687,-2236,-12668,-4286c1126484,452354,1125369,450118,1125474,447770v-162,-2307,981,-4511,2953,-5715c1130732,440711,1133380,440050,1136047,440150v3334,3,6648,550,9811,1619l1145858,441865xm1174433,495014r10668,l1185101,431864r-10668,l1174433,495014xm1245489,441674r,-9525l1196626,432149r,9525l1215676,441674r,53340l1226249,495014r,-53340l1245489,441674xm1281779,470249r23432,-38100l1293305,432149r-17241,28575l1258919,432149r-11620,l1270730,470249r,24956l1281494,495205r285,-24956xm1400270,463201v191,-8735,-3257,-17155,-9525,-23241c1377401,427284,1356465,427284,1343120,439960v-12839,12830,-12839,33637,-9,46472c1343111,486436,1343120,486439,1343120,486442v13345,12676,34281,12676,47625,c1396994,480244,1400346,471707,1399985,462915r285,286xm1389317,463201v142,6037,-2153,11876,-6382,16192c1374362,488152,1360313,488302,1351550,479728v-114,-111,-219,-222,-333,-335c1342701,470278,1342701,456124,1351217,447008v8572,-8759,22621,-8908,31384,-334c1382716,446784,1382820,446896,1382935,447008v4048,4292,6239,10008,6096,15907l1389317,463201xm1455992,442055r,-9525l1413986,432530r,63056l1423797,495586r,-26670l1452372,468916r,-9525l1423797,459391r,-17622l1455992,442055xm1536859,481775v-4515,2772,-9754,4132,-15050,3905c1516113,485816,1510598,483613,1506569,479584v-8506,-9083,-8506,-23207,,-32290c1510837,443140,1516618,440905,1522571,441103v2963,-46,5915,340,8763,1143c1534058,443232,1536583,444717,1538764,446627r5620,-8096c1538107,433178,1530058,430360,1521809,430625v-8715,-113,-17107,3325,-23241,9525c1485852,453145,1485852,473922,1498568,486918v6192,6229,14650,9669,23432,9525c1531487,497124,1540802,493648,1547527,486918r,-22670l1536192,464248r667,17527xm1585246,470249r23431,-38100l1597057,432149r-17240,28575l1562672,432149r-11716,l1574483,470249r,24956l1585246,495205r,-24956xm1678972,463201v228,-8740,-3229,-17175,-9525,-23241c1656102,427284,1635166,427284,1621822,439960v-12688,12898,-12688,33583,,46482c1635166,499118,1656102,499118,1669447,486442v6143,-6236,9363,-14785,8858,-23527l1678972,463201xm1668113,463201v105,6049,-2229,11886,-6477,16192c1653111,488126,1639119,488293,1630385,479768v-124,-124,-248,-249,-372,-375c1621355,470335,1621355,456067,1630013,447008v8525,-8732,22517,-8900,31252,-374c1661389,446758,1661512,446882,1661636,447008v3934,4343,6020,10050,5811,15907l1668113,463201xm1736503,437007v-6192,-3784,-13440,-5486,-20669,-4858l1692402,432149r,63056l1703070,495205r,-21527l1717072,473678r15049,21241l1745647,494919r-17050,-22955c1737360,469698,1743123,461337,1742123,452342v533,-5915,-1801,-11727,-6287,-15621l1736503,437007xm1716310,464344r-13240,l1703070,441484r13526,c1720701,441126,1724825,441917,1728502,443770v2476,2076,3734,5269,3334,8477c1732321,455755,1731121,459284,1728597,461772v-3943,2194,-8506,2998,-12954,2286l1716310,464344xm578072,56864r,-23526c578025,31533,576539,30098,574739,30099r-106776,c466174,30099,464725,31549,464725,33338r,23526c464725,58653,466174,60103,467963,60103r106776,c576539,60104,578025,58668,578072,56864xm578072,111157r,-23432c578025,85921,576539,84486,574739,84487r-106776,c466174,84487,464725,85936,464725,87725r,23432c464725,112946,466174,114395,467963,114395r106776,c576539,114396,578025,112961,578072,111157xm578072,165545r,-23432c578072,140272,576577,138779,574739,138779r-106776,c466159,138831,464724,140308,464725,142113r,23432c464725,167333,466174,168783,467963,168783r106776,c576539,168784,578025,167349,578072,165545xm578072,219837r,-23431c578025,194601,576539,193166,574739,193167r-106776,c466174,193167,464725,194617,464725,196406r,23431c464724,221642,466159,223119,467963,223171r106776,c576577,223171,578072,221678,578072,219837xm578072,274225r,-23813c578025,248608,576539,247173,574739,247174r-106776,c466174,247174,464725,248623,464725,250412r,23813c464725,276014,466174,277463,467963,277463r106776,c576539,277464,578025,276029,578072,274225xm578072,328517r,-23431c578025,303282,576539,301846,574739,301847r-106776,c466174,301847,464725,303297,464725,305086r,23431c464724,330322,466159,331800,467963,331851r106776,c576577,331851,578072,330358,578072,328517xm578072,382905r,-23431c578025,357669,576539,356234,574739,356235r-106776,c466174,356235,464725,357685,464725,359474r,23431c464725,384694,466174,386144,467963,386144r106776,c576539,386144,578025,384709,578072,382905xm578072,437293r,-23432c578072,412020,576577,410528,574739,410528r-106776,c466159,410579,464724,412056,464725,413861r,23432c464725,439082,466174,440531,467963,440531r106776,c576539,440532,578025,439097,578072,437293xm578072,491585r,-23431c578025,466350,576539,464914,574739,464915r-106776,c466174,464915,464725,466365,464725,468154r,23431c464724,493390,466159,494868,467963,494919r106776,c576577,494919,578072,493426,578072,491585xm411289,382905r,-23431c411289,357685,409840,356235,408051,356235r-404812,c1450,356235,,357685,,359474r,23431c,384694,1450,386144,3239,386144r404812,c409840,386144,411289,384694,411289,382905xm411289,491585r,-23431c411289,466365,409840,464915,408051,464915r-404812,c1450,464915,,466365,,468154r,23431c-1,493390,1434,494868,3239,494919r404812,c409855,494868,411291,493390,411289,491585xm1660589,413290r-7525,-3524l1645158,424910r7620,l1660589,413290xm1646682,412337r-7239,-2857l1631537,424625r7525,l1646682,412337xm1959769,491300r,-23146c1959769,466365,1958321,464915,1956530,464915r-144399,c1810341,464915,1808893,466365,1808893,468154r,23431c1808893,493390,1810331,494868,1812131,494919r144399,c1958331,494868,1959769,493390,1959769,491585r,-285xe" fillcolor="#242943" stroked="f">
                  <v:stroke joinstyle="miter"/>
                  <v:path arrowok="t" o:connecttype="custom" o:connectlocs="117157,317086;129349,304037;331089,199263;388239,44291;407289,33052;415957,46196;187357,323373;131159,331374;117157,317086;360712,46482;351187,33623;333375,44672;319468,110681;126968,250030;117443,268414;129064,277272;162116,273557;360235,53912;360712,46482;816959,76676;856012,90964;872395,67342;847058,53245;818483,48292;780955,59912;766572,91345;778288,121634;815340,137255;836771,145066;842105,155448;837057,165830;823055,169640;779621,149162;760571,172784;822579,198311;861155,186214;875729,154496;864298,124873;832294,109633;805910,100775;800195,90678;804863,80486;816959,76676;1015841,196691;1015841,168116;938784,168116;1014984,73724;1014984,51530;896874,51530;896874,79629;970407,79629;894207,174879;894207,197072;1044416,51530;1044416,196691;1151382,196691;1151382,168116;1076801,168116;1076801,137922;1141762,137922;1141762,110300;1076801,110300;1076801,80391;1149096,80391;1149096,51816;1137476,13430;1105281,0;1078897,36671;1108615,36671;1217200,156305;1204722,123254;1217676,91154;1248728,78962;1286828,98012;1307021,75152;1247204,48006;1193197,69437;1171099,123349;1192816,176784;1303620,173089;1306259,170117;1285494,148781;1246442,167831;1216819,155734;1422273,112776;1364552,112776;1364552,51530;1332167,51530;1332167,196691;1364552,196691;1364552,139541;1422273,139541;1422273,196691;1454658,196691;1454658,51530;1422273,51530;1490472,51530;1490472,196691;1597343,196691;1597343,168116;1522857,168116;1522857,137922;1587818,137922;1587818,110300;1522857,110300;1522857,80391;1595057,80391;1595057,51816;1727740,144971;1656493,51530;1625727,51530;1625727,196691;1658112,196691;1658112,105728;1727264,196691;1759649,196691;1759649,51530;1727264,51530;1858232,139351;1908524,51530;1873377,51530;1842040,105537;1810703,51530;1775651,51530;1825847,139351;1825847,196501;1858232,196501;1924050,196501;1956435,196501;1956435,51530;1924050,51530;770287,229362;770287,374236;877157,374236;877157,345661;802672,345661;802672,315658;867632,315658;867632,288511;802672,288511;802672,258222;874871,258222;874871,229648;1002506,340423;974503,346804;945928,334517;933831,301561;946499,268509;977646,255936;995363,259079;1013269,270890;1030129,246602;975836,226028;922496,247555;899922,301465;921734,355186;975360,376332;1035177,352329;1035177,300513;1002506,300513;1126331,317182;1176147,229362;1141000,229362;1109663,283273;1078325,229362;1043273,229362;1093851,317086;1093851,374236;1126236,374236;1194435,229362;1194435,374236;1301401,374236;1301401,345661;1226820,345661;1226820,315658;1291781,315658;1291781,288511;1226820,288511;1226820,258222;1299115,258222;1299115,229648;1435036,257365;1435036,229362;1320736,229362;1320736,257365;1361885,257365;1361885,374236;1394270,374236;1394270,257365;1460945,229362;1460945,374236;1567910,374236;1567910,345661;1493330,345661;1493330,315658;1558385,315658;1558385,288511;1493330,288511;1493330,258222;1565624,258222;1565624,229648;1728597,374236;1760982,374236;1760982,229362;1717358,229362;1679829,309085;1642872,229362;1599057,229362;1599057,374236;1631442,374236;1631442,283082;1670399,362425;1689449,362425;1728597,283082;766572,466724;766572,431863;755999,431863;755999,467200;763429,488155;801529,488155;809054,467200;809054,431863;798385,431863;798385,466724;794099,480440;782384,485488;770668,480440;766572,466724;873443,479011;836867,431958;826198,431958;826198,495013;836867,495013;836867,448912;872490,494918;884110,494918;884110,431863;873443,431863;901541,495013;912209,495013;912209,431863;901541,431863;983742,431958;971836,431958;952786,479011;933736,431958;921830,431958;947166,495013;959072,495013;992791,431958;992791,495013;1038130,495013;1038130,484822;1003459,484822;1003459,468058;1033272,468058;1033272,458533;1003078,458533;1003078,441864;1036701,441864;1036701,432339;1095851,436816;1075182,431958;1051751,431958;1051751,495013;1062419,495013;1062419,473677;1076325,473677;1091375,494918;1104900,494918;1088422,471963;1102043,452341;1095851,436720;1075658,464152;1062419,464152;1062419,441483;1075849,441483;1087755,443769;1091089,452246;1087850,461771;1075658,464057;1145858,441864;1153382,446055;1159097,437959;1148810,432434;1136809,430434;1121093,435196;1114711,448627;1120331,461581;1126712,465295;1137285,468343;1146810,472058;1149572,477678;1146620,483583;1138428,485774;1118616,477487;1111949,485488;1138047,495585;1154430,490441;1160621,477106;1155668,464629;1141095,457961;1128427,453675;1125474,447769;1128427,442054;1136047,440149;1145858,441768;1174433,495013;1185101,495013;1185101,431863;1174433,431863;1245489,441673;1245489,432148;1196626,432148;1196626,441673;1215676,441673;1215676,495013;1226249,495013;1226249,441673;1281779,470248;1305211,432148;1293305,432148;1276064,460723;1258919,432148;1247299,432148;1270730,470248;1270730,495204;1281494,495204;1400270,463200;1390745,439959;1343120,439959;1343111,486431;1343120,486441;1390745,486441;1399985,462914;1389317,463200;1382935,479392;1351550,479727;1351217,479392;1351217,447007;1382601,446673;1382935,447007;1389031,462914;1455992,442054;1455992,432529;1413986,432529;1413986,495585;1423797,495585;1423797,468915;1452372,468915;1452372,459390;1423797,459390;1423797,441768;1536859,481774;1521809,485679;1506569,479583;1506569,447293;1522571,441102;1531334,442245;1538764,446626;1544384,438530;1521809,430624;1498568,440149;1498568,486917;1522000,496442;1547527,486917;1547527,464247;1536192,464247;1585246,470248;1608677,432148;1597057,432148;1579817,460723;1562672,432148;1550956,432148;1574483,470248;1574483,495204;1585246,495204;1678972,463200;1669447,439959;1621822,439959;1621822,486441;1669447,486441;1678305,462914;1668113,463200;1661636,479392;1630385,479767;1630013,479392;1630013,447007;1661265,446633;1661636,447007;1667447,462914;1736503,437006;1715834,432148;1692402,432148;1692402,495204;1703070,495204;1703070,473677;1717072,473677;1732121,494918;1745647,494918;1728597,471963;1742123,452341;1735836,436720;1716310,464343;1703070,464343;1703070,441483;1716596,441483;1728502,443769;1731836,452246;1728597,461771;1715643,464057;578072,56864;578072,33338;574739,30099;467963,30099;464725,33338;464725,56864;467963,60103;574739,60103;578072,56864;578072,111157;578072,87725;574739,84487;467963,84487;464725,87725;464725,111157;467963,114395;574739,114395;578072,111157;578072,165545;578072,142113;574739,138779;467963,138779;464725,142113;464725,165545;467963,168783;574739,168783;578072,165545;578072,219837;578072,196406;574739,193167;467963,193167;464725,196406;464725,219837;467963,223171;574739,223171;578072,219837;578072,274224;578072,250411;574739,247174;467963,247174;464725,250411;464725,274224;467963,277462;574739,277462;578072,274224;578072,328516;578072,305085;574739,301846;467963,301846;464725,305085;464725,328516;467963,331850;574739,331850;578072,328516;578072,382904;578072,359473;574739,356234;467963,356234;464725,359473;464725,382904;467963,386143;574739,386143;578072,382904;578072,437292;578072,413860;574739,410527;467963,410527;464725,413860;464725,437292;467963,440530;574739,440530;578072,437292;578072,491584;578072,468153;574739,464914;467963,464914;464725,468153;464725,491584;467963,494918;574739,494918;578072,491584;411289,382904;411289,359473;408051,356234;3239,356234;0,359473;0,382904;3239,386143;408051,386143;411289,382904;411289,491584;411289,468153;408051,464914;3239,464914;0,468153;0,491584;3239,494918;408051,494918;411289,491584;1660589,413289;1653064,409765;1645158,424909;1652778,424909;1646682,412336;1639443,409479;1631537,424624;1639062,424624;1959769,491299;1959769,468153;1956530,464914;1812131,464914;1808893,468153;1808893,491584;1812131,494918;1956530,494918;1959769,491584"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3" o:spid="_x0000_s1028" style="position:absolute;left:2801;top:1454;width:300;height:2868;rotation:90;visibility:visible;mso-wrap-style:square;v-text-anchor:middle" coordsize="30003,28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" path="m26765,v1789,,3239,1450,3239,3239l30004,283559v,1789,-1450,3239,-3239,3239l3239,286798c1450,286798,,285348,,283559l,3238c,1450,1450,,3239,l26765,xe" fillcolor="#51adca" stroked="f">
                  <v:stroke joinstyle="miter"/>
                  <v:path arrowok="t" o:connecttype="custom" o:connectlocs="26765,0;30004,3239;30004,283559;26765,286798;3239,286798;0,283559;0,3238;3239,0" o:connectangles="0,0,0,0,0,0,0,0"/>
                </v:shape>
                <w10:wrap type="topAndBottom" anchorx="margin" anchory="margin"/>
              </v:group>
            </w:pict>
          </mc:Fallback>
        </mc:AlternateContent>
      </w:r>
      <w:r>
        <w:rPr>
          <w:rFonts w:ascii="Arial" w:eastAsia="Times New Roman" w:hAnsi="Arial" w:cs="Arial"/>
          <w:noProof/>
          <w:color w:val="800000"/>
        </w:rPr>
        <w:drawing>
          <wp:anchor distT="0" distB="0" distL="114300" distR="114300" simplePos="0" relativeHeight="251659264" behindDoc="0" locked="0" layoutInCell="1" allowOverlap="1" wp14:anchorId="2A53D1A9" wp14:editId="2E764C46">
            <wp:simplePos x="0" y="0"/>
            <wp:positionH relativeFrom="margin">
              <wp:align>right</wp:align>
            </wp:positionH>
            <wp:positionV relativeFrom="margin">
              <wp:align>top</wp:align>
            </wp:positionV>
            <wp:extent cx="2750400" cy="658800"/>
            <wp:effectExtent l="0" t="0" r="0" b="8255"/>
            <wp:wrapTopAndBottom/>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0400" cy="658800"/>
                    </a:xfrm>
                    <a:prstGeom prst="rect">
                      <a:avLst/>
                    </a:prstGeom>
                  </pic:spPr>
                </pic:pic>
              </a:graphicData>
            </a:graphic>
            <wp14:sizeRelH relativeFrom="margin">
              <wp14:pctWidth>0</wp14:pctWidth>
            </wp14:sizeRelH>
            <wp14:sizeRelV relativeFrom="margin">
              <wp14:pctHeight>0</wp14:pctHeight>
            </wp14:sizeRelV>
          </wp:anchor>
        </w:drawing>
      </w:r>
    </w:p>
    <w:p w14:paraId="593B9982" w14:textId="77777777" w:rsidR="00740B83" w:rsidRDefault="00740B83" w:rsidP="00246093">
      <w:pPr>
        <w:spacing w:before="215"/>
        <w:jc w:val="center"/>
        <w:rPr>
          <w:rFonts w:ascii="Arial" w:eastAsia="Arial" w:hAnsi="Arial" w:cs="Arial"/>
          <w:b/>
          <w:bCs/>
          <w:color w:val="000000"/>
          <w:sz w:val="52"/>
          <w:szCs w:val="52"/>
        </w:rPr>
      </w:pPr>
    </w:p>
    <w:p w14:paraId="32E4B72B" w14:textId="6FB61E52" w:rsidR="00A77A9F" w:rsidRPr="00A77A9F" w:rsidRDefault="007C5DF4" w:rsidP="00A77A9F">
      <w:pPr>
        <w:spacing w:before="2835"/>
        <w:jc w:val="center"/>
        <w:rPr>
          <w:rFonts w:ascii="Arial" w:hAnsi="Arial" w:cs="Arial"/>
          <w:b/>
          <w:sz w:val="52"/>
          <w:szCs w:val="52"/>
        </w:rPr>
      </w:pPr>
      <w:r>
        <w:rPr>
          <w:rFonts w:ascii="Arial" w:eastAsia="Arial" w:hAnsi="Arial" w:cs="Arial"/>
          <w:b/>
          <w:bCs/>
          <w:color w:val="000000"/>
          <w:sz w:val="52"/>
          <w:szCs w:val="52"/>
        </w:rPr>
        <w:t>SZAKDOLGOZ</w:t>
      </w:r>
      <w:bookmarkStart w:id="1" w:name="__DdeLink__791_2003406677"/>
      <w:bookmarkEnd w:id="1"/>
      <w:r>
        <w:rPr>
          <w:rFonts w:ascii="Arial" w:eastAsia="Arial" w:hAnsi="Arial" w:cs="Arial"/>
          <w:b/>
          <w:bCs/>
          <w:color w:val="000000"/>
          <w:sz w:val="52"/>
          <w:szCs w:val="52"/>
        </w:rPr>
        <w:t>AT</w:t>
      </w:r>
    </w:p>
    <w:p w14:paraId="7A31F413" w14:textId="266738A0" w:rsidR="007C5DF4" w:rsidRDefault="00A77A9F" w:rsidP="00A77A9F">
      <w:pPr>
        <w:spacing w:before="1080" w:line="252" w:lineRule="auto"/>
        <w:jc w:val="center"/>
        <w:rPr>
          <w:rFonts w:ascii="Arial" w:hAnsi="Arial" w:cs="Arial"/>
          <w:b/>
          <w:sz w:val="44"/>
          <w:szCs w:val="44"/>
        </w:rPr>
      </w:pPr>
      <w:proofErr w:type="spellStart"/>
      <w:r w:rsidRPr="00A77A9F">
        <w:rPr>
          <w:rFonts w:ascii="Arial" w:hAnsi="Arial" w:cs="Arial"/>
          <w:b/>
          <w:bCs/>
          <w:sz w:val="52"/>
          <w:szCs w:val="52"/>
        </w:rPr>
        <w:t>IoT</w:t>
      </w:r>
      <w:proofErr w:type="spellEnd"/>
      <w:r w:rsidRPr="00A77A9F">
        <w:rPr>
          <w:rFonts w:ascii="Arial" w:hAnsi="Arial" w:cs="Arial"/>
          <w:b/>
          <w:bCs/>
          <w:sz w:val="52"/>
          <w:szCs w:val="52"/>
        </w:rPr>
        <w:t xml:space="preserve"> és gépi látás használata a szőlészetekben és borászatokban</w:t>
      </w:r>
    </w:p>
    <w:p w14:paraId="696D8545" w14:textId="50B5CA95" w:rsidR="007C5DF4" w:rsidRDefault="00A77A9F">
      <w:pPr>
        <w:spacing w:before="1080" w:line="252" w:lineRule="auto"/>
        <w:jc w:val="center"/>
        <w:rPr>
          <w:rFonts w:ascii="Arial" w:hAnsi="Arial" w:cs="Arial"/>
          <w:b/>
          <w:sz w:val="44"/>
          <w:szCs w:val="44"/>
        </w:rPr>
      </w:pPr>
      <w:r>
        <w:rPr>
          <w:rFonts w:ascii="Arial" w:hAnsi="Arial" w:cs="Arial"/>
          <w:b/>
          <w:sz w:val="44"/>
          <w:szCs w:val="44"/>
        </w:rPr>
        <w:t>Somogyi Zoltán</w:t>
      </w:r>
    </w:p>
    <w:p w14:paraId="299E9863" w14:textId="77777777" w:rsidR="007C5DF4" w:rsidRDefault="007C5DF4">
      <w:pPr>
        <w:spacing w:before="1080" w:line="252" w:lineRule="auto"/>
        <w:jc w:val="center"/>
        <w:rPr>
          <w:rFonts w:ascii="Arial" w:hAnsi="Arial" w:cs="Arial"/>
          <w:b/>
          <w:sz w:val="44"/>
          <w:szCs w:val="44"/>
        </w:rPr>
      </w:pPr>
    </w:p>
    <w:p w14:paraId="4448CC28" w14:textId="7DE907B5" w:rsidR="007C5DF4" w:rsidRPr="00A77A9F" w:rsidRDefault="00C44965">
      <w:pPr>
        <w:spacing w:line="252" w:lineRule="auto"/>
        <w:jc w:val="center"/>
        <w:rPr>
          <w:rFonts w:ascii="Arial" w:hAnsi="Arial" w:cs="Arial"/>
          <w:b/>
          <w:color w:val="auto"/>
          <w:sz w:val="32"/>
          <w:szCs w:val="32"/>
        </w:rPr>
      </w:pPr>
      <w:r w:rsidRPr="00A77A9F">
        <w:rPr>
          <w:rFonts w:ascii="Arial" w:eastAsia="Times New Roman" w:hAnsi="Arial" w:cs="Arial"/>
          <w:b/>
          <w:color w:val="auto"/>
          <w:sz w:val="32"/>
          <w:szCs w:val="32"/>
        </w:rPr>
        <w:lastRenderedPageBreak/>
        <w:t>Mérnök Informatikus</w:t>
      </w:r>
      <w:r w:rsidR="007C5DF4" w:rsidRPr="00A77A9F">
        <w:rPr>
          <w:rFonts w:ascii="Arial" w:eastAsia="Times New Roman" w:hAnsi="Arial" w:cs="Arial"/>
          <w:b/>
          <w:color w:val="auto"/>
          <w:sz w:val="32"/>
          <w:szCs w:val="32"/>
        </w:rPr>
        <w:t xml:space="preserve"> </w:t>
      </w:r>
      <w:proofErr w:type="spellStart"/>
      <w:r w:rsidR="007C5DF4" w:rsidRPr="00A77A9F">
        <w:rPr>
          <w:rFonts w:ascii="Arial" w:eastAsia="Times New Roman" w:hAnsi="Arial" w:cs="Arial"/>
          <w:b/>
          <w:color w:val="auto"/>
          <w:sz w:val="32"/>
          <w:szCs w:val="32"/>
        </w:rPr>
        <w:t>B</w:t>
      </w:r>
      <w:r w:rsidR="007C5DF4" w:rsidRPr="00A77A9F">
        <w:rPr>
          <w:rFonts w:ascii="Arial" w:hAnsi="Arial" w:cs="Arial"/>
          <w:b/>
          <w:color w:val="auto"/>
          <w:sz w:val="32"/>
          <w:szCs w:val="32"/>
        </w:rPr>
        <w:t>Sc</w:t>
      </w:r>
      <w:proofErr w:type="spellEnd"/>
      <w:r w:rsidR="007C5DF4" w:rsidRPr="00A77A9F">
        <w:rPr>
          <w:rFonts w:ascii="Arial" w:eastAsia="Times New Roman" w:hAnsi="Arial" w:cs="Arial"/>
          <w:b/>
          <w:color w:val="auto"/>
          <w:sz w:val="32"/>
          <w:szCs w:val="32"/>
        </w:rPr>
        <w:t xml:space="preserve"> </w:t>
      </w:r>
      <w:r w:rsidR="007C5DF4" w:rsidRPr="00A77A9F">
        <w:rPr>
          <w:rFonts w:ascii="Arial" w:hAnsi="Arial" w:cs="Arial"/>
          <w:b/>
          <w:color w:val="auto"/>
          <w:sz w:val="32"/>
          <w:szCs w:val="32"/>
        </w:rPr>
        <w:t>szak</w:t>
      </w:r>
    </w:p>
    <w:p w14:paraId="37CCEB3B" w14:textId="77777777" w:rsidR="007C5DF4" w:rsidRPr="00A77A9F" w:rsidRDefault="007C5DF4">
      <w:pPr>
        <w:spacing w:line="252" w:lineRule="auto"/>
        <w:jc w:val="center"/>
        <w:rPr>
          <w:rFonts w:ascii="Arial" w:hAnsi="Arial" w:cs="Arial"/>
          <w:b/>
          <w:color w:val="auto"/>
          <w:sz w:val="32"/>
          <w:szCs w:val="32"/>
        </w:rPr>
      </w:pPr>
    </w:p>
    <w:p w14:paraId="167D17CE" w14:textId="447DC09D" w:rsidR="00D73159" w:rsidRDefault="00A77A9F" w:rsidP="00A77A9F">
      <w:pPr>
        <w:spacing w:before="1701" w:line="252" w:lineRule="auto"/>
        <w:jc w:val="center"/>
        <w:rPr>
          <w:rFonts w:ascii="Arial" w:hAnsi="Arial" w:cs="Arial"/>
          <w:b/>
          <w:color w:val="auto"/>
          <w:sz w:val="32"/>
          <w:szCs w:val="44"/>
        </w:rPr>
      </w:pPr>
      <w:r w:rsidRPr="00A77A9F">
        <w:rPr>
          <w:rFonts w:ascii="Arial" w:hAnsi="Arial" w:cs="Arial"/>
          <w:b/>
          <w:color w:val="auto"/>
          <w:sz w:val="32"/>
          <w:szCs w:val="44"/>
        </w:rPr>
        <w:t>2025</w:t>
      </w:r>
    </w:p>
    <w:p w14:paraId="3A4F2C7D" w14:textId="047737DB" w:rsidR="00A77A9F" w:rsidRPr="00A77A9F" w:rsidRDefault="00504F22" w:rsidP="00A77A9F">
      <w:pPr>
        <w:spacing w:before="1701" w:line="252" w:lineRule="auto"/>
        <w:jc w:val="center"/>
        <w:rPr>
          <w:rFonts w:ascii="Arial" w:hAnsi="Arial" w:cs="Arial"/>
          <w:b/>
          <w:color w:val="auto"/>
          <w:sz w:val="32"/>
          <w:szCs w:val="44"/>
        </w:rPr>
      </w:pPr>
      <w:r>
        <w:rPr>
          <w:noProof/>
        </w:rPr>
        <w:lastRenderedPageBreak/>
        <w:drawing>
          <wp:inline distT="0" distB="0" distL="0" distR="0" wp14:anchorId="4FFEEAFA" wp14:editId="608F2EE5">
            <wp:extent cx="5579745" cy="7161530"/>
            <wp:effectExtent l="0" t="0" r="1905" b="1270"/>
            <wp:docPr id="729819973" name="Kép 1" descr="A képen szöveg, Betűtípus, képernyőkép, dokumentu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19973" name="Kép 1" descr="A képen szöveg, Betűtípus, képernyőkép, dokumentum látható&#10;&#10;Előfordulhat, hogy a mesterséges intelligencia által létrehozott tartalom helytelen."/>
                    <pic:cNvPicPr/>
                  </pic:nvPicPr>
                  <pic:blipFill>
                    <a:blip r:embed="rId9"/>
                    <a:stretch>
                      <a:fillRect/>
                    </a:stretch>
                  </pic:blipFill>
                  <pic:spPr>
                    <a:xfrm>
                      <a:off x="0" y="0"/>
                      <a:ext cx="5579745" cy="7161530"/>
                    </a:xfrm>
                    <a:prstGeom prst="rect">
                      <a:avLst/>
                    </a:prstGeom>
                  </pic:spPr>
                </pic:pic>
              </a:graphicData>
            </a:graphic>
          </wp:inline>
        </w:drawing>
      </w:r>
      <w:r>
        <w:rPr>
          <w:noProof/>
        </w:rPr>
        <w:lastRenderedPageBreak/>
        <w:drawing>
          <wp:inline distT="0" distB="0" distL="0" distR="0" wp14:anchorId="6CA68607" wp14:editId="7B9C7502">
            <wp:extent cx="5579745" cy="7222490"/>
            <wp:effectExtent l="0" t="0" r="1905" b="0"/>
            <wp:docPr id="951419438" name="Kép 1" descr="A képen szöveg, képernyőkép, Betűtípus, levél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19438" name="Kép 1" descr="A képen szöveg, képernyőkép, Betűtípus, levél látható&#10;&#10;Előfordulhat, hogy a mesterséges intelligencia által létrehozott tartalom helytelen."/>
                    <pic:cNvPicPr/>
                  </pic:nvPicPr>
                  <pic:blipFill>
                    <a:blip r:embed="rId10"/>
                    <a:stretch>
                      <a:fillRect/>
                    </a:stretch>
                  </pic:blipFill>
                  <pic:spPr>
                    <a:xfrm>
                      <a:off x="0" y="0"/>
                      <a:ext cx="5579745" cy="7222490"/>
                    </a:xfrm>
                    <a:prstGeom prst="rect">
                      <a:avLst/>
                    </a:prstGeom>
                  </pic:spPr>
                </pic:pic>
              </a:graphicData>
            </a:graphic>
          </wp:inline>
        </w:drawing>
      </w:r>
    </w:p>
    <w:p w14:paraId="1FB3663E" w14:textId="77777777" w:rsidR="007C5DF4" w:rsidRDefault="007C5DF4">
      <w:pPr>
        <w:pStyle w:val="Cmsor1"/>
        <w:pageBreakBefore/>
        <w:numPr>
          <w:ilvl w:val="0"/>
          <w:numId w:val="2"/>
        </w:numPr>
        <w:jc w:val="center"/>
        <w:rPr>
          <w:color w:val="000000"/>
        </w:rPr>
      </w:pPr>
      <w:bookmarkStart w:id="2" w:name="_Toc225435292"/>
      <w:r>
        <w:lastRenderedPageBreak/>
        <w:t>Nyilatkozat</w:t>
      </w:r>
      <w:bookmarkEnd w:id="2"/>
    </w:p>
    <w:p w14:paraId="4066125E" w14:textId="4EC3F44F" w:rsidR="007C5DF4" w:rsidRDefault="007C5DF4">
      <w:pPr>
        <w:pStyle w:val="Nyilatkozat"/>
        <w:rPr>
          <w:color w:val="000000"/>
        </w:rPr>
      </w:pPr>
      <w:r>
        <w:rPr>
          <w:color w:val="000000"/>
        </w:rPr>
        <w:t>Alulírott,</w:t>
      </w:r>
      <w:r>
        <w:rPr>
          <w:rFonts w:eastAsia="Times New Roman" w:cs="Times New Roman"/>
          <w:color w:val="000000"/>
        </w:rPr>
        <w:t xml:space="preserve"> </w:t>
      </w:r>
      <w:r w:rsidR="00504F22" w:rsidRPr="00504F22">
        <w:rPr>
          <w:color w:val="auto"/>
        </w:rPr>
        <w:t>Somogyi Zoltán</w:t>
      </w:r>
      <w:r w:rsidRPr="00504F22">
        <w:rPr>
          <w:rFonts w:eastAsia="Times New Roman" w:cs="Times New Roman"/>
          <w:color w:val="auto"/>
        </w:rPr>
        <w:t xml:space="preserve"> (</w:t>
      </w:r>
      <w:r w:rsidR="00504F22" w:rsidRPr="00504F22">
        <w:rPr>
          <w:rFonts w:eastAsia="Times New Roman" w:cs="Times New Roman"/>
          <w:color w:val="auto"/>
        </w:rPr>
        <w:t>CWSD48</w:t>
      </w:r>
      <w:r w:rsidRPr="00504F22">
        <w:rPr>
          <w:rFonts w:eastAsia="Times New Roman" w:cs="Times New Roman"/>
          <w:color w:val="auto"/>
        </w:rPr>
        <w:t xml:space="preserve">) </w:t>
      </w:r>
      <w:r w:rsidR="00504F22" w:rsidRPr="00504F22">
        <w:rPr>
          <w:color w:val="auto"/>
        </w:rPr>
        <w:t xml:space="preserve">Mérnökinformatikus </w:t>
      </w:r>
      <w:proofErr w:type="spellStart"/>
      <w:r w:rsidR="00504F22" w:rsidRPr="00504F22">
        <w:rPr>
          <w:color w:val="auto"/>
        </w:rPr>
        <w:t>BSc</w:t>
      </w:r>
      <w:proofErr w:type="spellEnd"/>
      <w:r w:rsidR="00504F22" w:rsidRPr="00504F22">
        <w:rPr>
          <w:color w:val="auto"/>
        </w:rPr>
        <w:t xml:space="preserve"> </w:t>
      </w:r>
      <w:r>
        <w:rPr>
          <w:color w:val="000000"/>
        </w:rPr>
        <w:t>szakos</w:t>
      </w:r>
      <w:r>
        <w:rPr>
          <w:rFonts w:eastAsia="Times New Roman" w:cs="Times New Roman"/>
          <w:color w:val="000000"/>
        </w:rPr>
        <w:t xml:space="preserve"> </w:t>
      </w:r>
      <w:r>
        <w:rPr>
          <w:color w:val="000000"/>
        </w:rPr>
        <w:t>hallgató</w:t>
      </w:r>
      <w:r>
        <w:rPr>
          <w:rFonts w:eastAsia="Times New Roman" w:cs="Times New Roman"/>
          <w:color w:val="000000"/>
        </w:rPr>
        <w:t xml:space="preserve"> </w:t>
      </w:r>
      <w:r>
        <w:rPr>
          <w:color w:val="000000"/>
        </w:rPr>
        <w:t>kijelentem,</w:t>
      </w:r>
      <w:r>
        <w:rPr>
          <w:rFonts w:eastAsia="Times New Roman" w:cs="Times New Roman"/>
          <w:color w:val="000000"/>
        </w:rPr>
        <w:t xml:space="preserve"> </w:t>
      </w:r>
      <w:r>
        <w:rPr>
          <w:color w:val="000000"/>
        </w:rPr>
        <w:t>hogy</w:t>
      </w:r>
      <w:r>
        <w:rPr>
          <w:rFonts w:eastAsia="Times New Roman" w:cs="Times New Roman"/>
          <w:color w:val="000000"/>
        </w:rPr>
        <w:t xml:space="preserve"> </w:t>
      </w:r>
      <w:r>
        <w:rPr>
          <w:color w:val="000000"/>
        </w:rPr>
        <w:t>a</w:t>
      </w:r>
      <w:r>
        <w:rPr>
          <w:rFonts w:eastAsia="Times New Roman" w:cs="Times New Roman"/>
          <w:color w:val="000000"/>
        </w:rPr>
        <w:t xml:space="preserve"> </w:t>
      </w:r>
      <w:r w:rsidR="00504F22">
        <w:rPr>
          <w:rFonts w:eastAsia="Times New Roman" w:cs="Times New Roman"/>
          <w:color w:val="000000"/>
        </w:rPr>
        <w:t>„</w:t>
      </w:r>
      <w:proofErr w:type="spellStart"/>
      <w:r w:rsidR="00504F22" w:rsidRPr="00504F22">
        <w:rPr>
          <w:rFonts w:eastAsia="Times New Roman" w:cs="Times New Roman"/>
          <w:color w:val="000000"/>
        </w:rPr>
        <w:t>IoT</w:t>
      </w:r>
      <w:proofErr w:type="spellEnd"/>
      <w:r w:rsidR="00504F22" w:rsidRPr="00504F22">
        <w:rPr>
          <w:rFonts w:eastAsia="Times New Roman" w:cs="Times New Roman"/>
          <w:color w:val="000000"/>
        </w:rPr>
        <w:t xml:space="preserve"> és gépi látás használata a szőlészetekben és borászatokban</w:t>
      </w:r>
      <w:r w:rsidR="00504F22">
        <w:rPr>
          <w:rFonts w:eastAsia="Times New Roman" w:cs="Times New Roman"/>
          <w:color w:val="000000"/>
        </w:rPr>
        <w:t xml:space="preserve">” </w:t>
      </w:r>
      <w:r>
        <w:rPr>
          <w:color w:val="000000"/>
        </w:rPr>
        <w:t>című</w:t>
      </w:r>
      <w:r>
        <w:rPr>
          <w:rFonts w:eastAsia="Times New Roman" w:cs="Times New Roman"/>
          <w:color w:val="000000"/>
        </w:rPr>
        <w:t xml:space="preserve"> </w:t>
      </w:r>
      <w:r>
        <w:rPr>
          <w:color w:val="000000"/>
        </w:rPr>
        <w:t>szakdolgozat</w:t>
      </w:r>
      <w:r>
        <w:rPr>
          <w:rFonts w:eastAsia="Times New Roman" w:cs="Times New Roman"/>
          <w:color w:val="000000"/>
        </w:rPr>
        <w:t xml:space="preserve"> </w:t>
      </w:r>
      <w:r>
        <w:rPr>
          <w:color w:val="000000"/>
        </w:rPr>
        <w:t>feladat</w:t>
      </w:r>
      <w:r>
        <w:rPr>
          <w:rFonts w:eastAsia="Times New Roman" w:cs="Times New Roman"/>
          <w:color w:val="000000"/>
        </w:rPr>
        <w:t xml:space="preserve"> </w:t>
      </w:r>
      <w:r>
        <w:rPr>
          <w:color w:val="000000"/>
        </w:rPr>
        <w:t>kidolgozása</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saját</w:t>
      </w:r>
      <w:r>
        <w:rPr>
          <w:rFonts w:eastAsia="Times New Roman" w:cs="Times New Roman"/>
          <w:color w:val="000000"/>
        </w:rPr>
        <w:t xml:space="preserve"> </w:t>
      </w:r>
      <w:r>
        <w:rPr>
          <w:color w:val="000000"/>
        </w:rPr>
        <w:t>munkám,</w:t>
      </w:r>
      <w:r>
        <w:rPr>
          <w:rFonts w:eastAsia="Times New Roman" w:cs="Times New Roman"/>
          <w:color w:val="000000"/>
        </w:rPr>
        <w:t xml:space="preserve"> </w:t>
      </w:r>
      <w:r>
        <w:rPr>
          <w:color w:val="000000"/>
        </w:rPr>
        <w:t>abban</w:t>
      </w:r>
      <w:r>
        <w:rPr>
          <w:rFonts w:eastAsia="Times New Roman" w:cs="Times New Roman"/>
          <w:color w:val="000000"/>
        </w:rPr>
        <w:t xml:space="preserve"> </w:t>
      </w:r>
      <w:r>
        <w:rPr>
          <w:color w:val="000000"/>
        </w:rPr>
        <w:t>csak</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megjelölt</w:t>
      </w:r>
      <w:r>
        <w:rPr>
          <w:rFonts w:eastAsia="Times New Roman" w:cs="Times New Roman"/>
          <w:color w:val="000000"/>
        </w:rPr>
        <w:t xml:space="preserve"> </w:t>
      </w:r>
      <w:r>
        <w:rPr>
          <w:color w:val="000000"/>
        </w:rPr>
        <w:t>forrásokat,</w:t>
      </w:r>
      <w:r>
        <w:rPr>
          <w:rFonts w:eastAsia="Times New Roman" w:cs="Times New Roman"/>
          <w:color w:val="000000"/>
        </w:rPr>
        <w:t xml:space="preserve"> </w:t>
      </w:r>
      <w:r>
        <w:rPr>
          <w:color w:val="000000"/>
        </w:rPr>
        <w:t>és</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megjelölt</w:t>
      </w:r>
      <w:r>
        <w:rPr>
          <w:rFonts w:eastAsia="Times New Roman" w:cs="Times New Roman"/>
          <w:color w:val="000000"/>
        </w:rPr>
        <w:t xml:space="preserve"> </w:t>
      </w:r>
      <w:r>
        <w:rPr>
          <w:color w:val="000000"/>
        </w:rPr>
        <w:t>mértékben</w:t>
      </w:r>
      <w:r>
        <w:rPr>
          <w:rFonts w:eastAsia="Times New Roman" w:cs="Times New Roman"/>
          <w:color w:val="000000"/>
        </w:rPr>
        <w:t xml:space="preserve"> </w:t>
      </w:r>
      <w:r>
        <w:rPr>
          <w:color w:val="000000"/>
        </w:rPr>
        <w:t>használtam</w:t>
      </w:r>
      <w:r>
        <w:rPr>
          <w:rFonts w:eastAsia="Times New Roman" w:cs="Times New Roman"/>
          <w:color w:val="000000"/>
        </w:rPr>
        <w:t xml:space="preserve"> </w:t>
      </w:r>
      <w:r>
        <w:rPr>
          <w:color w:val="000000"/>
        </w:rPr>
        <w:t>fel,</w:t>
      </w:r>
      <w:r>
        <w:rPr>
          <w:rFonts w:eastAsia="Times New Roman" w:cs="Times New Roman"/>
          <w:color w:val="000000"/>
        </w:rPr>
        <w:t xml:space="preserve"> </w:t>
      </w:r>
      <w:r>
        <w:rPr>
          <w:color w:val="000000"/>
        </w:rPr>
        <w:t>az</w:t>
      </w:r>
      <w:r>
        <w:rPr>
          <w:rFonts w:eastAsia="Times New Roman" w:cs="Times New Roman"/>
          <w:color w:val="000000"/>
        </w:rPr>
        <w:t xml:space="preserve"> </w:t>
      </w:r>
      <w:r>
        <w:rPr>
          <w:color w:val="000000"/>
        </w:rPr>
        <w:t>idézés</w:t>
      </w:r>
      <w:r>
        <w:rPr>
          <w:rFonts w:eastAsia="Times New Roman" w:cs="Times New Roman"/>
          <w:color w:val="000000"/>
        </w:rPr>
        <w:t xml:space="preserve"> </w:t>
      </w:r>
      <w:r>
        <w:rPr>
          <w:color w:val="000000"/>
        </w:rPr>
        <w:t>szabályainak</w:t>
      </w:r>
      <w:r>
        <w:rPr>
          <w:rFonts w:eastAsia="Times New Roman" w:cs="Times New Roman"/>
          <w:color w:val="000000"/>
        </w:rPr>
        <w:t xml:space="preserve"> </w:t>
      </w:r>
      <w:r>
        <w:rPr>
          <w:color w:val="000000"/>
        </w:rPr>
        <w:t>megfelelően,</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hivatkozások</w:t>
      </w:r>
      <w:r>
        <w:rPr>
          <w:rFonts w:eastAsia="Times New Roman" w:cs="Times New Roman"/>
          <w:color w:val="000000"/>
        </w:rPr>
        <w:t xml:space="preserve"> </w:t>
      </w:r>
      <w:r>
        <w:rPr>
          <w:color w:val="000000"/>
        </w:rPr>
        <w:t>pontos</w:t>
      </w:r>
      <w:r>
        <w:rPr>
          <w:rFonts w:eastAsia="Times New Roman" w:cs="Times New Roman"/>
          <w:color w:val="000000"/>
        </w:rPr>
        <w:t xml:space="preserve"> </w:t>
      </w:r>
      <w:r>
        <w:rPr>
          <w:color w:val="000000"/>
        </w:rPr>
        <w:t>megjelölésével.</w:t>
      </w:r>
      <w:r>
        <w:rPr>
          <w:rFonts w:eastAsia="Times New Roman" w:cs="Times New Roman"/>
          <w:color w:val="000000"/>
        </w:rPr>
        <w:t xml:space="preserve"> </w:t>
      </w:r>
    </w:p>
    <w:p w14:paraId="26DB82AE" w14:textId="77777777" w:rsidR="007C5DF4" w:rsidRDefault="007C5DF4">
      <w:pPr>
        <w:pStyle w:val="Nyilatkozat"/>
      </w:pPr>
      <w:r>
        <w:rPr>
          <w:color w:val="000000"/>
        </w:rPr>
        <w:t>Eredményeim</w:t>
      </w:r>
      <w:r>
        <w:rPr>
          <w:rFonts w:eastAsia="Times New Roman" w:cs="Times New Roman"/>
          <w:color w:val="000000"/>
        </w:rPr>
        <w:t xml:space="preserve"> </w:t>
      </w:r>
      <w:r>
        <w:rPr>
          <w:color w:val="000000"/>
        </w:rPr>
        <w:t>saját</w:t>
      </w:r>
      <w:r>
        <w:rPr>
          <w:rFonts w:eastAsia="Times New Roman" w:cs="Times New Roman"/>
          <w:color w:val="000000"/>
        </w:rPr>
        <w:t xml:space="preserve"> </w:t>
      </w:r>
      <w:r>
        <w:rPr>
          <w:color w:val="000000"/>
        </w:rPr>
        <w:t>munkán,</w:t>
      </w:r>
      <w:r>
        <w:rPr>
          <w:rFonts w:eastAsia="Times New Roman" w:cs="Times New Roman"/>
          <w:color w:val="000000"/>
        </w:rPr>
        <w:t xml:space="preserve"> </w:t>
      </w:r>
      <w:r>
        <w:rPr>
          <w:color w:val="000000"/>
        </w:rPr>
        <w:t>számításokon,</w:t>
      </w:r>
      <w:r>
        <w:rPr>
          <w:rFonts w:eastAsia="Times New Roman" w:cs="Times New Roman"/>
          <w:color w:val="000000"/>
        </w:rPr>
        <w:t xml:space="preserve"> </w:t>
      </w:r>
      <w:r>
        <w:rPr>
          <w:color w:val="000000"/>
        </w:rPr>
        <w:t>kutatáson,</w:t>
      </w:r>
      <w:r>
        <w:rPr>
          <w:rFonts w:eastAsia="Times New Roman" w:cs="Times New Roman"/>
          <w:color w:val="000000"/>
        </w:rPr>
        <w:t xml:space="preserve"> </w:t>
      </w:r>
      <w:r>
        <w:rPr>
          <w:color w:val="000000"/>
        </w:rPr>
        <w:t>valós</w:t>
      </w:r>
      <w:r>
        <w:rPr>
          <w:rFonts w:eastAsia="Times New Roman" w:cs="Times New Roman"/>
          <w:color w:val="000000"/>
        </w:rPr>
        <w:t xml:space="preserve"> </w:t>
      </w:r>
      <w:r>
        <w:rPr>
          <w:color w:val="000000"/>
        </w:rPr>
        <w:t>méréseken</w:t>
      </w:r>
      <w:r>
        <w:rPr>
          <w:rFonts w:eastAsia="Times New Roman" w:cs="Times New Roman"/>
          <w:color w:val="000000"/>
        </w:rPr>
        <w:t xml:space="preserve"> </w:t>
      </w:r>
      <w:r>
        <w:rPr>
          <w:color w:val="000000"/>
        </w:rPr>
        <w:t>alapulnak,</w:t>
      </w:r>
      <w:r>
        <w:rPr>
          <w:rFonts w:eastAsia="Times New Roman" w:cs="Times New Roman"/>
          <w:color w:val="000000"/>
        </w:rPr>
        <w:t xml:space="preserve"> </w:t>
      </w:r>
      <w:r>
        <w:rPr>
          <w:color w:val="000000"/>
        </w:rPr>
        <w:t>és</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legjobb</w:t>
      </w:r>
      <w:r>
        <w:rPr>
          <w:rFonts w:eastAsia="Times New Roman" w:cs="Times New Roman"/>
          <w:color w:val="000000"/>
        </w:rPr>
        <w:t xml:space="preserve"> </w:t>
      </w:r>
      <w:r>
        <w:rPr>
          <w:color w:val="000000"/>
        </w:rPr>
        <w:t>tudásom</w:t>
      </w:r>
      <w:r>
        <w:rPr>
          <w:rFonts w:eastAsia="Times New Roman" w:cs="Times New Roman"/>
          <w:color w:val="000000"/>
        </w:rPr>
        <w:t xml:space="preserve"> </w:t>
      </w:r>
      <w:r>
        <w:rPr>
          <w:color w:val="000000"/>
        </w:rPr>
        <w:t>szerint</w:t>
      </w:r>
      <w:r>
        <w:rPr>
          <w:rFonts w:eastAsia="Times New Roman" w:cs="Times New Roman"/>
          <w:color w:val="000000"/>
        </w:rPr>
        <w:t xml:space="preserve"> </w:t>
      </w:r>
      <w:r>
        <w:rPr>
          <w:color w:val="000000"/>
        </w:rPr>
        <w:t>hitelesek.</w:t>
      </w:r>
    </w:p>
    <w:p w14:paraId="4E312194" w14:textId="77777777" w:rsidR="007C5DF4" w:rsidRDefault="007C5DF4">
      <w:pPr>
        <w:pStyle w:val="Nyilatkozat"/>
      </w:pPr>
    </w:p>
    <w:p w14:paraId="4DE218D6" w14:textId="77777777" w:rsidR="007C5DF4" w:rsidRDefault="007C5DF4">
      <w:pPr>
        <w:pStyle w:val="Nyilatkozat"/>
        <w:tabs>
          <w:tab w:val="left" w:pos="5100"/>
          <w:tab w:val="left" w:leader="underscore" w:pos="7935"/>
        </w:tabs>
      </w:pPr>
      <w:r>
        <w:t>Győr, [</w:t>
      </w:r>
      <w:r>
        <w:rPr>
          <w:color w:val="800000"/>
          <w:shd w:val="clear" w:color="auto" w:fill="FFFFFF"/>
        </w:rPr>
        <w:t>beadás dátuma</w:t>
      </w:r>
      <w:r>
        <w:t>]</w:t>
      </w:r>
      <w:r>
        <w:tab/>
      </w:r>
      <w:r>
        <w:tab/>
      </w:r>
    </w:p>
    <w:p w14:paraId="75DF9D0F" w14:textId="77777777" w:rsidR="007C5DF4" w:rsidRDefault="007C5DF4">
      <w:pPr>
        <w:pStyle w:val="Nyilatkozat"/>
        <w:tabs>
          <w:tab w:val="left" w:pos="4245"/>
          <w:tab w:val="left" w:pos="6060"/>
          <w:tab w:val="left" w:pos="7425"/>
        </w:tabs>
      </w:pPr>
      <w:r>
        <w:tab/>
      </w:r>
      <w:r>
        <w:tab/>
        <w:t>hallgató</w:t>
      </w:r>
    </w:p>
    <w:p w14:paraId="1E99480E" w14:textId="77777777" w:rsidR="007C5DF4" w:rsidRDefault="007C5DF4"/>
    <w:p w14:paraId="796E0172" w14:textId="77777777" w:rsidR="007C5DF4" w:rsidRDefault="007C5DF4"/>
    <w:p w14:paraId="0C3A73BE" w14:textId="77777777" w:rsidR="007C5DF4" w:rsidRDefault="007C5DF4">
      <w:pPr>
        <w:pStyle w:val="Cmsor1"/>
        <w:pageBreakBefore/>
        <w:numPr>
          <w:ilvl w:val="0"/>
          <w:numId w:val="2"/>
        </w:numPr>
        <w:jc w:val="center"/>
        <w:rPr>
          <w:color w:val="800000"/>
          <w:sz w:val="28"/>
          <w:szCs w:val="28"/>
        </w:rPr>
      </w:pPr>
      <w:bookmarkStart w:id="3" w:name="_Toc225435293"/>
      <w:r>
        <w:rPr>
          <w:rFonts w:eastAsia="Arial" w:cs="Arial"/>
        </w:rPr>
        <w:lastRenderedPageBreak/>
        <w:t>Kivonat</w:t>
      </w:r>
      <w:bookmarkEnd w:id="3"/>
      <w:r>
        <w:rPr>
          <w:rFonts w:eastAsia="Arial" w:cs="Arial"/>
        </w:rPr>
        <w:t xml:space="preserve"> </w:t>
      </w:r>
    </w:p>
    <w:p w14:paraId="265F2508" w14:textId="04A1B8C5" w:rsidR="007C5DF4" w:rsidRPr="00504F22" w:rsidRDefault="00504F22">
      <w:pPr>
        <w:jc w:val="center"/>
        <w:rPr>
          <w:sz w:val="28"/>
          <w:szCs w:val="28"/>
        </w:rPr>
      </w:pPr>
      <w:proofErr w:type="spellStart"/>
      <w:r w:rsidRPr="00504F22">
        <w:rPr>
          <w:sz w:val="28"/>
          <w:szCs w:val="28"/>
        </w:rPr>
        <w:t>IoT</w:t>
      </w:r>
      <w:proofErr w:type="spellEnd"/>
      <w:r w:rsidRPr="00504F22">
        <w:rPr>
          <w:sz w:val="28"/>
          <w:szCs w:val="28"/>
        </w:rPr>
        <w:t xml:space="preserve"> és gépi látás használata a szőlészetekben és borászatokban</w:t>
      </w:r>
    </w:p>
    <w:p w14:paraId="2B1C6F83" w14:textId="77777777" w:rsidR="007C5DF4" w:rsidRDefault="007C5DF4">
      <w:pPr>
        <w:jc w:val="center"/>
        <w:rPr>
          <w:sz w:val="28"/>
          <w:szCs w:val="28"/>
        </w:rPr>
      </w:pPr>
      <w:r>
        <w:rPr>
          <w:color w:val="800000"/>
        </w:rPr>
        <w:t>[1</w:t>
      </w:r>
      <w:r>
        <w:rPr>
          <w:rFonts w:eastAsia="Times New Roman" w:cs="Times New Roman"/>
          <w:color w:val="800000"/>
        </w:rPr>
        <w:t xml:space="preserve"> </w:t>
      </w:r>
      <w:r>
        <w:rPr>
          <w:color w:val="800000"/>
        </w:rPr>
        <w:t>oldalas,</w:t>
      </w:r>
      <w:r>
        <w:rPr>
          <w:rFonts w:eastAsia="Times New Roman" w:cs="Times New Roman"/>
          <w:color w:val="800000"/>
        </w:rPr>
        <w:t xml:space="preserve"> </w:t>
      </w:r>
      <w:r>
        <w:rPr>
          <w:color w:val="800000"/>
        </w:rPr>
        <w:t>magyar</w:t>
      </w:r>
      <w:r>
        <w:rPr>
          <w:rFonts w:eastAsia="Times New Roman" w:cs="Times New Roman"/>
          <w:color w:val="800000"/>
        </w:rPr>
        <w:t xml:space="preserve"> </w:t>
      </w:r>
      <w:r>
        <w:rPr>
          <w:color w:val="800000"/>
        </w:rPr>
        <w:t>nyelvű tartalmi kivonat]</w:t>
      </w:r>
    </w:p>
    <w:p w14:paraId="7CEEB2A1" w14:textId="77777777" w:rsidR="007C5DF4" w:rsidRDefault="007C5DF4">
      <w:pPr>
        <w:jc w:val="center"/>
        <w:rPr>
          <w:sz w:val="28"/>
          <w:szCs w:val="28"/>
        </w:rPr>
      </w:pPr>
    </w:p>
    <w:p w14:paraId="6C47B39C" w14:textId="77777777" w:rsidR="007C5DF4" w:rsidRDefault="007C5DF4">
      <w:pPr>
        <w:jc w:val="center"/>
        <w:rPr>
          <w:sz w:val="28"/>
          <w:szCs w:val="28"/>
        </w:rPr>
      </w:pPr>
    </w:p>
    <w:p w14:paraId="15C261E2" w14:textId="77777777" w:rsidR="007C5DF4" w:rsidRDefault="007C5DF4">
      <w:pPr>
        <w:pStyle w:val="Cmsor1"/>
        <w:pageBreakBefore/>
        <w:numPr>
          <w:ilvl w:val="0"/>
          <w:numId w:val="2"/>
        </w:numPr>
        <w:jc w:val="center"/>
        <w:rPr>
          <w:color w:val="800000"/>
          <w:sz w:val="28"/>
          <w:szCs w:val="28"/>
        </w:rPr>
      </w:pPr>
      <w:bookmarkStart w:id="4" w:name="_Toc225435294"/>
      <w:proofErr w:type="spellStart"/>
      <w:r>
        <w:rPr>
          <w:rFonts w:eastAsia="Arial" w:cs="Arial"/>
        </w:rPr>
        <w:lastRenderedPageBreak/>
        <w:t>Abstract</w:t>
      </w:r>
      <w:bookmarkEnd w:id="4"/>
      <w:proofErr w:type="spellEnd"/>
    </w:p>
    <w:p w14:paraId="5D31D877" w14:textId="69FE63E5" w:rsidR="007C5DF4" w:rsidRPr="00504F22" w:rsidRDefault="00504F22">
      <w:pPr>
        <w:jc w:val="center"/>
        <w:rPr>
          <w:color w:val="auto"/>
          <w:sz w:val="28"/>
          <w:szCs w:val="28"/>
        </w:rPr>
      </w:pPr>
      <w:proofErr w:type="spellStart"/>
      <w:r w:rsidRPr="00504F22">
        <w:rPr>
          <w:color w:val="auto"/>
          <w:sz w:val="28"/>
          <w:szCs w:val="28"/>
        </w:rPr>
        <w:t>IoT</w:t>
      </w:r>
      <w:proofErr w:type="spellEnd"/>
      <w:r w:rsidRPr="00504F22">
        <w:rPr>
          <w:color w:val="auto"/>
          <w:sz w:val="28"/>
          <w:szCs w:val="28"/>
        </w:rPr>
        <w:t xml:space="preserve"> and </w:t>
      </w:r>
      <w:proofErr w:type="spellStart"/>
      <w:r w:rsidRPr="00504F22">
        <w:rPr>
          <w:color w:val="auto"/>
          <w:sz w:val="28"/>
          <w:szCs w:val="28"/>
        </w:rPr>
        <w:t>machine</w:t>
      </w:r>
      <w:proofErr w:type="spellEnd"/>
      <w:r w:rsidRPr="00504F22">
        <w:rPr>
          <w:color w:val="auto"/>
          <w:sz w:val="28"/>
          <w:szCs w:val="28"/>
        </w:rPr>
        <w:t xml:space="preserve"> </w:t>
      </w:r>
      <w:proofErr w:type="spellStart"/>
      <w:r w:rsidRPr="00504F22">
        <w:rPr>
          <w:color w:val="auto"/>
          <w:sz w:val="28"/>
          <w:szCs w:val="28"/>
        </w:rPr>
        <w:t>vision</w:t>
      </w:r>
      <w:proofErr w:type="spellEnd"/>
      <w:r w:rsidRPr="00504F22">
        <w:rPr>
          <w:color w:val="auto"/>
          <w:sz w:val="28"/>
          <w:szCs w:val="28"/>
        </w:rPr>
        <w:t xml:space="preserve"> </w:t>
      </w:r>
      <w:proofErr w:type="spellStart"/>
      <w:r w:rsidRPr="00504F22">
        <w:rPr>
          <w:color w:val="auto"/>
          <w:sz w:val="28"/>
          <w:szCs w:val="28"/>
        </w:rPr>
        <w:t>solutions</w:t>
      </w:r>
      <w:proofErr w:type="spellEnd"/>
      <w:r w:rsidRPr="00504F22">
        <w:rPr>
          <w:color w:val="auto"/>
          <w:sz w:val="28"/>
          <w:szCs w:val="28"/>
        </w:rPr>
        <w:t xml:space="preserve"> in </w:t>
      </w:r>
      <w:proofErr w:type="spellStart"/>
      <w:r w:rsidRPr="00504F22">
        <w:rPr>
          <w:color w:val="auto"/>
          <w:sz w:val="28"/>
          <w:szCs w:val="28"/>
        </w:rPr>
        <w:t>viticulture</w:t>
      </w:r>
      <w:proofErr w:type="spellEnd"/>
      <w:r w:rsidRPr="00504F22">
        <w:rPr>
          <w:color w:val="auto"/>
          <w:sz w:val="28"/>
          <w:szCs w:val="28"/>
        </w:rPr>
        <w:t xml:space="preserve"> and </w:t>
      </w:r>
      <w:proofErr w:type="spellStart"/>
      <w:r w:rsidRPr="00504F22">
        <w:rPr>
          <w:color w:val="auto"/>
          <w:sz w:val="28"/>
          <w:szCs w:val="28"/>
        </w:rPr>
        <w:t>winemaking</w:t>
      </w:r>
      <w:proofErr w:type="spellEnd"/>
    </w:p>
    <w:p w14:paraId="5C4A445D" w14:textId="77777777" w:rsidR="007C5DF4" w:rsidRDefault="007C5DF4">
      <w:pPr>
        <w:jc w:val="center"/>
        <w:rPr>
          <w:color w:val="800000"/>
          <w:sz w:val="28"/>
          <w:szCs w:val="28"/>
        </w:rPr>
      </w:pPr>
    </w:p>
    <w:p w14:paraId="282D9CA5" w14:textId="77777777" w:rsidR="007C5DF4" w:rsidRDefault="007C5DF4">
      <w:pPr>
        <w:jc w:val="center"/>
      </w:pPr>
      <w:r>
        <w:rPr>
          <w:color w:val="800000"/>
        </w:rPr>
        <w:t>[1</w:t>
      </w:r>
      <w:r>
        <w:rPr>
          <w:rFonts w:eastAsia="Times New Roman" w:cs="Times New Roman"/>
          <w:color w:val="800000"/>
        </w:rPr>
        <w:t xml:space="preserve"> </w:t>
      </w:r>
      <w:r>
        <w:rPr>
          <w:color w:val="800000"/>
        </w:rPr>
        <w:t>oldalas,</w:t>
      </w:r>
      <w:r>
        <w:rPr>
          <w:rFonts w:eastAsia="Times New Roman" w:cs="Times New Roman"/>
          <w:color w:val="800000"/>
        </w:rPr>
        <w:t xml:space="preserve"> </w:t>
      </w:r>
      <w:r>
        <w:rPr>
          <w:color w:val="800000"/>
        </w:rPr>
        <w:t>angol</w:t>
      </w:r>
      <w:r>
        <w:rPr>
          <w:rFonts w:eastAsia="Times New Roman" w:cs="Times New Roman"/>
          <w:color w:val="800000"/>
        </w:rPr>
        <w:t xml:space="preserve"> </w:t>
      </w:r>
      <w:r>
        <w:rPr>
          <w:color w:val="800000"/>
        </w:rPr>
        <w:t>nyelvű kivonat]</w:t>
      </w:r>
    </w:p>
    <w:p w14:paraId="78DF3F41" w14:textId="77777777" w:rsidR="007C5DF4" w:rsidRDefault="007C5DF4">
      <w:pPr>
        <w:jc w:val="center"/>
      </w:pPr>
    </w:p>
    <w:p w14:paraId="278A8E3C" w14:textId="77777777" w:rsidR="007C5DF4" w:rsidRDefault="007C5DF4">
      <w:pPr>
        <w:jc w:val="center"/>
      </w:pPr>
    </w:p>
    <w:p w14:paraId="097F63C0" w14:textId="77777777" w:rsidR="007C5DF4" w:rsidRDefault="007C5DF4">
      <w:pPr>
        <w:pStyle w:val="Cmsor1"/>
        <w:pageBreakBefore/>
        <w:numPr>
          <w:ilvl w:val="0"/>
          <w:numId w:val="2"/>
        </w:numPr>
        <w:jc w:val="center"/>
      </w:pPr>
      <w:bookmarkStart w:id="5" w:name="_Toc225435295"/>
      <w:r>
        <w:lastRenderedPageBreak/>
        <w:t>Tartalomjegyzék</w:t>
      </w:r>
      <w:bookmarkEnd w:id="5"/>
    </w:p>
    <w:sdt>
      <w:sdtPr>
        <w:rPr>
          <w:rFonts w:ascii="Times New Roman" w:eastAsia="WenQuanYi Zen Hei" w:hAnsi="Times New Roman" w:cs="Lohit Hindi"/>
          <w:b/>
          <w:bCs/>
          <w:color w:val="00000A"/>
          <w:kern w:val="1"/>
          <w:sz w:val="24"/>
          <w:szCs w:val="24"/>
          <w:lang w:eastAsia="zh-CN" w:bidi="hi-IN"/>
        </w:rPr>
        <w:id w:val="-993803297"/>
        <w:docPartObj>
          <w:docPartGallery w:val="Table of Contents"/>
          <w:docPartUnique/>
        </w:docPartObj>
      </w:sdtPr>
      <w:sdtEndPr>
        <w:rPr>
          <w:b w:val="0"/>
          <w:bCs w:val="0"/>
        </w:rPr>
      </w:sdtEndPr>
      <w:sdtContent>
        <w:p w14:paraId="78131697" w14:textId="6AA7AD26" w:rsidR="00504F22" w:rsidRDefault="00504F22">
          <w:pPr>
            <w:pStyle w:val="Tartalomjegyzkcmsora"/>
          </w:pPr>
          <w:r>
            <w:t>Tartalom</w:t>
          </w:r>
        </w:p>
        <w:p w14:paraId="09D64D0E" w14:textId="6C798DA2" w:rsidR="00791471" w:rsidRDefault="00D55E1B">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r>
            <w:fldChar w:fldCharType="begin"/>
          </w:r>
          <w:r>
            <w:instrText xml:space="preserve"> TOC \o "3-3" \h \z \t "Címsor 1;3;Címsor 2;4;Címsor;2;Cím;1;Címsor*;1" </w:instrText>
          </w:r>
          <w:r>
            <w:fldChar w:fldCharType="separate"/>
          </w:r>
          <w:hyperlink w:anchor="_Toc225435292" w:history="1">
            <w:r w:rsidR="00791471" w:rsidRPr="0090544E">
              <w:rPr>
                <w:rStyle w:val="Hiperhivatkozs"/>
                <w:noProof/>
              </w:rPr>
              <w:t>Nyilatkozat</w:t>
            </w:r>
            <w:r w:rsidR="00791471">
              <w:rPr>
                <w:noProof/>
                <w:webHidden/>
              </w:rPr>
              <w:tab/>
            </w:r>
            <w:r w:rsidR="00791471">
              <w:rPr>
                <w:noProof/>
                <w:webHidden/>
              </w:rPr>
              <w:fldChar w:fldCharType="begin"/>
            </w:r>
            <w:r w:rsidR="00791471">
              <w:rPr>
                <w:noProof/>
                <w:webHidden/>
              </w:rPr>
              <w:instrText xml:space="preserve"> PAGEREF _Toc225435292 \h </w:instrText>
            </w:r>
            <w:r w:rsidR="00791471">
              <w:rPr>
                <w:noProof/>
                <w:webHidden/>
              </w:rPr>
            </w:r>
            <w:r w:rsidR="00791471">
              <w:rPr>
                <w:noProof/>
                <w:webHidden/>
              </w:rPr>
              <w:fldChar w:fldCharType="separate"/>
            </w:r>
            <w:r w:rsidR="00791471">
              <w:rPr>
                <w:noProof/>
                <w:webHidden/>
              </w:rPr>
              <w:t>6</w:t>
            </w:r>
            <w:r w:rsidR="00791471">
              <w:rPr>
                <w:noProof/>
                <w:webHidden/>
              </w:rPr>
              <w:fldChar w:fldCharType="end"/>
            </w:r>
          </w:hyperlink>
        </w:p>
        <w:p w14:paraId="7D56C2F0" w14:textId="16E6C1E0"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293" w:history="1">
            <w:r w:rsidRPr="0090544E">
              <w:rPr>
                <w:rStyle w:val="Hiperhivatkozs"/>
                <w:rFonts w:eastAsia="Arial" w:cs="Arial"/>
                <w:noProof/>
              </w:rPr>
              <w:t>Kivonat</w:t>
            </w:r>
            <w:r>
              <w:rPr>
                <w:noProof/>
                <w:webHidden/>
              </w:rPr>
              <w:tab/>
            </w:r>
            <w:r>
              <w:rPr>
                <w:noProof/>
                <w:webHidden/>
              </w:rPr>
              <w:fldChar w:fldCharType="begin"/>
            </w:r>
            <w:r>
              <w:rPr>
                <w:noProof/>
                <w:webHidden/>
              </w:rPr>
              <w:instrText xml:space="preserve"> PAGEREF _Toc225435293 \h </w:instrText>
            </w:r>
            <w:r>
              <w:rPr>
                <w:noProof/>
                <w:webHidden/>
              </w:rPr>
            </w:r>
            <w:r>
              <w:rPr>
                <w:noProof/>
                <w:webHidden/>
              </w:rPr>
              <w:fldChar w:fldCharType="separate"/>
            </w:r>
            <w:r>
              <w:rPr>
                <w:noProof/>
                <w:webHidden/>
              </w:rPr>
              <w:t>7</w:t>
            </w:r>
            <w:r>
              <w:rPr>
                <w:noProof/>
                <w:webHidden/>
              </w:rPr>
              <w:fldChar w:fldCharType="end"/>
            </w:r>
          </w:hyperlink>
        </w:p>
        <w:p w14:paraId="04815B84" w14:textId="2FC7597B"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294" w:history="1">
            <w:r w:rsidRPr="0090544E">
              <w:rPr>
                <w:rStyle w:val="Hiperhivatkozs"/>
                <w:rFonts w:eastAsia="Arial" w:cs="Arial"/>
                <w:noProof/>
              </w:rPr>
              <w:t>Abstract</w:t>
            </w:r>
            <w:r>
              <w:rPr>
                <w:noProof/>
                <w:webHidden/>
              </w:rPr>
              <w:tab/>
            </w:r>
            <w:r>
              <w:rPr>
                <w:noProof/>
                <w:webHidden/>
              </w:rPr>
              <w:fldChar w:fldCharType="begin"/>
            </w:r>
            <w:r>
              <w:rPr>
                <w:noProof/>
                <w:webHidden/>
              </w:rPr>
              <w:instrText xml:space="preserve"> PAGEREF _Toc225435294 \h </w:instrText>
            </w:r>
            <w:r>
              <w:rPr>
                <w:noProof/>
                <w:webHidden/>
              </w:rPr>
            </w:r>
            <w:r>
              <w:rPr>
                <w:noProof/>
                <w:webHidden/>
              </w:rPr>
              <w:fldChar w:fldCharType="separate"/>
            </w:r>
            <w:r>
              <w:rPr>
                <w:noProof/>
                <w:webHidden/>
              </w:rPr>
              <w:t>8</w:t>
            </w:r>
            <w:r>
              <w:rPr>
                <w:noProof/>
                <w:webHidden/>
              </w:rPr>
              <w:fldChar w:fldCharType="end"/>
            </w:r>
          </w:hyperlink>
        </w:p>
        <w:p w14:paraId="71A080D6" w14:textId="2F7C6578"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295" w:history="1">
            <w:r w:rsidRPr="0090544E">
              <w:rPr>
                <w:rStyle w:val="Hiperhivatkozs"/>
                <w:noProof/>
              </w:rPr>
              <w:t>Tartalomjegyzék</w:t>
            </w:r>
            <w:r>
              <w:rPr>
                <w:noProof/>
                <w:webHidden/>
              </w:rPr>
              <w:tab/>
            </w:r>
            <w:r>
              <w:rPr>
                <w:noProof/>
                <w:webHidden/>
              </w:rPr>
              <w:fldChar w:fldCharType="begin"/>
            </w:r>
            <w:r>
              <w:rPr>
                <w:noProof/>
                <w:webHidden/>
              </w:rPr>
              <w:instrText xml:space="preserve"> PAGEREF _Toc225435295 \h </w:instrText>
            </w:r>
            <w:r>
              <w:rPr>
                <w:noProof/>
                <w:webHidden/>
              </w:rPr>
            </w:r>
            <w:r>
              <w:rPr>
                <w:noProof/>
                <w:webHidden/>
              </w:rPr>
              <w:fldChar w:fldCharType="separate"/>
            </w:r>
            <w:r>
              <w:rPr>
                <w:noProof/>
                <w:webHidden/>
              </w:rPr>
              <w:t>9</w:t>
            </w:r>
            <w:r>
              <w:rPr>
                <w:noProof/>
                <w:webHidden/>
              </w:rPr>
              <w:fldChar w:fldCharType="end"/>
            </w:r>
          </w:hyperlink>
        </w:p>
        <w:p w14:paraId="357B8030" w14:textId="7F796C8A" w:rsidR="00791471" w:rsidRDefault="0079147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296" w:history="1">
            <w:r w:rsidRPr="0090544E">
              <w:rPr>
                <w:rStyle w:val="Hiperhivatkozs"/>
                <w:noProof/>
              </w:rPr>
              <w:t>Bevezetés</w:t>
            </w:r>
            <w:r>
              <w:rPr>
                <w:noProof/>
                <w:webHidden/>
              </w:rPr>
              <w:tab/>
            </w:r>
            <w:r>
              <w:rPr>
                <w:noProof/>
                <w:webHidden/>
              </w:rPr>
              <w:fldChar w:fldCharType="begin"/>
            </w:r>
            <w:r>
              <w:rPr>
                <w:noProof/>
                <w:webHidden/>
              </w:rPr>
              <w:instrText xml:space="preserve"> PAGEREF _Toc225435296 \h </w:instrText>
            </w:r>
            <w:r>
              <w:rPr>
                <w:noProof/>
                <w:webHidden/>
              </w:rPr>
            </w:r>
            <w:r>
              <w:rPr>
                <w:noProof/>
                <w:webHidden/>
              </w:rPr>
              <w:fldChar w:fldCharType="separate"/>
            </w:r>
            <w:r>
              <w:rPr>
                <w:noProof/>
                <w:webHidden/>
              </w:rPr>
              <w:t>1</w:t>
            </w:r>
            <w:r>
              <w:rPr>
                <w:noProof/>
                <w:webHidden/>
              </w:rPr>
              <w:fldChar w:fldCharType="end"/>
            </w:r>
          </w:hyperlink>
        </w:p>
        <w:p w14:paraId="5DF18162" w14:textId="4721810F" w:rsidR="00791471" w:rsidRDefault="0079147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297" w:history="1">
            <w:r w:rsidRPr="0090544E">
              <w:rPr>
                <w:rStyle w:val="Hiperhivatkozs"/>
                <w:noProof/>
              </w:rPr>
              <w:t>Kapcsolódó munkák</w:t>
            </w:r>
            <w:r>
              <w:rPr>
                <w:noProof/>
                <w:webHidden/>
              </w:rPr>
              <w:tab/>
            </w:r>
            <w:r>
              <w:rPr>
                <w:noProof/>
                <w:webHidden/>
              </w:rPr>
              <w:fldChar w:fldCharType="begin"/>
            </w:r>
            <w:r>
              <w:rPr>
                <w:noProof/>
                <w:webHidden/>
              </w:rPr>
              <w:instrText xml:space="preserve"> PAGEREF _Toc225435297 \h </w:instrText>
            </w:r>
            <w:r>
              <w:rPr>
                <w:noProof/>
                <w:webHidden/>
              </w:rPr>
            </w:r>
            <w:r>
              <w:rPr>
                <w:noProof/>
                <w:webHidden/>
              </w:rPr>
              <w:fldChar w:fldCharType="separate"/>
            </w:r>
            <w:r>
              <w:rPr>
                <w:noProof/>
                <w:webHidden/>
              </w:rPr>
              <w:t>4</w:t>
            </w:r>
            <w:r>
              <w:rPr>
                <w:noProof/>
                <w:webHidden/>
              </w:rPr>
              <w:fldChar w:fldCharType="end"/>
            </w:r>
          </w:hyperlink>
        </w:p>
        <w:p w14:paraId="14FD858A" w14:textId="00E3D16C"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298" w:history="1">
            <w:r w:rsidRPr="0090544E">
              <w:rPr>
                <w:rStyle w:val="Hiperhivatkozs"/>
                <w:noProof/>
              </w:rPr>
              <w:t>1. IoT funkciója a szőlőben</w:t>
            </w:r>
            <w:r>
              <w:rPr>
                <w:noProof/>
                <w:webHidden/>
              </w:rPr>
              <w:tab/>
            </w:r>
            <w:r>
              <w:rPr>
                <w:noProof/>
                <w:webHidden/>
              </w:rPr>
              <w:fldChar w:fldCharType="begin"/>
            </w:r>
            <w:r>
              <w:rPr>
                <w:noProof/>
                <w:webHidden/>
              </w:rPr>
              <w:instrText xml:space="preserve"> PAGEREF _Toc225435298 \h </w:instrText>
            </w:r>
            <w:r>
              <w:rPr>
                <w:noProof/>
                <w:webHidden/>
              </w:rPr>
            </w:r>
            <w:r>
              <w:rPr>
                <w:noProof/>
                <w:webHidden/>
              </w:rPr>
              <w:fldChar w:fldCharType="separate"/>
            </w:r>
            <w:r>
              <w:rPr>
                <w:noProof/>
                <w:webHidden/>
              </w:rPr>
              <w:t>4</w:t>
            </w:r>
            <w:r>
              <w:rPr>
                <w:noProof/>
                <w:webHidden/>
              </w:rPr>
              <w:fldChar w:fldCharType="end"/>
            </w:r>
          </w:hyperlink>
        </w:p>
        <w:p w14:paraId="5CF8B90D" w14:textId="117549C2"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299" w:history="1">
            <w:r w:rsidRPr="0090544E">
              <w:rPr>
                <w:rStyle w:val="Hiperhivatkozs"/>
                <w:noProof/>
              </w:rPr>
              <w:t>2. Rendszer architektúra</w:t>
            </w:r>
            <w:r>
              <w:rPr>
                <w:noProof/>
                <w:webHidden/>
              </w:rPr>
              <w:tab/>
            </w:r>
            <w:r>
              <w:rPr>
                <w:noProof/>
                <w:webHidden/>
              </w:rPr>
              <w:fldChar w:fldCharType="begin"/>
            </w:r>
            <w:r>
              <w:rPr>
                <w:noProof/>
                <w:webHidden/>
              </w:rPr>
              <w:instrText xml:space="preserve"> PAGEREF _Toc225435299 \h </w:instrText>
            </w:r>
            <w:r>
              <w:rPr>
                <w:noProof/>
                <w:webHidden/>
              </w:rPr>
            </w:r>
            <w:r>
              <w:rPr>
                <w:noProof/>
                <w:webHidden/>
              </w:rPr>
              <w:fldChar w:fldCharType="separate"/>
            </w:r>
            <w:r>
              <w:rPr>
                <w:noProof/>
                <w:webHidden/>
              </w:rPr>
              <w:t>5</w:t>
            </w:r>
            <w:r>
              <w:rPr>
                <w:noProof/>
                <w:webHidden/>
              </w:rPr>
              <w:fldChar w:fldCharType="end"/>
            </w:r>
          </w:hyperlink>
        </w:p>
        <w:p w14:paraId="4CE01139" w14:textId="720CC7FD"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00" w:history="1">
            <w:r w:rsidRPr="0090544E">
              <w:rPr>
                <w:rStyle w:val="Hiperhivatkozs"/>
                <w:noProof/>
              </w:rPr>
              <w:t>3. Technológiák</w:t>
            </w:r>
            <w:r>
              <w:rPr>
                <w:noProof/>
                <w:webHidden/>
              </w:rPr>
              <w:tab/>
            </w:r>
            <w:r>
              <w:rPr>
                <w:noProof/>
                <w:webHidden/>
              </w:rPr>
              <w:fldChar w:fldCharType="begin"/>
            </w:r>
            <w:r>
              <w:rPr>
                <w:noProof/>
                <w:webHidden/>
              </w:rPr>
              <w:instrText xml:space="preserve"> PAGEREF _Toc225435300 \h </w:instrText>
            </w:r>
            <w:r>
              <w:rPr>
                <w:noProof/>
                <w:webHidden/>
              </w:rPr>
            </w:r>
            <w:r>
              <w:rPr>
                <w:noProof/>
                <w:webHidden/>
              </w:rPr>
              <w:fldChar w:fldCharType="separate"/>
            </w:r>
            <w:r>
              <w:rPr>
                <w:noProof/>
                <w:webHidden/>
              </w:rPr>
              <w:t>8</w:t>
            </w:r>
            <w:r>
              <w:rPr>
                <w:noProof/>
                <w:webHidden/>
              </w:rPr>
              <w:fldChar w:fldCharType="end"/>
            </w:r>
          </w:hyperlink>
        </w:p>
        <w:p w14:paraId="4B0187F4" w14:textId="7C28EEC5"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01" w:history="1">
            <w:r w:rsidRPr="0090544E">
              <w:rPr>
                <w:rStyle w:val="Hiperhivatkozs"/>
                <w:noProof/>
              </w:rPr>
              <w:t>3.1. Vezérlők</w:t>
            </w:r>
            <w:r>
              <w:rPr>
                <w:noProof/>
                <w:webHidden/>
              </w:rPr>
              <w:tab/>
            </w:r>
            <w:r>
              <w:rPr>
                <w:noProof/>
                <w:webHidden/>
              </w:rPr>
              <w:fldChar w:fldCharType="begin"/>
            </w:r>
            <w:r>
              <w:rPr>
                <w:noProof/>
                <w:webHidden/>
              </w:rPr>
              <w:instrText xml:space="preserve"> PAGEREF _Toc225435301 \h </w:instrText>
            </w:r>
            <w:r>
              <w:rPr>
                <w:noProof/>
                <w:webHidden/>
              </w:rPr>
            </w:r>
            <w:r>
              <w:rPr>
                <w:noProof/>
                <w:webHidden/>
              </w:rPr>
              <w:fldChar w:fldCharType="separate"/>
            </w:r>
            <w:r>
              <w:rPr>
                <w:noProof/>
                <w:webHidden/>
              </w:rPr>
              <w:t>8</w:t>
            </w:r>
            <w:r>
              <w:rPr>
                <w:noProof/>
                <w:webHidden/>
              </w:rPr>
              <w:fldChar w:fldCharType="end"/>
            </w:r>
          </w:hyperlink>
        </w:p>
        <w:p w14:paraId="14C98A16" w14:textId="0C81A55B"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02" w:history="1">
            <w:r w:rsidRPr="0090544E">
              <w:rPr>
                <w:rStyle w:val="Hiperhivatkozs"/>
                <w:noProof/>
              </w:rPr>
              <w:t>3.2. Tápellátás</w:t>
            </w:r>
            <w:r>
              <w:rPr>
                <w:noProof/>
                <w:webHidden/>
              </w:rPr>
              <w:tab/>
            </w:r>
            <w:r>
              <w:rPr>
                <w:noProof/>
                <w:webHidden/>
              </w:rPr>
              <w:fldChar w:fldCharType="begin"/>
            </w:r>
            <w:r>
              <w:rPr>
                <w:noProof/>
                <w:webHidden/>
              </w:rPr>
              <w:instrText xml:space="preserve"> PAGEREF _Toc225435302 \h </w:instrText>
            </w:r>
            <w:r>
              <w:rPr>
                <w:noProof/>
                <w:webHidden/>
              </w:rPr>
            </w:r>
            <w:r>
              <w:rPr>
                <w:noProof/>
                <w:webHidden/>
              </w:rPr>
              <w:fldChar w:fldCharType="separate"/>
            </w:r>
            <w:r>
              <w:rPr>
                <w:noProof/>
                <w:webHidden/>
              </w:rPr>
              <w:t>9</w:t>
            </w:r>
            <w:r>
              <w:rPr>
                <w:noProof/>
                <w:webHidden/>
              </w:rPr>
              <w:fldChar w:fldCharType="end"/>
            </w:r>
          </w:hyperlink>
        </w:p>
        <w:p w14:paraId="12C33DCB" w14:textId="7FCA47AC"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03" w:history="1">
            <w:r w:rsidRPr="0090544E">
              <w:rPr>
                <w:rStyle w:val="Hiperhivatkozs"/>
                <w:noProof/>
              </w:rPr>
              <w:t>3.3. Kommunikációs eszközök</w:t>
            </w:r>
            <w:r>
              <w:rPr>
                <w:noProof/>
                <w:webHidden/>
              </w:rPr>
              <w:tab/>
            </w:r>
            <w:r>
              <w:rPr>
                <w:noProof/>
                <w:webHidden/>
              </w:rPr>
              <w:fldChar w:fldCharType="begin"/>
            </w:r>
            <w:r>
              <w:rPr>
                <w:noProof/>
                <w:webHidden/>
              </w:rPr>
              <w:instrText xml:space="preserve"> PAGEREF _Toc225435303 \h </w:instrText>
            </w:r>
            <w:r>
              <w:rPr>
                <w:noProof/>
                <w:webHidden/>
              </w:rPr>
            </w:r>
            <w:r>
              <w:rPr>
                <w:noProof/>
                <w:webHidden/>
              </w:rPr>
              <w:fldChar w:fldCharType="separate"/>
            </w:r>
            <w:r>
              <w:rPr>
                <w:noProof/>
                <w:webHidden/>
              </w:rPr>
              <w:t>11</w:t>
            </w:r>
            <w:r>
              <w:rPr>
                <w:noProof/>
                <w:webHidden/>
              </w:rPr>
              <w:fldChar w:fldCharType="end"/>
            </w:r>
          </w:hyperlink>
        </w:p>
        <w:p w14:paraId="67265961" w14:textId="5CFDD435"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04" w:history="1">
            <w:r w:rsidRPr="0090544E">
              <w:rPr>
                <w:rStyle w:val="Hiperhivatkozs"/>
                <w:noProof/>
              </w:rPr>
              <w:t>3.4. Szenzorok</w:t>
            </w:r>
            <w:r>
              <w:rPr>
                <w:noProof/>
                <w:webHidden/>
              </w:rPr>
              <w:tab/>
            </w:r>
            <w:r>
              <w:rPr>
                <w:noProof/>
                <w:webHidden/>
              </w:rPr>
              <w:fldChar w:fldCharType="begin"/>
            </w:r>
            <w:r>
              <w:rPr>
                <w:noProof/>
                <w:webHidden/>
              </w:rPr>
              <w:instrText xml:space="preserve"> PAGEREF _Toc225435304 \h </w:instrText>
            </w:r>
            <w:r>
              <w:rPr>
                <w:noProof/>
                <w:webHidden/>
              </w:rPr>
            </w:r>
            <w:r>
              <w:rPr>
                <w:noProof/>
                <w:webHidden/>
              </w:rPr>
              <w:fldChar w:fldCharType="separate"/>
            </w:r>
            <w:r>
              <w:rPr>
                <w:noProof/>
                <w:webHidden/>
              </w:rPr>
              <w:t>12</w:t>
            </w:r>
            <w:r>
              <w:rPr>
                <w:noProof/>
                <w:webHidden/>
              </w:rPr>
              <w:fldChar w:fldCharType="end"/>
            </w:r>
          </w:hyperlink>
        </w:p>
        <w:p w14:paraId="453FC6C3" w14:textId="1C25422E"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05" w:history="1">
            <w:r w:rsidRPr="0090544E">
              <w:rPr>
                <w:rStyle w:val="Hiperhivatkozs"/>
                <w:noProof/>
              </w:rPr>
              <w:t>3.5. Speciális megoldások</w:t>
            </w:r>
            <w:r>
              <w:rPr>
                <w:noProof/>
                <w:webHidden/>
              </w:rPr>
              <w:tab/>
            </w:r>
            <w:r>
              <w:rPr>
                <w:noProof/>
                <w:webHidden/>
              </w:rPr>
              <w:fldChar w:fldCharType="begin"/>
            </w:r>
            <w:r>
              <w:rPr>
                <w:noProof/>
                <w:webHidden/>
              </w:rPr>
              <w:instrText xml:space="preserve"> PAGEREF _Toc225435305 \h </w:instrText>
            </w:r>
            <w:r>
              <w:rPr>
                <w:noProof/>
                <w:webHidden/>
              </w:rPr>
            </w:r>
            <w:r>
              <w:rPr>
                <w:noProof/>
                <w:webHidden/>
              </w:rPr>
              <w:fldChar w:fldCharType="separate"/>
            </w:r>
            <w:r>
              <w:rPr>
                <w:noProof/>
                <w:webHidden/>
              </w:rPr>
              <w:t>14</w:t>
            </w:r>
            <w:r>
              <w:rPr>
                <w:noProof/>
                <w:webHidden/>
              </w:rPr>
              <w:fldChar w:fldCharType="end"/>
            </w:r>
          </w:hyperlink>
        </w:p>
        <w:p w14:paraId="3AB90F97" w14:textId="32866F91"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06" w:history="1">
            <w:r w:rsidRPr="0090544E">
              <w:rPr>
                <w:rStyle w:val="Hiperhivatkozs"/>
                <w:noProof/>
              </w:rPr>
              <w:t>3.5.1. UAV, Robotok</w:t>
            </w:r>
            <w:r>
              <w:rPr>
                <w:noProof/>
                <w:webHidden/>
              </w:rPr>
              <w:tab/>
            </w:r>
            <w:r>
              <w:rPr>
                <w:noProof/>
                <w:webHidden/>
              </w:rPr>
              <w:fldChar w:fldCharType="begin"/>
            </w:r>
            <w:r>
              <w:rPr>
                <w:noProof/>
                <w:webHidden/>
              </w:rPr>
              <w:instrText xml:space="preserve"> PAGEREF _Toc225435306 \h </w:instrText>
            </w:r>
            <w:r>
              <w:rPr>
                <w:noProof/>
                <w:webHidden/>
              </w:rPr>
            </w:r>
            <w:r>
              <w:rPr>
                <w:noProof/>
                <w:webHidden/>
              </w:rPr>
              <w:fldChar w:fldCharType="separate"/>
            </w:r>
            <w:r>
              <w:rPr>
                <w:noProof/>
                <w:webHidden/>
              </w:rPr>
              <w:t>14</w:t>
            </w:r>
            <w:r>
              <w:rPr>
                <w:noProof/>
                <w:webHidden/>
              </w:rPr>
              <w:fldChar w:fldCharType="end"/>
            </w:r>
          </w:hyperlink>
        </w:p>
        <w:p w14:paraId="6897EB25" w14:textId="5553A2AF"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07" w:history="1">
            <w:r w:rsidRPr="0090544E">
              <w:rPr>
                <w:rStyle w:val="Hiperhivatkozs"/>
                <w:noProof/>
              </w:rPr>
              <w:t>3.5.2. Gépi látás</w:t>
            </w:r>
            <w:r>
              <w:rPr>
                <w:noProof/>
                <w:webHidden/>
              </w:rPr>
              <w:tab/>
            </w:r>
            <w:r>
              <w:rPr>
                <w:noProof/>
                <w:webHidden/>
              </w:rPr>
              <w:fldChar w:fldCharType="begin"/>
            </w:r>
            <w:r>
              <w:rPr>
                <w:noProof/>
                <w:webHidden/>
              </w:rPr>
              <w:instrText xml:space="preserve"> PAGEREF _Toc225435307 \h </w:instrText>
            </w:r>
            <w:r>
              <w:rPr>
                <w:noProof/>
                <w:webHidden/>
              </w:rPr>
            </w:r>
            <w:r>
              <w:rPr>
                <w:noProof/>
                <w:webHidden/>
              </w:rPr>
              <w:fldChar w:fldCharType="separate"/>
            </w:r>
            <w:r>
              <w:rPr>
                <w:noProof/>
                <w:webHidden/>
              </w:rPr>
              <w:t>16</w:t>
            </w:r>
            <w:r>
              <w:rPr>
                <w:noProof/>
                <w:webHidden/>
              </w:rPr>
              <w:fldChar w:fldCharType="end"/>
            </w:r>
          </w:hyperlink>
        </w:p>
        <w:p w14:paraId="2724DBBC" w14:textId="628F9438"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08" w:history="1">
            <w:r w:rsidRPr="0090544E">
              <w:rPr>
                <w:rStyle w:val="Hiperhivatkozs"/>
                <w:noProof/>
              </w:rPr>
              <w:t>4. Kutatás összefoglalása</w:t>
            </w:r>
            <w:r>
              <w:rPr>
                <w:noProof/>
                <w:webHidden/>
              </w:rPr>
              <w:tab/>
            </w:r>
            <w:r>
              <w:rPr>
                <w:noProof/>
                <w:webHidden/>
              </w:rPr>
              <w:fldChar w:fldCharType="begin"/>
            </w:r>
            <w:r>
              <w:rPr>
                <w:noProof/>
                <w:webHidden/>
              </w:rPr>
              <w:instrText xml:space="preserve"> PAGEREF _Toc225435308 \h </w:instrText>
            </w:r>
            <w:r>
              <w:rPr>
                <w:noProof/>
                <w:webHidden/>
              </w:rPr>
            </w:r>
            <w:r>
              <w:rPr>
                <w:noProof/>
                <w:webHidden/>
              </w:rPr>
              <w:fldChar w:fldCharType="separate"/>
            </w:r>
            <w:r>
              <w:rPr>
                <w:noProof/>
                <w:webHidden/>
              </w:rPr>
              <w:t>19</w:t>
            </w:r>
            <w:r>
              <w:rPr>
                <w:noProof/>
                <w:webHidden/>
              </w:rPr>
              <w:fldChar w:fldCharType="end"/>
            </w:r>
          </w:hyperlink>
        </w:p>
        <w:p w14:paraId="4C0E8759" w14:textId="697725CD" w:rsidR="00791471" w:rsidRDefault="0079147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09" w:history="1">
            <w:r w:rsidRPr="0090544E">
              <w:rPr>
                <w:rStyle w:val="Hiperhivatkozs"/>
                <w:noProof/>
              </w:rPr>
              <w:t>Szőlő megfigyelő prototípus</w:t>
            </w:r>
            <w:r>
              <w:rPr>
                <w:noProof/>
                <w:webHidden/>
              </w:rPr>
              <w:tab/>
            </w:r>
            <w:r>
              <w:rPr>
                <w:noProof/>
                <w:webHidden/>
              </w:rPr>
              <w:fldChar w:fldCharType="begin"/>
            </w:r>
            <w:r>
              <w:rPr>
                <w:noProof/>
                <w:webHidden/>
              </w:rPr>
              <w:instrText xml:space="preserve"> PAGEREF _Toc225435309 \h </w:instrText>
            </w:r>
            <w:r>
              <w:rPr>
                <w:noProof/>
                <w:webHidden/>
              </w:rPr>
            </w:r>
            <w:r>
              <w:rPr>
                <w:noProof/>
                <w:webHidden/>
              </w:rPr>
              <w:fldChar w:fldCharType="separate"/>
            </w:r>
            <w:r>
              <w:rPr>
                <w:noProof/>
                <w:webHidden/>
              </w:rPr>
              <w:t>20</w:t>
            </w:r>
            <w:r>
              <w:rPr>
                <w:noProof/>
                <w:webHidden/>
              </w:rPr>
              <w:fldChar w:fldCharType="end"/>
            </w:r>
          </w:hyperlink>
        </w:p>
        <w:p w14:paraId="646B492E" w14:textId="56BA0914"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10" w:history="1">
            <w:r w:rsidRPr="0090544E">
              <w:rPr>
                <w:rStyle w:val="Hiperhivatkozs"/>
                <w:noProof/>
              </w:rPr>
              <w:t>1. Követelmények</w:t>
            </w:r>
            <w:r>
              <w:rPr>
                <w:noProof/>
                <w:webHidden/>
              </w:rPr>
              <w:tab/>
            </w:r>
            <w:r>
              <w:rPr>
                <w:noProof/>
                <w:webHidden/>
              </w:rPr>
              <w:fldChar w:fldCharType="begin"/>
            </w:r>
            <w:r>
              <w:rPr>
                <w:noProof/>
                <w:webHidden/>
              </w:rPr>
              <w:instrText xml:space="preserve"> PAGEREF _Toc225435310 \h </w:instrText>
            </w:r>
            <w:r>
              <w:rPr>
                <w:noProof/>
                <w:webHidden/>
              </w:rPr>
            </w:r>
            <w:r>
              <w:rPr>
                <w:noProof/>
                <w:webHidden/>
              </w:rPr>
              <w:fldChar w:fldCharType="separate"/>
            </w:r>
            <w:r>
              <w:rPr>
                <w:noProof/>
                <w:webHidden/>
              </w:rPr>
              <w:t>20</w:t>
            </w:r>
            <w:r>
              <w:rPr>
                <w:noProof/>
                <w:webHidden/>
              </w:rPr>
              <w:fldChar w:fldCharType="end"/>
            </w:r>
          </w:hyperlink>
        </w:p>
        <w:p w14:paraId="02E3607A" w14:textId="753CBB42"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11" w:history="1">
            <w:r w:rsidRPr="0090544E">
              <w:rPr>
                <w:rStyle w:val="Hiperhivatkozs"/>
                <w:noProof/>
              </w:rPr>
              <w:t>1.1. Szerver használati esetek</w:t>
            </w:r>
            <w:r>
              <w:rPr>
                <w:noProof/>
                <w:webHidden/>
              </w:rPr>
              <w:tab/>
            </w:r>
            <w:r>
              <w:rPr>
                <w:noProof/>
                <w:webHidden/>
              </w:rPr>
              <w:fldChar w:fldCharType="begin"/>
            </w:r>
            <w:r>
              <w:rPr>
                <w:noProof/>
                <w:webHidden/>
              </w:rPr>
              <w:instrText xml:space="preserve"> PAGEREF _Toc225435311 \h </w:instrText>
            </w:r>
            <w:r>
              <w:rPr>
                <w:noProof/>
                <w:webHidden/>
              </w:rPr>
            </w:r>
            <w:r>
              <w:rPr>
                <w:noProof/>
                <w:webHidden/>
              </w:rPr>
              <w:fldChar w:fldCharType="separate"/>
            </w:r>
            <w:r>
              <w:rPr>
                <w:noProof/>
                <w:webHidden/>
              </w:rPr>
              <w:t>21</w:t>
            </w:r>
            <w:r>
              <w:rPr>
                <w:noProof/>
                <w:webHidden/>
              </w:rPr>
              <w:fldChar w:fldCharType="end"/>
            </w:r>
          </w:hyperlink>
        </w:p>
        <w:p w14:paraId="67F8D7F9" w14:textId="3D905930"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12" w:history="1">
            <w:r w:rsidRPr="0090544E">
              <w:rPr>
                <w:rStyle w:val="Hiperhivatkozs"/>
                <w:noProof/>
              </w:rPr>
              <w:t>1.1.1. Fiók használat</w:t>
            </w:r>
            <w:r>
              <w:rPr>
                <w:noProof/>
                <w:webHidden/>
              </w:rPr>
              <w:tab/>
            </w:r>
            <w:r>
              <w:rPr>
                <w:noProof/>
                <w:webHidden/>
              </w:rPr>
              <w:fldChar w:fldCharType="begin"/>
            </w:r>
            <w:r>
              <w:rPr>
                <w:noProof/>
                <w:webHidden/>
              </w:rPr>
              <w:instrText xml:space="preserve"> PAGEREF _Toc225435312 \h </w:instrText>
            </w:r>
            <w:r>
              <w:rPr>
                <w:noProof/>
                <w:webHidden/>
              </w:rPr>
            </w:r>
            <w:r>
              <w:rPr>
                <w:noProof/>
                <w:webHidden/>
              </w:rPr>
              <w:fldChar w:fldCharType="separate"/>
            </w:r>
            <w:r>
              <w:rPr>
                <w:noProof/>
                <w:webHidden/>
              </w:rPr>
              <w:t>22</w:t>
            </w:r>
            <w:r>
              <w:rPr>
                <w:noProof/>
                <w:webHidden/>
              </w:rPr>
              <w:fldChar w:fldCharType="end"/>
            </w:r>
          </w:hyperlink>
        </w:p>
        <w:p w14:paraId="50825961" w14:textId="3A87EFE8"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13" w:history="1">
            <w:r w:rsidRPr="0090544E">
              <w:rPr>
                <w:rStyle w:val="Hiperhivatkozs"/>
                <w:noProof/>
              </w:rPr>
              <w:t>1.1.2. Összesítő ’home’ oldal megtekintése</w:t>
            </w:r>
            <w:r>
              <w:rPr>
                <w:noProof/>
                <w:webHidden/>
              </w:rPr>
              <w:tab/>
            </w:r>
            <w:r>
              <w:rPr>
                <w:noProof/>
                <w:webHidden/>
              </w:rPr>
              <w:fldChar w:fldCharType="begin"/>
            </w:r>
            <w:r>
              <w:rPr>
                <w:noProof/>
                <w:webHidden/>
              </w:rPr>
              <w:instrText xml:space="preserve"> PAGEREF _Toc225435313 \h </w:instrText>
            </w:r>
            <w:r>
              <w:rPr>
                <w:noProof/>
                <w:webHidden/>
              </w:rPr>
            </w:r>
            <w:r>
              <w:rPr>
                <w:noProof/>
                <w:webHidden/>
              </w:rPr>
              <w:fldChar w:fldCharType="separate"/>
            </w:r>
            <w:r>
              <w:rPr>
                <w:noProof/>
                <w:webHidden/>
              </w:rPr>
              <w:t>22</w:t>
            </w:r>
            <w:r>
              <w:rPr>
                <w:noProof/>
                <w:webHidden/>
              </w:rPr>
              <w:fldChar w:fldCharType="end"/>
            </w:r>
          </w:hyperlink>
        </w:p>
        <w:p w14:paraId="33ABBAA0" w14:textId="2A5F0DB5"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14" w:history="1">
            <w:r w:rsidRPr="0090544E">
              <w:rPr>
                <w:rStyle w:val="Hiperhivatkozs"/>
                <w:noProof/>
              </w:rPr>
              <w:t>1.1.3. Navigáció</w:t>
            </w:r>
            <w:r>
              <w:rPr>
                <w:noProof/>
                <w:webHidden/>
              </w:rPr>
              <w:tab/>
            </w:r>
            <w:r>
              <w:rPr>
                <w:noProof/>
                <w:webHidden/>
              </w:rPr>
              <w:fldChar w:fldCharType="begin"/>
            </w:r>
            <w:r>
              <w:rPr>
                <w:noProof/>
                <w:webHidden/>
              </w:rPr>
              <w:instrText xml:space="preserve"> PAGEREF _Toc225435314 \h </w:instrText>
            </w:r>
            <w:r>
              <w:rPr>
                <w:noProof/>
                <w:webHidden/>
              </w:rPr>
            </w:r>
            <w:r>
              <w:rPr>
                <w:noProof/>
                <w:webHidden/>
              </w:rPr>
              <w:fldChar w:fldCharType="separate"/>
            </w:r>
            <w:r>
              <w:rPr>
                <w:noProof/>
                <w:webHidden/>
              </w:rPr>
              <w:t>23</w:t>
            </w:r>
            <w:r>
              <w:rPr>
                <w:noProof/>
                <w:webHidden/>
              </w:rPr>
              <w:fldChar w:fldCharType="end"/>
            </w:r>
          </w:hyperlink>
        </w:p>
        <w:p w14:paraId="5E23648A" w14:textId="0A0A77B7"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15" w:history="1">
            <w:r w:rsidRPr="0090544E">
              <w:rPr>
                <w:rStyle w:val="Hiperhivatkozs"/>
                <w:noProof/>
              </w:rPr>
              <w:t>1.1.4. Adatok megtekintése</w:t>
            </w:r>
            <w:r>
              <w:rPr>
                <w:noProof/>
                <w:webHidden/>
              </w:rPr>
              <w:tab/>
            </w:r>
            <w:r>
              <w:rPr>
                <w:noProof/>
                <w:webHidden/>
              </w:rPr>
              <w:fldChar w:fldCharType="begin"/>
            </w:r>
            <w:r>
              <w:rPr>
                <w:noProof/>
                <w:webHidden/>
              </w:rPr>
              <w:instrText xml:space="preserve"> PAGEREF _Toc225435315 \h </w:instrText>
            </w:r>
            <w:r>
              <w:rPr>
                <w:noProof/>
                <w:webHidden/>
              </w:rPr>
            </w:r>
            <w:r>
              <w:rPr>
                <w:noProof/>
                <w:webHidden/>
              </w:rPr>
              <w:fldChar w:fldCharType="separate"/>
            </w:r>
            <w:r>
              <w:rPr>
                <w:noProof/>
                <w:webHidden/>
              </w:rPr>
              <w:t>23</w:t>
            </w:r>
            <w:r>
              <w:rPr>
                <w:noProof/>
                <w:webHidden/>
              </w:rPr>
              <w:fldChar w:fldCharType="end"/>
            </w:r>
          </w:hyperlink>
        </w:p>
        <w:p w14:paraId="0ED4E8DD" w14:textId="541207EC"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16" w:history="1">
            <w:r w:rsidRPr="0090544E">
              <w:rPr>
                <w:rStyle w:val="Hiperhivatkozs"/>
                <w:noProof/>
              </w:rPr>
              <w:t>1.1.5. Eszközök kezelése</w:t>
            </w:r>
            <w:r>
              <w:rPr>
                <w:noProof/>
                <w:webHidden/>
              </w:rPr>
              <w:tab/>
            </w:r>
            <w:r>
              <w:rPr>
                <w:noProof/>
                <w:webHidden/>
              </w:rPr>
              <w:fldChar w:fldCharType="begin"/>
            </w:r>
            <w:r>
              <w:rPr>
                <w:noProof/>
                <w:webHidden/>
              </w:rPr>
              <w:instrText xml:space="preserve"> PAGEREF _Toc225435316 \h </w:instrText>
            </w:r>
            <w:r>
              <w:rPr>
                <w:noProof/>
                <w:webHidden/>
              </w:rPr>
            </w:r>
            <w:r>
              <w:rPr>
                <w:noProof/>
                <w:webHidden/>
              </w:rPr>
              <w:fldChar w:fldCharType="separate"/>
            </w:r>
            <w:r>
              <w:rPr>
                <w:noProof/>
                <w:webHidden/>
              </w:rPr>
              <w:t>24</w:t>
            </w:r>
            <w:r>
              <w:rPr>
                <w:noProof/>
                <w:webHidden/>
              </w:rPr>
              <w:fldChar w:fldCharType="end"/>
            </w:r>
          </w:hyperlink>
        </w:p>
        <w:p w14:paraId="18F61AE3" w14:textId="3081D7CA"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17" w:history="1">
            <w:r w:rsidRPr="0090544E">
              <w:rPr>
                <w:rStyle w:val="Hiperhivatkozs"/>
                <w:noProof/>
              </w:rPr>
              <w:t>1.1.6. Adat feltöltés</w:t>
            </w:r>
            <w:r>
              <w:rPr>
                <w:noProof/>
                <w:webHidden/>
              </w:rPr>
              <w:tab/>
            </w:r>
            <w:r>
              <w:rPr>
                <w:noProof/>
                <w:webHidden/>
              </w:rPr>
              <w:fldChar w:fldCharType="begin"/>
            </w:r>
            <w:r>
              <w:rPr>
                <w:noProof/>
                <w:webHidden/>
              </w:rPr>
              <w:instrText xml:space="preserve"> PAGEREF _Toc225435317 \h </w:instrText>
            </w:r>
            <w:r>
              <w:rPr>
                <w:noProof/>
                <w:webHidden/>
              </w:rPr>
            </w:r>
            <w:r>
              <w:rPr>
                <w:noProof/>
                <w:webHidden/>
              </w:rPr>
              <w:fldChar w:fldCharType="separate"/>
            </w:r>
            <w:r>
              <w:rPr>
                <w:noProof/>
                <w:webHidden/>
              </w:rPr>
              <w:t>25</w:t>
            </w:r>
            <w:r>
              <w:rPr>
                <w:noProof/>
                <w:webHidden/>
              </w:rPr>
              <w:fldChar w:fldCharType="end"/>
            </w:r>
          </w:hyperlink>
        </w:p>
        <w:p w14:paraId="34723D93" w14:textId="3720FB41"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18" w:history="1">
            <w:r w:rsidRPr="0090544E">
              <w:rPr>
                <w:rStyle w:val="Hiperhivatkozs"/>
                <w:noProof/>
              </w:rPr>
              <w:t>1.1.7. Gépi látás eredményének megtekintése</w:t>
            </w:r>
            <w:r>
              <w:rPr>
                <w:noProof/>
                <w:webHidden/>
              </w:rPr>
              <w:tab/>
            </w:r>
            <w:r>
              <w:rPr>
                <w:noProof/>
                <w:webHidden/>
              </w:rPr>
              <w:fldChar w:fldCharType="begin"/>
            </w:r>
            <w:r>
              <w:rPr>
                <w:noProof/>
                <w:webHidden/>
              </w:rPr>
              <w:instrText xml:space="preserve"> PAGEREF _Toc225435318 \h </w:instrText>
            </w:r>
            <w:r>
              <w:rPr>
                <w:noProof/>
                <w:webHidden/>
              </w:rPr>
            </w:r>
            <w:r>
              <w:rPr>
                <w:noProof/>
                <w:webHidden/>
              </w:rPr>
              <w:fldChar w:fldCharType="separate"/>
            </w:r>
            <w:r>
              <w:rPr>
                <w:noProof/>
                <w:webHidden/>
              </w:rPr>
              <w:t>25</w:t>
            </w:r>
            <w:r>
              <w:rPr>
                <w:noProof/>
                <w:webHidden/>
              </w:rPr>
              <w:fldChar w:fldCharType="end"/>
            </w:r>
          </w:hyperlink>
        </w:p>
        <w:p w14:paraId="1DB0F257" w14:textId="35753EBE"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19" w:history="1">
            <w:r w:rsidRPr="0090544E">
              <w:rPr>
                <w:rStyle w:val="Hiperhivatkozs"/>
                <w:noProof/>
              </w:rPr>
              <w:t>1.2. Szenzor állomás</w:t>
            </w:r>
            <w:r>
              <w:rPr>
                <w:noProof/>
                <w:webHidden/>
              </w:rPr>
              <w:tab/>
            </w:r>
            <w:r>
              <w:rPr>
                <w:noProof/>
                <w:webHidden/>
              </w:rPr>
              <w:fldChar w:fldCharType="begin"/>
            </w:r>
            <w:r>
              <w:rPr>
                <w:noProof/>
                <w:webHidden/>
              </w:rPr>
              <w:instrText xml:space="preserve"> PAGEREF _Toc225435319 \h </w:instrText>
            </w:r>
            <w:r>
              <w:rPr>
                <w:noProof/>
                <w:webHidden/>
              </w:rPr>
            </w:r>
            <w:r>
              <w:rPr>
                <w:noProof/>
                <w:webHidden/>
              </w:rPr>
              <w:fldChar w:fldCharType="separate"/>
            </w:r>
            <w:r>
              <w:rPr>
                <w:noProof/>
                <w:webHidden/>
              </w:rPr>
              <w:t>26</w:t>
            </w:r>
            <w:r>
              <w:rPr>
                <w:noProof/>
                <w:webHidden/>
              </w:rPr>
              <w:fldChar w:fldCharType="end"/>
            </w:r>
          </w:hyperlink>
        </w:p>
        <w:p w14:paraId="284DC774" w14:textId="6184723F"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20" w:history="1">
            <w:r w:rsidRPr="0090544E">
              <w:rPr>
                <w:rStyle w:val="Hiperhivatkozs"/>
                <w:noProof/>
              </w:rPr>
              <w:t>1.3. Gépi látás</w:t>
            </w:r>
            <w:r>
              <w:rPr>
                <w:noProof/>
                <w:webHidden/>
              </w:rPr>
              <w:tab/>
            </w:r>
            <w:r>
              <w:rPr>
                <w:noProof/>
                <w:webHidden/>
              </w:rPr>
              <w:fldChar w:fldCharType="begin"/>
            </w:r>
            <w:r>
              <w:rPr>
                <w:noProof/>
                <w:webHidden/>
              </w:rPr>
              <w:instrText xml:space="preserve"> PAGEREF _Toc225435320 \h </w:instrText>
            </w:r>
            <w:r>
              <w:rPr>
                <w:noProof/>
                <w:webHidden/>
              </w:rPr>
            </w:r>
            <w:r>
              <w:rPr>
                <w:noProof/>
                <w:webHidden/>
              </w:rPr>
              <w:fldChar w:fldCharType="separate"/>
            </w:r>
            <w:r>
              <w:rPr>
                <w:noProof/>
                <w:webHidden/>
              </w:rPr>
              <w:t>27</w:t>
            </w:r>
            <w:r>
              <w:rPr>
                <w:noProof/>
                <w:webHidden/>
              </w:rPr>
              <w:fldChar w:fldCharType="end"/>
            </w:r>
          </w:hyperlink>
        </w:p>
        <w:p w14:paraId="4AE96A6E" w14:textId="29118D7C"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21" w:history="1">
            <w:r w:rsidRPr="0090544E">
              <w:rPr>
                <w:rStyle w:val="Hiperhivatkozs"/>
                <w:noProof/>
              </w:rPr>
              <w:t>2. Architektúra</w:t>
            </w:r>
            <w:r>
              <w:rPr>
                <w:noProof/>
                <w:webHidden/>
              </w:rPr>
              <w:tab/>
            </w:r>
            <w:r>
              <w:rPr>
                <w:noProof/>
                <w:webHidden/>
              </w:rPr>
              <w:fldChar w:fldCharType="begin"/>
            </w:r>
            <w:r>
              <w:rPr>
                <w:noProof/>
                <w:webHidden/>
              </w:rPr>
              <w:instrText xml:space="preserve"> PAGEREF _Toc225435321 \h </w:instrText>
            </w:r>
            <w:r>
              <w:rPr>
                <w:noProof/>
                <w:webHidden/>
              </w:rPr>
            </w:r>
            <w:r>
              <w:rPr>
                <w:noProof/>
                <w:webHidden/>
              </w:rPr>
              <w:fldChar w:fldCharType="separate"/>
            </w:r>
            <w:r>
              <w:rPr>
                <w:noProof/>
                <w:webHidden/>
              </w:rPr>
              <w:t>28</w:t>
            </w:r>
            <w:r>
              <w:rPr>
                <w:noProof/>
                <w:webHidden/>
              </w:rPr>
              <w:fldChar w:fldCharType="end"/>
            </w:r>
          </w:hyperlink>
        </w:p>
        <w:p w14:paraId="77A4EE20" w14:textId="042DDF67"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22" w:history="1">
            <w:r w:rsidRPr="0090544E">
              <w:rPr>
                <w:rStyle w:val="Hiperhivatkozs"/>
                <w:noProof/>
              </w:rPr>
              <w:t>2.1. Komponensek</w:t>
            </w:r>
            <w:r>
              <w:rPr>
                <w:noProof/>
                <w:webHidden/>
              </w:rPr>
              <w:tab/>
            </w:r>
            <w:r>
              <w:rPr>
                <w:noProof/>
                <w:webHidden/>
              </w:rPr>
              <w:fldChar w:fldCharType="begin"/>
            </w:r>
            <w:r>
              <w:rPr>
                <w:noProof/>
                <w:webHidden/>
              </w:rPr>
              <w:instrText xml:space="preserve"> PAGEREF _Toc225435322 \h </w:instrText>
            </w:r>
            <w:r>
              <w:rPr>
                <w:noProof/>
                <w:webHidden/>
              </w:rPr>
            </w:r>
            <w:r>
              <w:rPr>
                <w:noProof/>
                <w:webHidden/>
              </w:rPr>
              <w:fldChar w:fldCharType="separate"/>
            </w:r>
            <w:r>
              <w:rPr>
                <w:noProof/>
                <w:webHidden/>
              </w:rPr>
              <w:t>29</w:t>
            </w:r>
            <w:r>
              <w:rPr>
                <w:noProof/>
                <w:webHidden/>
              </w:rPr>
              <w:fldChar w:fldCharType="end"/>
            </w:r>
          </w:hyperlink>
        </w:p>
        <w:p w14:paraId="0D503E9C" w14:textId="28D28B97"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23" w:history="1">
            <w:r w:rsidRPr="0090544E">
              <w:rPr>
                <w:rStyle w:val="Hiperhivatkozs"/>
                <w:noProof/>
              </w:rPr>
              <w:t>2.2. Állomás felvétel</w:t>
            </w:r>
            <w:r>
              <w:rPr>
                <w:noProof/>
                <w:webHidden/>
              </w:rPr>
              <w:tab/>
            </w:r>
            <w:r>
              <w:rPr>
                <w:noProof/>
                <w:webHidden/>
              </w:rPr>
              <w:fldChar w:fldCharType="begin"/>
            </w:r>
            <w:r>
              <w:rPr>
                <w:noProof/>
                <w:webHidden/>
              </w:rPr>
              <w:instrText xml:space="preserve"> PAGEREF _Toc225435323 \h </w:instrText>
            </w:r>
            <w:r>
              <w:rPr>
                <w:noProof/>
                <w:webHidden/>
              </w:rPr>
            </w:r>
            <w:r>
              <w:rPr>
                <w:noProof/>
                <w:webHidden/>
              </w:rPr>
              <w:fldChar w:fldCharType="separate"/>
            </w:r>
            <w:r>
              <w:rPr>
                <w:noProof/>
                <w:webHidden/>
              </w:rPr>
              <w:t>32</w:t>
            </w:r>
            <w:r>
              <w:rPr>
                <w:noProof/>
                <w:webHidden/>
              </w:rPr>
              <w:fldChar w:fldCharType="end"/>
            </w:r>
          </w:hyperlink>
        </w:p>
        <w:p w14:paraId="5A7E993F" w14:textId="6901ADCA"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24" w:history="1">
            <w:r w:rsidRPr="0090544E">
              <w:rPr>
                <w:rStyle w:val="Hiperhivatkozs"/>
                <w:noProof/>
              </w:rPr>
              <w:t>2.3. Adat folyam</w:t>
            </w:r>
            <w:r>
              <w:rPr>
                <w:noProof/>
                <w:webHidden/>
              </w:rPr>
              <w:tab/>
            </w:r>
            <w:r>
              <w:rPr>
                <w:noProof/>
                <w:webHidden/>
              </w:rPr>
              <w:fldChar w:fldCharType="begin"/>
            </w:r>
            <w:r>
              <w:rPr>
                <w:noProof/>
                <w:webHidden/>
              </w:rPr>
              <w:instrText xml:space="preserve"> PAGEREF _Toc225435324 \h </w:instrText>
            </w:r>
            <w:r>
              <w:rPr>
                <w:noProof/>
                <w:webHidden/>
              </w:rPr>
            </w:r>
            <w:r>
              <w:rPr>
                <w:noProof/>
                <w:webHidden/>
              </w:rPr>
              <w:fldChar w:fldCharType="separate"/>
            </w:r>
            <w:r>
              <w:rPr>
                <w:noProof/>
                <w:webHidden/>
              </w:rPr>
              <w:t>35</w:t>
            </w:r>
            <w:r>
              <w:rPr>
                <w:noProof/>
                <w:webHidden/>
              </w:rPr>
              <w:fldChar w:fldCharType="end"/>
            </w:r>
          </w:hyperlink>
        </w:p>
        <w:p w14:paraId="45C9F707" w14:textId="2582906E"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25" w:history="1">
            <w:r w:rsidRPr="0090544E">
              <w:rPr>
                <w:rStyle w:val="Hiperhivatkozs"/>
                <w:noProof/>
              </w:rPr>
              <w:t>3. Szerver struktúra</w:t>
            </w:r>
            <w:r>
              <w:rPr>
                <w:noProof/>
                <w:webHidden/>
              </w:rPr>
              <w:tab/>
            </w:r>
            <w:r>
              <w:rPr>
                <w:noProof/>
                <w:webHidden/>
              </w:rPr>
              <w:fldChar w:fldCharType="begin"/>
            </w:r>
            <w:r>
              <w:rPr>
                <w:noProof/>
                <w:webHidden/>
              </w:rPr>
              <w:instrText xml:space="preserve"> PAGEREF _Toc225435325 \h </w:instrText>
            </w:r>
            <w:r>
              <w:rPr>
                <w:noProof/>
                <w:webHidden/>
              </w:rPr>
            </w:r>
            <w:r>
              <w:rPr>
                <w:noProof/>
                <w:webHidden/>
              </w:rPr>
              <w:fldChar w:fldCharType="separate"/>
            </w:r>
            <w:r>
              <w:rPr>
                <w:noProof/>
                <w:webHidden/>
              </w:rPr>
              <w:t>36</w:t>
            </w:r>
            <w:r>
              <w:rPr>
                <w:noProof/>
                <w:webHidden/>
              </w:rPr>
              <w:fldChar w:fldCharType="end"/>
            </w:r>
          </w:hyperlink>
        </w:p>
        <w:p w14:paraId="7016AC05" w14:textId="123CC096"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26" w:history="1">
            <w:r w:rsidRPr="0090544E">
              <w:rPr>
                <w:rStyle w:val="Hiperhivatkozs"/>
                <w:noProof/>
              </w:rPr>
              <w:t>3.1. Konténerek</w:t>
            </w:r>
            <w:r>
              <w:rPr>
                <w:noProof/>
                <w:webHidden/>
              </w:rPr>
              <w:tab/>
            </w:r>
            <w:r>
              <w:rPr>
                <w:noProof/>
                <w:webHidden/>
              </w:rPr>
              <w:fldChar w:fldCharType="begin"/>
            </w:r>
            <w:r>
              <w:rPr>
                <w:noProof/>
                <w:webHidden/>
              </w:rPr>
              <w:instrText xml:space="preserve"> PAGEREF _Toc225435326 \h </w:instrText>
            </w:r>
            <w:r>
              <w:rPr>
                <w:noProof/>
                <w:webHidden/>
              </w:rPr>
            </w:r>
            <w:r>
              <w:rPr>
                <w:noProof/>
                <w:webHidden/>
              </w:rPr>
              <w:fldChar w:fldCharType="separate"/>
            </w:r>
            <w:r>
              <w:rPr>
                <w:noProof/>
                <w:webHidden/>
              </w:rPr>
              <w:t>37</w:t>
            </w:r>
            <w:r>
              <w:rPr>
                <w:noProof/>
                <w:webHidden/>
              </w:rPr>
              <w:fldChar w:fldCharType="end"/>
            </w:r>
          </w:hyperlink>
        </w:p>
        <w:p w14:paraId="30D22BE9" w14:textId="1DF2C3FC"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27" w:history="1">
            <w:r w:rsidRPr="0090544E">
              <w:rPr>
                <w:rStyle w:val="Hiperhivatkozs"/>
                <w:noProof/>
              </w:rPr>
              <w:t>3.1.1. Alkalmazás szerver konténer</w:t>
            </w:r>
            <w:r>
              <w:rPr>
                <w:noProof/>
                <w:webHidden/>
              </w:rPr>
              <w:tab/>
            </w:r>
            <w:r>
              <w:rPr>
                <w:noProof/>
                <w:webHidden/>
              </w:rPr>
              <w:fldChar w:fldCharType="begin"/>
            </w:r>
            <w:r>
              <w:rPr>
                <w:noProof/>
                <w:webHidden/>
              </w:rPr>
              <w:instrText xml:space="preserve"> PAGEREF _Toc225435327 \h </w:instrText>
            </w:r>
            <w:r>
              <w:rPr>
                <w:noProof/>
                <w:webHidden/>
              </w:rPr>
            </w:r>
            <w:r>
              <w:rPr>
                <w:noProof/>
                <w:webHidden/>
              </w:rPr>
              <w:fldChar w:fldCharType="separate"/>
            </w:r>
            <w:r>
              <w:rPr>
                <w:noProof/>
                <w:webHidden/>
              </w:rPr>
              <w:t>38</w:t>
            </w:r>
            <w:r>
              <w:rPr>
                <w:noProof/>
                <w:webHidden/>
              </w:rPr>
              <w:fldChar w:fldCharType="end"/>
            </w:r>
          </w:hyperlink>
        </w:p>
        <w:p w14:paraId="09EB594C" w14:textId="36179CE9"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28" w:history="1">
            <w:r w:rsidRPr="0090544E">
              <w:rPr>
                <w:rStyle w:val="Hiperhivatkozs"/>
                <w:noProof/>
              </w:rPr>
              <w:t>3.1.2. Adatbázis szerver konténer</w:t>
            </w:r>
            <w:r>
              <w:rPr>
                <w:noProof/>
                <w:webHidden/>
              </w:rPr>
              <w:tab/>
            </w:r>
            <w:r>
              <w:rPr>
                <w:noProof/>
                <w:webHidden/>
              </w:rPr>
              <w:fldChar w:fldCharType="begin"/>
            </w:r>
            <w:r>
              <w:rPr>
                <w:noProof/>
                <w:webHidden/>
              </w:rPr>
              <w:instrText xml:space="preserve"> PAGEREF _Toc225435328 \h </w:instrText>
            </w:r>
            <w:r>
              <w:rPr>
                <w:noProof/>
                <w:webHidden/>
              </w:rPr>
            </w:r>
            <w:r>
              <w:rPr>
                <w:noProof/>
                <w:webHidden/>
              </w:rPr>
              <w:fldChar w:fldCharType="separate"/>
            </w:r>
            <w:r>
              <w:rPr>
                <w:noProof/>
                <w:webHidden/>
              </w:rPr>
              <w:t>38</w:t>
            </w:r>
            <w:r>
              <w:rPr>
                <w:noProof/>
                <w:webHidden/>
              </w:rPr>
              <w:fldChar w:fldCharType="end"/>
            </w:r>
          </w:hyperlink>
        </w:p>
        <w:p w14:paraId="24CD6F4F" w14:textId="5CCB7C47"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29" w:history="1">
            <w:r w:rsidRPr="0090544E">
              <w:rPr>
                <w:rStyle w:val="Hiperhivatkozs"/>
                <w:noProof/>
              </w:rPr>
              <w:t>3.1.3. Adatbázis adminisztráció konténer</w:t>
            </w:r>
            <w:r>
              <w:rPr>
                <w:noProof/>
                <w:webHidden/>
              </w:rPr>
              <w:tab/>
            </w:r>
            <w:r>
              <w:rPr>
                <w:noProof/>
                <w:webHidden/>
              </w:rPr>
              <w:fldChar w:fldCharType="begin"/>
            </w:r>
            <w:r>
              <w:rPr>
                <w:noProof/>
                <w:webHidden/>
              </w:rPr>
              <w:instrText xml:space="preserve"> PAGEREF _Toc225435329 \h </w:instrText>
            </w:r>
            <w:r>
              <w:rPr>
                <w:noProof/>
                <w:webHidden/>
              </w:rPr>
            </w:r>
            <w:r>
              <w:rPr>
                <w:noProof/>
                <w:webHidden/>
              </w:rPr>
              <w:fldChar w:fldCharType="separate"/>
            </w:r>
            <w:r>
              <w:rPr>
                <w:noProof/>
                <w:webHidden/>
              </w:rPr>
              <w:t>39</w:t>
            </w:r>
            <w:r>
              <w:rPr>
                <w:noProof/>
                <w:webHidden/>
              </w:rPr>
              <w:fldChar w:fldCharType="end"/>
            </w:r>
          </w:hyperlink>
        </w:p>
        <w:p w14:paraId="7833F41A" w14:textId="0D09D54E"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30" w:history="1">
            <w:r w:rsidRPr="0090544E">
              <w:rPr>
                <w:rStyle w:val="Hiperhivatkozs"/>
                <w:noProof/>
              </w:rPr>
              <w:t>3.2. Webszerver réteg</w:t>
            </w:r>
            <w:r>
              <w:rPr>
                <w:noProof/>
                <w:webHidden/>
              </w:rPr>
              <w:tab/>
            </w:r>
            <w:r>
              <w:rPr>
                <w:noProof/>
                <w:webHidden/>
              </w:rPr>
              <w:fldChar w:fldCharType="begin"/>
            </w:r>
            <w:r>
              <w:rPr>
                <w:noProof/>
                <w:webHidden/>
              </w:rPr>
              <w:instrText xml:space="preserve"> PAGEREF _Toc225435330 \h </w:instrText>
            </w:r>
            <w:r>
              <w:rPr>
                <w:noProof/>
                <w:webHidden/>
              </w:rPr>
            </w:r>
            <w:r>
              <w:rPr>
                <w:noProof/>
                <w:webHidden/>
              </w:rPr>
              <w:fldChar w:fldCharType="separate"/>
            </w:r>
            <w:r>
              <w:rPr>
                <w:noProof/>
                <w:webHidden/>
              </w:rPr>
              <w:t>39</w:t>
            </w:r>
            <w:r>
              <w:rPr>
                <w:noProof/>
                <w:webHidden/>
              </w:rPr>
              <w:fldChar w:fldCharType="end"/>
            </w:r>
          </w:hyperlink>
        </w:p>
        <w:p w14:paraId="7C287171" w14:textId="7F08EAD2"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31" w:history="1">
            <w:r w:rsidRPr="0090544E">
              <w:rPr>
                <w:rStyle w:val="Hiperhivatkozs"/>
                <w:noProof/>
              </w:rPr>
              <w:t>3.3. Alkalmazás réteg</w:t>
            </w:r>
            <w:r>
              <w:rPr>
                <w:noProof/>
                <w:webHidden/>
              </w:rPr>
              <w:tab/>
            </w:r>
            <w:r>
              <w:rPr>
                <w:noProof/>
                <w:webHidden/>
              </w:rPr>
              <w:fldChar w:fldCharType="begin"/>
            </w:r>
            <w:r>
              <w:rPr>
                <w:noProof/>
                <w:webHidden/>
              </w:rPr>
              <w:instrText xml:space="preserve"> PAGEREF _Toc225435331 \h </w:instrText>
            </w:r>
            <w:r>
              <w:rPr>
                <w:noProof/>
                <w:webHidden/>
              </w:rPr>
            </w:r>
            <w:r>
              <w:rPr>
                <w:noProof/>
                <w:webHidden/>
              </w:rPr>
              <w:fldChar w:fldCharType="separate"/>
            </w:r>
            <w:r>
              <w:rPr>
                <w:noProof/>
                <w:webHidden/>
              </w:rPr>
              <w:t>40</w:t>
            </w:r>
            <w:r>
              <w:rPr>
                <w:noProof/>
                <w:webHidden/>
              </w:rPr>
              <w:fldChar w:fldCharType="end"/>
            </w:r>
          </w:hyperlink>
        </w:p>
        <w:p w14:paraId="369500C0" w14:textId="7D54A008"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32" w:history="1">
            <w:r w:rsidRPr="0090544E">
              <w:rPr>
                <w:rStyle w:val="Hiperhivatkozs"/>
                <w:noProof/>
              </w:rPr>
              <w:t>3.4. Adatbázis réteg</w:t>
            </w:r>
            <w:r>
              <w:rPr>
                <w:noProof/>
                <w:webHidden/>
              </w:rPr>
              <w:tab/>
            </w:r>
            <w:r>
              <w:rPr>
                <w:noProof/>
                <w:webHidden/>
              </w:rPr>
              <w:fldChar w:fldCharType="begin"/>
            </w:r>
            <w:r>
              <w:rPr>
                <w:noProof/>
                <w:webHidden/>
              </w:rPr>
              <w:instrText xml:space="preserve"> PAGEREF _Toc225435332 \h </w:instrText>
            </w:r>
            <w:r>
              <w:rPr>
                <w:noProof/>
                <w:webHidden/>
              </w:rPr>
            </w:r>
            <w:r>
              <w:rPr>
                <w:noProof/>
                <w:webHidden/>
              </w:rPr>
              <w:fldChar w:fldCharType="separate"/>
            </w:r>
            <w:r>
              <w:rPr>
                <w:noProof/>
                <w:webHidden/>
              </w:rPr>
              <w:t>42</w:t>
            </w:r>
            <w:r>
              <w:rPr>
                <w:noProof/>
                <w:webHidden/>
              </w:rPr>
              <w:fldChar w:fldCharType="end"/>
            </w:r>
          </w:hyperlink>
        </w:p>
        <w:p w14:paraId="0D4A939B" w14:textId="4AD35CB6"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33" w:history="1">
            <w:r w:rsidRPr="0090544E">
              <w:rPr>
                <w:rStyle w:val="Hiperhivatkozs"/>
                <w:noProof/>
              </w:rPr>
              <w:t>4. Adatbázis struktúra</w:t>
            </w:r>
            <w:r>
              <w:rPr>
                <w:noProof/>
                <w:webHidden/>
              </w:rPr>
              <w:tab/>
            </w:r>
            <w:r>
              <w:rPr>
                <w:noProof/>
                <w:webHidden/>
              </w:rPr>
              <w:fldChar w:fldCharType="begin"/>
            </w:r>
            <w:r>
              <w:rPr>
                <w:noProof/>
                <w:webHidden/>
              </w:rPr>
              <w:instrText xml:space="preserve"> PAGEREF _Toc225435333 \h </w:instrText>
            </w:r>
            <w:r>
              <w:rPr>
                <w:noProof/>
                <w:webHidden/>
              </w:rPr>
            </w:r>
            <w:r>
              <w:rPr>
                <w:noProof/>
                <w:webHidden/>
              </w:rPr>
              <w:fldChar w:fldCharType="separate"/>
            </w:r>
            <w:r>
              <w:rPr>
                <w:noProof/>
                <w:webHidden/>
              </w:rPr>
              <w:t>42</w:t>
            </w:r>
            <w:r>
              <w:rPr>
                <w:noProof/>
                <w:webHidden/>
              </w:rPr>
              <w:fldChar w:fldCharType="end"/>
            </w:r>
          </w:hyperlink>
        </w:p>
        <w:p w14:paraId="010D4A39" w14:textId="5CA2A326"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34" w:history="1">
            <w:r w:rsidRPr="0090544E">
              <w:rPr>
                <w:rStyle w:val="Hiperhivatkozs"/>
                <w:noProof/>
              </w:rPr>
              <w:t>4.1. Generált táblák</w:t>
            </w:r>
            <w:r>
              <w:rPr>
                <w:noProof/>
                <w:webHidden/>
              </w:rPr>
              <w:tab/>
            </w:r>
            <w:r>
              <w:rPr>
                <w:noProof/>
                <w:webHidden/>
              </w:rPr>
              <w:fldChar w:fldCharType="begin"/>
            </w:r>
            <w:r>
              <w:rPr>
                <w:noProof/>
                <w:webHidden/>
              </w:rPr>
              <w:instrText xml:space="preserve"> PAGEREF _Toc225435334 \h </w:instrText>
            </w:r>
            <w:r>
              <w:rPr>
                <w:noProof/>
                <w:webHidden/>
              </w:rPr>
            </w:r>
            <w:r>
              <w:rPr>
                <w:noProof/>
                <w:webHidden/>
              </w:rPr>
              <w:fldChar w:fldCharType="separate"/>
            </w:r>
            <w:r>
              <w:rPr>
                <w:noProof/>
                <w:webHidden/>
              </w:rPr>
              <w:t>43</w:t>
            </w:r>
            <w:r>
              <w:rPr>
                <w:noProof/>
                <w:webHidden/>
              </w:rPr>
              <w:fldChar w:fldCharType="end"/>
            </w:r>
          </w:hyperlink>
        </w:p>
        <w:p w14:paraId="75E526EC" w14:textId="1DDD567C"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35" w:history="1">
            <w:r w:rsidRPr="0090544E">
              <w:rPr>
                <w:rStyle w:val="Hiperhivatkozs"/>
                <w:noProof/>
              </w:rPr>
              <w:t>4.2. Funkcionális adat táblák</w:t>
            </w:r>
            <w:r>
              <w:rPr>
                <w:noProof/>
                <w:webHidden/>
              </w:rPr>
              <w:tab/>
            </w:r>
            <w:r>
              <w:rPr>
                <w:noProof/>
                <w:webHidden/>
              </w:rPr>
              <w:fldChar w:fldCharType="begin"/>
            </w:r>
            <w:r>
              <w:rPr>
                <w:noProof/>
                <w:webHidden/>
              </w:rPr>
              <w:instrText xml:space="preserve"> PAGEREF _Toc225435335 \h </w:instrText>
            </w:r>
            <w:r>
              <w:rPr>
                <w:noProof/>
                <w:webHidden/>
              </w:rPr>
            </w:r>
            <w:r>
              <w:rPr>
                <w:noProof/>
                <w:webHidden/>
              </w:rPr>
              <w:fldChar w:fldCharType="separate"/>
            </w:r>
            <w:r>
              <w:rPr>
                <w:noProof/>
                <w:webHidden/>
              </w:rPr>
              <w:t>45</w:t>
            </w:r>
            <w:r>
              <w:rPr>
                <w:noProof/>
                <w:webHidden/>
              </w:rPr>
              <w:fldChar w:fldCharType="end"/>
            </w:r>
          </w:hyperlink>
        </w:p>
        <w:p w14:paraId="7313311B" w14:textId="21DE988C"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36" w:history="1">
            <w:r w:rsidRPr="0090544E">
              <w:rPr>
                <w:rStyle w:val="Hiperhivatkozs"/>
                <w:noProof/>
              </w:rPr>
              <w:t>5. Szenzor állomás struktúra</w:t>
            </w:r>
            <w:r>
              <w:rPr>
                <w:noProof/>
                <w:webHidden/>
              </w:rPr>
              <w:tab/>
            </w:r>
            <w:r>
              <w:rPr>
                <w:noProof/>
                <w:webHidden/>
              </w:rPr>
              <w:fldChar w:fldCharType="begin"/>
            </w:r>
            <w:r>
              <w:rPr>
                <w:noProof/>
                <w:webHidden/>
              </w:rPr>
              <w:instrText xml:space="preserve"> PAGEREF _Toc225435336 \h </w:instrText>
            </w:r>
            <w:r>
              <w:rPr>
                <w:noProof/>
                <w:webHidden/>
              </w:rPr>
            </w:r>
            <w:r>
              <w:rPr>
                <w:noProof/>
                <w:webHidden/>
              </w:rPr>
              <w:fldChar w:fldCharType="separate"/>
            </w:r>
            <w:r>
              <w:rPr>
                <w:noProof/>
                <w:webHidden/>
              </w:rPr>
              <w:t>48</w:t>
            </w:r>
            <w:r>
              <w:rPr>
                <w:noProof/>
                <w:webHidden/>
              </w:rPr>
              <w:fldChar w:fldCharType="end"/>
            </w:r>
          </w:hyperlink>
        </w:p>
        <w:p w14:paraId="424FCA7A" w14:textId="5148E7D0"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37" w:history="1">
            <w:r w:rsidRPr="0090544E">
              <w:rPr>
                <w:rStyle w:val="Hiperhivatkozs"/>
                <w:noProof/>
              </w:rPr>
              <w:t>5.1. Vezérlő</w:t>
            </w:r>
            <w:r>
              <w:rPr>
                <w:noProof/>
                <w:webHidden/>
              </w:rPr>
              <w:tab/>
            </w:r>
            <w:r>
              <w:rPr>
                <w:noProof/>
                <w:webHidden/>
              </w:rPr>
              <w:fldChar w:fldCharType="begin"/>
            </w:r>
            <w:r>
              <w:rPr>
                <w:noProof/>
                <w:webHidden/>
              </w:rPr>
              <w:instrText xml:space="preserve"> PAGEREF _Toc225435337 \h </w:instrText>
            </w:r>
            <w:r>
              <w:rPr>
                <w:noProof/>
                <w:webHidden/>
              </w:rPr>
            </w:r>
            <w:r>
              <w:rPr>
                <w:noProof/>
                <w:webHidden/>
              </w:rPr>
              <w:fldChar w:fldCharType="separate"/>
            </w:r>
            <w:r>
              <w:rPr>
                <w:noProof/>
                <w:webHidden/>
              </w:rPr>
              <w:t>48</w:t>
            </w:r>
            <w:r>
              <w:rPr>
                <w:noProof/>
                <w:webHidden/>
              </w:rPr>
              <w:fldChar w:fldCharType="end"/>
            </w:r>
          </w:hyperlink>
        </w:p>
        <w:p w14:paraId="0A1772EE" w14:textId="000AF7D2"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38" w:history="1">
            <w:r w:rsidRPr="0090544E">
              <w:rPr>
                <w:rStyle w:val="Hiperhivatkozs"/>
                <w:noProof/>
              </w:rPr>
              <w:t>5.2. Szenzorok</w:t>
            </w:r>
            <w:r>
              <w:rPr>
                <w:noProof/>
                <w:webHidden/>
              </w:rPr>
              <w:tab/>
            </w:r>
            <w:r>
              <w:rPr>
                <w:noProof/>
                <w:webHidden/>
              </w:rPr>
              <w:fldChar w:fldCharType="begin"/>
            </w:r>
            <w:r>
              <w:rPr>
                <w:noProof/>
                <w:webHidden/>
              </w:rPr>
              <w:instrText xml:space="preserve"> PAGEREF _Toc225435338 \h </w:instrText>
            </w:r>
            <w:r>
              <w:rPr>
                <w:noProof/>
                <w:webHidden/>
              </w:rPr>
            </w:r>
            <w:r>
              <w:rPr>
                <w:noProof/>
                <w:webHidden/>
              </w:rPr>
              <w:fldChar w:fldCharType="separate"/>
            </w:r>
            <w:r>
              <w:rPr>
                <w:noProof/>
                <w:webHidden/>
              </w:rPr>
              <w:t>48</w:t>
            </w:r>
            <w:r>
              <w:rPr>
                <w:noProof/>
                <w:webHidden/>
              </w:rPr>
              <w:fldChar w:fldCharType="end"/>
            </w:r>
          </w:hyperlink>
        </w:p>
        <w:p w14:paraId="40A0C850" w14:textId="7021DACF"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39" w:history="1">
            <w:r w:rsidRPr="0090544E">
              <w:rPr>
                <w:rStyle w:val="Hiperhivatkozs"/>
                <w:noProof/>
              </w:rPr>
              <w:t>5.3. Kamera</w:t>
            </w:r>
            <w:r>
              <w:rPr>
                <w:noProof/>
                <w:webHidden/>
              </w:rPr>
              <w:tab/>
            </w:r>
            <w:r>
              <w:rPr>
                <w:noProof/>
                <w:webHidden/>
              </w:rPr>
              <w:fldChar w:fldCharType="begin"/>
            </w:r>
            <w:r>
              <w:rPr>
                <w:noProof/>
                <w:webHidden/>
              </w:rPr>
              <w:instrText xml:space="preserve"> PAGEREF _Toc225435339 \h </w:instrText>
            </w:r>
            <w:r>
              <w:rPr>
                <w:noProof/>
                <w:webHidden/>
              </w:rPr>
            </w:r>
            <w:r>
              <w:rPr>
                <w:noProof/>
                <w:webHidden/>
              </w:rPr>
              <w:fldChar w:fldCharType="separate"/>
            </w:r>
            <w:r>
              <w:rPr>
                <w:noProof/>
                <w:webHidden/>
              </w:rPr>
              <w:t>49</w:t>
            </w:r>
            <w:r>
              <w:rPr>
                <w:noProof/>
                <w:webHidden/>
              </w:rPr>
              <w:fldChar w:fldCharType="end"/>
            </w:r>
          </w:hyperlink>
        </w:p>
        <w:p w14:paraId="73317336" w14:textId="2EC35A2B"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40" w:history="1">
            <w:r w:rsidRPr="0090544E">
              <w:rPr>
                <w:rStyle w:val="Hiperhivatkozs"/>
                <w:noProof/>
              </w:rPr>
              <w:t>5.4. Kommunikáció</w:t>
            </w:r>
            <w:r>
              <w:rPr>
                <w:noProof/>
                <w:webHidden/>
              </w:rPr>
              <w:tab/>
            </w:r>
            <w:r>
              <w:rPr>
                <w:noProof/>
                <w:webHidden/>
              </w:rPr>
              <w:fldChar w:fldCharType="begin"/>
            </w:r>
            <w:r>
              <w:rPr>
                <w:noProof/>
                <w:webHidden/>
              </w:rPr>
              <w:instrText xml:space="preserve"> PAGEREF _Toc225435340 \h </w:instrText>
            </w:r>
            <w:r>
              <w:rPr>
                <w:noProof/>
                <w:webHidden/>
              </w:rPr>
            </w:r>
            <w:r>
              <w:rPr>
                <w:noProof/>
                <w:webHidden/>
              </w:rPr>
              <w:fldChar w:fldCharType="separate"/>
            </w:r>
            <w:r>
              <w:rPr>
                <w:noProof/>
                <w:webHidden/>
              </w:rPr>
              <w:t>49</w:t>
            </w:r>
            <w:r>
              <w:rPr>
                <w:noProof/>
                <w:webHidden/>
              </w:rPr>
              <w:fldChar w:fldCharType="end"/>
            </w:r>
          </w:hyperlink>
        </w:p>
        <w:p w14:paraId="4B1DC9C4" w14:textId="659D8375"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41" w:history="1">
            <w:r w:rsidRPr="0090544E">
              <w:rPr>
                <w:rStyle w:val="Hiperhivatkozs"/>
                <w:noProof/>
              </w:rPr>
              <w:t>6. Betegség felismerés</w:t>
            </w:r>
            <w:r>
              <w:rPr>
                <w:noProof/>
                <w:webHidden/>
              </w:rPr>
              <w:tab/>
            </w:r>
            <w:r>
              <w:rPr>
                <w:noProof/>
                <w:webHidden/>
              </w:rPr>
              <w:fldChar w:fldCharType="begin"/>
            </w:r>
            <w:r>
              <w:rPr>
                <w:noProof/>
                <w:webHidden/>
              </w:rPr>
              <w:instrText xml:space="preserve"> PAGEREF _Toc225435341 \h </w:instrText>
            </w:r>
            <w:r>
              <w:rPr>
                <w:noProof/>
                <w:webHidden/>
              </w:rPr>
            </w:r>
            <w:r>
              <w:rPr>
                <w:noProof/>
                <w:webHidden/>
              </w:rPr>
              <w:fldChar w:fldCharType="separate"/>
            </w:r>
            <w:r>
              <w:rPr>
                <w:noProof/>
                <w:webHidden/>
              </w:rPr>
              <w:t>49</w:t>
            </w:r>
            <w:r>
              <w:rPr>
                <w:noProof/>
                <w:webHidden/>
              </w:rPr>
              <w:fldChar w:fldCharType="end"/>
            </w:r>
          </w:hyperlink>
        </w:p>
        <w:p w14:paraId="50D23473" w14:textId="4C79186F"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42" w:history="1">
            <w:r w:rsidRPr="0090544E">
              <w:rPr>
                <w:rStyle w:val="Hiperhivatkozs"/>
                <w:noProof/>
              </w:rPr>
              <w:t>6.1. Osztályozási modell</w:t>
            </w:r>
            <w:r>
              <w:rPr>
                <w:noProof/>
                <w:webHidden/>
              </w:rPr>
              <w:tab/>
            </w:r>
            <w:r>
              <w:rPr>
                <w:noProof/>
                <w:webHidden/>
              </w:rPr>
              <w:fldChar w:fldCharType="begin"/>
            </w:r>
            <w:r>
              <w:rPr>
                <w:noProof/>
                <w:webHidden/>
              </w:rPr>
              <w:instrText xml:space="preserve"> PAGEREF _Toc225435342 \h </w:instrText>
            </w:r>
            <w:r>
              <w:rPr>
                <w:noProof/>
                <w:webHidden/>
              </w:rPr>
            </w:r>
            <w:r>
              <w:rPr>
                <w:noProof/>
                <w:webHidden/>
              </w:rPr>
              <w:fldChar w:fldCharType="separate"/>
            </w:r>
            <w:r>
              <w:rPr>
                <w:noProof/>
                <w:webHidden/>
              </w:rPr>
              <w:t>49</w:t>
            </w:r>
            <w:r>
              <w:rPr>
                <w:noProof/>
                <w:webHidden/>
              </w:rPr>
              <w:fldChar w:fldCharType="end"/>
            </w:r>
          </w:hyperlink>
        </w:p>
        <w:p w14:paraId="2B330E39" w14:textId="30D18BDA"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43" w:history="1">
            <w:r w:rsidRPr="0090544E">
              <w:rPr>
                <w:rStyle w:val="Hiperhivatkozs"/>
                <w:noProof/>
              </w:rPr>
              <w:t>6.2. Cél betegségek</w:t>
            </w:r>
            <w:r>
              <w:rPr>
                <w:noProof/>
                <w:webHidden/>
              </w:rPr>
              <w:tab/>
            </w:r>
            <w:r>
              <w:rPr>
                <w:noProof/>
                <w:webHidden/>
              </w:rPr>
              <w:fldChar w:fldCharType="begin"/>
            </w:r>
            <w:r>
              <w:rPr>
                <w:noProof/>
                <w:webHidden/>
              </w:rPr>
              <w:instrText xml:space="preserve"> PAGEREF _Toc225435343 \h </w:instrText>
            </w:r>
            <w:r>
              <w:rPr>
                <w:noProof/>
                <w:webHidden/>
              </w:rPr>
            </w:r>
            <w:r>
              <w:rPr>
                <w:noProof/>
                <w:webHidden/>
              </w:rPr>
              <w:fldChar w:fldCharType="separate"/>
            </w:r>
            <w:r>
              <w:rPr>
                <w:noProof/>
                <w:webHidden/>
              </w:rPr>
              <w:t>50</w:t>
            </w:r>
            <w:r>
              <w:rPr>
                <w:noProof/>
                <w:webHidden/>
              </w:rPr>
              <w:fldChar w:fldCharType="end"/>
            </w:r>
          </w:hyperlink>
        </w:p>
        <w:p w14:paraId="60B57081" w14:textId="767B2178"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44" w:history="1">
            <w:r w:rsidRPr="0090544E">
              <w:rPr>
                <w:rStyle w:val="Hiperhivatkozs"/>
                <w:noProof/>
              </w:rPr>
              <w:t>6.3. Használt adatbázisok</w:t>
            </w:r>
            <w:r>
              <w:rPr>
                <w:noProof/>
                <w:webHidden/>
              </w:rPr>
              <w:tab/>
            </w:r>
            <w:r>
              <w:rPr>
                <w:noProof/>
                <w:webHidden/>
              </w:rPr>
              <w:fldChar w:fldCharType="begin"/>
            </w:r>
            <w:r>
              <w:rPr>
                <w:noProof/>
                <w:webHidden/>
              </w:rPr>
              <w:instrText xml:space="preserve"> PAGEREF _Toc225435344 \h </w:instrText>
            </w:r>
            <w:r>
              <w:rPr>
                <w:noProof/>
                <w:webHidden/>
              </w:rPr>
            </w:r>
            <w:r>
              <w:rPr>
                <w:noProof/>
                <w:webHidden/>
              </w:rPr>
              <w:fldChar w:fldCharType="separate"/>
            </w:r>
            <w:r>
              <w:rPr>
                <w:noProof/>
                <w:webHidden/>
              </w:rPr>
              <w:t>52</w:t>
            </w:r>
            <w:r>
              <w:rPr>
                <w:noProof/>
                <w:webHidden/>
              </w:rPr>
              <w:fldChar w:fldCharType="end"/>
            </w:r>
          </w:hyperlink>
        </w:p>
        <w:p w14:paraId="2BA9EFDD" w14:textId="19D59196"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45" w:history="1">
            <w:r w:rsidRPr="0090544E">
              <w:rPr>
                <w:rStyle w:val="Hiperhivatkozs"/>
                <w:noProof/>
              </w:rPr>
              <w:t>6.4. Integráció</w:t>
            </w:r>
            <w:r>
              <w:rPr>
                <w:noProof/>
                <w:webHidden/>
              </w:rPr>
              <w:tab/>
            </w:r>
            <w:r>
              <w:rPr>
                <w:noProof/>
                <w:webHidden/>
              </w:rPr>
              <w:fldChar w:fldCharType="begin"/>
            </w:r>
            <w:r>
              <w:rPr>
                <w:noProof/>
                <w:webHidden/>
              </w:rPr>
              <w:instrText xml:space="preserve"> PAGEREF _Toc225435345 \h </w:instrText>
            </w:r>
            <w:r>
              <w:rPr>
                <w:noProof/>
                <w:webHidden/>
              </w:rPr>
            </w:r>
            <w:r>
              <w:rPr>
                <w:noProof/>
                <w:webHidden/>
              </w:rPr>
              <w:fldChar w:fldCharType="separate"/>
            </w:r>
            <w:r>
              <w:rPr>
                <w:noProof/>
                <w:webHidden/>
              </w:rPr>
              <w:t>53</w:t>
            </w:r>
            <w:r>
              <w:rPr>
                <w:noProof/>
                <w:webHidden/>
              </w:rPr>
              <w:fldChar w:fldCharType="end"/>
            </w:r>
          </w:hyperlink>
        </w:p>
        <w:p w14:paraId="3163B373" w14:textId="54A51F48"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46" w:history="1">
            <w:r w:rsidRPr="0090544E">
              <w:rPr>
                <w:rStyle w:val="Hiperhivatkozs"/>
                <w:noProof/>
              </w:rPr>
              <w:t>7. Implementáció</w:t>
            </w:r>
            <w:r>
              <w:rPr>
                <w:noProof/>
                <w:webHidden/>
              </w:rPr>
              <w:tab/>
            </w:r>
            <w:r>
              <w:rPr>
                <w:noProof/>
                <w:webHidden/>
              </w:rPr>
              <w:fldChar w:fldCharType="begin"/>
            </w:r>
            <w:r>
              <w:rPr>
                <w:noProof/>
                <w:webHidden/>
              </w:rPr>
              <w:instrText xml:space="preserve"> PAGEREF _Toc225435346 \h </w:instrText>
            </w:r>
            <w:r>
              <w:rPr>
                <w:noProof/>
                <w:webHidden/>
              </w:rPr>
            </w:r>
            <w:r>
              <w:rPr>
                <w:noProof/>
                <w:webHidden/>
              </w:rPr>
              <w:fldChar w:fldCharType="separate"/>
            </w:r>
            <w:r>
              <w:rPr>
                <w:noProof/>
                <w:webHidden/>
              </w:rPr>
              <w:t>53</w:t>
            </w:r>
            <w:r>
              <w:rPr>
                <w:noProof/>
                <w:webHidden/>
              </w:rPr>
              <w:fldChar w:fldCharType="end"/>
            </w:r>
          </w:hyperlink>
        </w:p>
        <w:p w14:paraId="58E8052A" w14:textId="73445927"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47" w:history="1">
            <w:r w:rsidRPr="0090544E">
              <w:rPr>
                <w:rStyle w:val="Hiperhivatkozs"/>
                <w:noProof/>
              </w:rPr>
              <w:t>7.1. Szerver</w:t>
            </w:r>
            <w:r>
              <w:rPr>
                <w:noProof/>
                <w:webHidden/>
              </w:rPr>
              <w:tab/>
            </w:r>
            <w:r>
              <w:rPr>
                <w:noProof/>
                <w:webHidden/>
              </w:rPr>
              <w:fldChar w:fldCharType="begin"/>
            </w:r>
            <w:r>
              <w:rPr>
                <w:noProof/>
                <w:webHidden/>
              </w:rPr>
              <w:instrText xml:space="preserve"> PAGEREF _Toc225435347 \h </w:instrText>
            </w:r>
            <w:r>
              <w:rPr>
                <w:noProof/>
                <w:webHidden/>
              </w:rPr>
            </w:r>
            <w:r>
              <w:rPr>
                <w:noProof/>
                <w:webHidden/>
              </w:rPr>
              <w:fldChar w:fldCharType="separate"/>
            </w:r>
            <w:r>
              <w:rPr>
                <w:noProof/>
                <w:webHidden/>
              </w:rPr>
              <w:t>53</w:t>
            </w:r>
            <w:r>
              <w:rPr>
                <w:noProof/>
                <w:webHidden/>
              </w:rPr>
              <w:fldChar w:fldCharType="end"/>
            </w:r>
          </w:hyperlink>
        </w:p>
        <w:p w14:paraId="581AF38C" w14:textId="16A81233"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48" w:history="1">
            <w:r w:rsidRPr="0090544E">
              <w:rPr>
                <w:rStyle w:val="Hiperhivatkozs"/>
                <w:noProof/>
              </w:rPr>
              <w:t>7.1.1. Konfiguráció</w:t>
            </w:r>
            <w:r>
              <w:rPr>
                <w:noProof/>
                <w:webHidden/>
              </w:rPr>
              <w:tab/>
            </w:r>
            <w:r>
              <w:rPr>
                <w:noProof/>
                <w:webHidden/>
              </w:rPr>
              <w:fldChar w:fldCharType="begin"/>
            </w:r>
            <w:r>
              <w:rPr>
                <w:noProof/>
                <w:webHidden/>
              </w:rPr>
              <w:instrText xml:space="preserve"> PAGEREF _Toc225435348 \h </w:instrText>
            </w:r>
            <w:r>
              <w:rPr>
                <w:noProof/>
                <w:webHidden/>
              </w:rPr>
            </w:r>
            <w:r>
              <w:rPr>
                <w:noProof/>
                <w:webHidden/>
              </w:rPr>
              <w:fldChar w:fldCharType="separate"/>
            </w:r>
            <w:r>
              <w:rPr>
                <w:noProof/>
                <w:webHidden/>
              </w:rPr>
              <w:t>53</w:t>
            </w:r>
            <w:r>
              <w:rPr>
                <w:noProof/>
                <w:webHidden/>
              </w:rPr>
              <w:fldChar w:fldCharType="end"/>
            </w:r>
          </w:hyperlink>
        </w:p>
        <w:p w14:paraId="1CFE3327" w14:textId="42CCBD07"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49" w:history="1">
            <w:r w:rsidRPr="0090544E">
              <w:rPr>
                <w:rStyle w:val="Hiperhivatkozs"/>
                <w:noProof/>
              </w:rPr>
              <w:t>7.1.2. Útvonalak és middlewarek</w:t>
            </w:r>
            <w:r>
              <w:rPr>
                <w:noProof/>
                <w:webHidden/>
              </w:rPr>
              <w:tab/>
            </w:r>
            <w:r>
              <w:rPr>
                <w:noProof/>
                <w:webHidden/>
              </w:rPr>
              <w:fldChar w:fldCharType="begin"/>
            </w:r>
            <w:r>
              <w:rPr>
                <w:noProof/>
                <w:webHidden/>
              </w:rPr>
              <w:instrText xml:space="preserve"> PAGEREF _Toc225435349 \h </w:instrText>
            </w:r>
            <w:r>
              <w:rPr>
                <w:noProof/>
                <w:webHidden/>
              </w:rPr>
            </w:r>
            <w:r>
              <w:rPr>
                <w:noProof/>
                <w:webHidden/>
              </w:rPr>
              <w:fldChar w:fldCharType="separate"/>
            </w:r>
            <w:r>
              <w:rPr>
                <w:noProof/>
                <w:webHidden/>
              </w:rPr>
              <w:t>55</w:t>
            </w:r>
            <w:r>
              <w:rPr>
                <w:noProof/>
                <w:webHidden/>
              </w:rPr>
              <w:fldChar w:fldCharType="end"/>
            </w:r>
          </w:hyperlink>
        </w:p>
        <w:p w14:paraId="5EFD2B38" w14:textId="1D44CC63"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50" w:history="1">
            <w:r w:rsidRPr="0090544E">
              <w:rPr>
                <w:rStyle w:val="Hiperhivatkozs"/>
                <w:noProof/>
              </w:rPr>
              <w:t>7.1.3. Adatkezelés</w:t>
            </w:r>
            <w:r>
              <w:rPr>
                <w:noProof/>
                <w:webHidden/>
              </w:rPr>
              <w:tab/>
            </w:r>
            <w:r>
              <w:rPr>
                <w:noProof/>
                <w:webHidden/>
              </w:rPr>
              <w:fldChar w:fldCharType="begin"/>
            </w:r>
            <w:r>
              <w:rPr>
                <w:noProof/>
                <w:webHidden/>
              </w:rPr>
              <w:instrText xml:space="preserve"> PAGEREF _Toc225435350 \h </w:instrText>
            </w:r>
            <w:r>
              <w:rPr>
                <w:noProof/>
                <w:webHidden/>
              </w:rPr>
            </w:r>
            <w:r>
              <w:rPr>
                <w:noProof/>
                <w:webHidden/>
              </w:rPr>
              <w:fldChar w:fldCharType="separate"/>
            </w:r>
            <w:r>
              <w:rPr>
                <w:noProof/>
                <w:webHidden/>
              </w:rPr>
              <w:t>57</w:t>
            </w:r>
            <w:r>
              <w:rPr>
                <w:noProof/>
                <w:webHidden/>
              </w:rPr>
              <w:fldChar w:fldCharType="end"/>
            </w:r>
          </w:hyperlink>
        </w:p>
        <w:p w14:paraId="316FEB32" w14:textId="0695B4E3"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51" w:history="1">
            <w:r w:rsidRPr="0090544E">
              <w:rPr>
                <w:rStyle w:val="Hiperhivatkozs"/>
                <w:noProof/>
              </w:rPr>
              <w:t>7.1.3.1. Modellek</w:t>
            </w:r>
            <w:r>
              <w:rPr>
                <w:noProof/>
                <w:webHidden/>
              </w:rPr>
              <w:tab/>
            </w:r>
            <w:r>
              <w:rPr>
                <w:noProof/>
                <w:webHidden/>
              </w:rPr>
              <w:fldChar w:fldCharType="begin"/>
            </w:r>
            <w:r>
              <w:rPr>
                <w:noProof/>
                <w:webHidden/>
              </w:rPr>
              <w:instrText xml:space="preserve"> PAGEREF _Toc225435351 \h </w:instrText>
            </w:r>
            <w:r>
              <w:rPr>
                <w:noProof/>
                <w:webHidden/>
              </w:rPr>
            </w:r>
            <w:r>
              <w:rPr>
                <w:noProof/>
                <w:webHidden/>
              </w:rPr>
              <w:fldChar w:fldCharType="separate"/>
            </w:r>
            <w:r>
              <w:rPr>
                <w:noProof/>
                <w:webHidden/>
              </w:rPr>
              <w:t>57</w:t>
            </w:r>
            <w:r>
              <w:rPr>
                <w:noProof/>
                <w:webHidden/>
              </w:rPr>
              <w:fldChar w:fldCharType="end"/>
            </w:r>
          </w:hyperlink>
        </w:p>
        <w:p w14:paraId="2D9EAD90" w14:textId="67F57BE5"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52" w:history="1">
            <w:r w:rsidRPr="0090544E">
              <w:rPr>
                <w:rStyle w:val="Hiperhivatkozs"/>
                <w:noProof/>
              </w:rPr>
              <w:t>7.1.3.2. Szolgálatatások</w:t>
            </w:r>
            <w:r>
              <w:rPr>
                <w:noProof/>
                <w:webHidden/>
              </w:rPr>
              <w:tab/>
            </w:r>
            <w:r>
              <w:rPr>
                <w:noProof/>
                <w:webHidden/>
              </w:rPr>
              <w:fldChar w:fldCharType="begin"/>
            </w:r>
            <w:r>
              <w:rPr>
                <w:noProof/>
                <w:webHidden/>
              </w:rPr>
              <w:instrText xml:space="preserve"> PAGEREF _Toc225435352 \h </w:instrText>
            </w:r>
            <w:r>
              <w:rPr>
                <w:noProof/>
                <w:webHidden/>
              </w:rPr>
            </w:r>
            <w:r>
              <w:rPr>
                <w:noProof/>
                <w:webHidden/>
              </w:rPr>
              <w:fldChar w:fldCharType="separate"/>
            </w:r>
            <w:r>
              <w:rPr>
                <w:noProof/>
                <w:webHidden/>
              </w:rPr>
              <w:t>59</w:t>
            </w:r>
            <w:r>
              <w:rPr>
                <w:noProof/>
                <w:webHidden/>
              </w:rPr>
              <w:fldChar w:fldCharType="end"/>
            </w:r>
          </w:hyperlink>
        </w:p>
        <w:p w14:paraId="3B754355" w14:textId="1C6FB2F6"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53" w:history="1">
            <w:r w:rsidRPr="0090544E">
              <w:rPr>
                <w:rStyle w:val="Hiperhivatkozs"/>
                <w:noProof/>
              </w:rPr>
              <w:t>7.1.3.3. Kontroller példa</w:t>
            </w:r>
            <w:r>
              <w:rPr>
                <w:noProof/>
                <w:webHidden/>
              </w:rPr>
              <w:tab/>
            </w:r>
            <w:r>
              <w:rPr>
                <w:noProof/>
                <w:webHidden/>
              </w:rPr>
              <w:fldChar w:fldCharType="begin"/>
            </w:r>
            <w:r>
              <w:rPr>
                <w:noProof/>
                <w:webHidden/>
              </w:rPr>
              <w:instrText xml:space="preserve"> PAGEREF _Toc225435353 \h </w:instrText>
            </w:r>
            <w:r>
              <w:rPr>
                <w:noProof/>
                <w:webHidden/>
              </w:rPr>
            </w:r>
            <w:r>
              <w:rPr>
                <w:noProof/>
                <w:webHidden/>
              </w:rPr>
              <w:fldChar w:fldCharType="separate"/>
            </w:r>
            <w:r>
              <w:rPr>
                <w:noProof/>
                <w:webHidden/>
              </w:rPr>
              <w:t>59</w:t>
            </w:r>
            <w:r>
              <w:rPr>
                <w:noProof/>
                <w:webHidden/>
              </w:rPr>
              <w:fldChar w:fldCharType="end"/>
            </w:r>
          </w:hyperlink>
        </w:p>
        <w:p w14:paraId="1CA4DB70" w14:textId="6F8E836E"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54" w:history="1">
            <w:r w:rsidRPr="0090544E">
              <w:rPr>
                <w:rStyle w:val="Hiperhivatkozs"/>
                <w:noProof/>
              </w:rPr>
              <w:t>7.1.4. API hívások kezelése</w:t>
            </w:r>
            <w:r>
              <w:rPr>
                <w:noProof/>
                <w:webHidden/>
              </w:rPr>
              <w:tab/>
            </w:r>
            <w:r>
              <w:rPr>
                <w:noProof/>
                <w:webHidden/>
              </w:rPr>
              <w:fldChar w:fldCharType="begin"/>
            </w:r>
            <w:r>
              <w:rPr>
                <w:noProof/>
                <w:webHidden/>
              </w:rPr>
              <w:instrText xml:space="preserve"> PAGEREF _Toc225435354 \h </w:instrText>
            </w:r>
            <w:r>
              <w:rPr>
                <w:noProof/>
                <w:webHidden/>
              </w:rPr>
            </w:r>
            <w:r>
              <w:rPr>
                <w:noProof/>
                <w:webHidden/>
              </w:rPr>
              <w:fldChar w:fldCharType="separate"/>
            </w:r>
            <w:r>
              <w:rPr>
                <w:noProof/>
                <w:webHidden/>
              </w:rPr>
              <w:t>60</w:t>
            </w:r>
            <w:r>
              <w:rPr>
                <w:noProof/>
                <w:webHidden/>
              </w:rPr>
              <w:fldChar w:fldCharType="end"/>
            </w:r>
          </w:hyperlink>
        </w:p>
        <w:p w14:paraId="7B831D11" w14:textId="6028FFDD"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55" w:history="1">
            <w:r w:rsidRPr="0090544E">
              <w:rPr>
                <w:rStyle w:val="Hiperhivatkozs"/>
                <w:noProof/>
              </w:rPr>
              <w:t>7.1.5. UI és frontend</w:t>
            </w:r>
            <w:r>
              <w:rPr>
                <w:noProof/>
                <w:webHidden/>
              </w:rPr>
              <w:tab/>
            </w:r>
            <w:r>
              <w:rPr>
                <w:noProof/>
                <w:webHidden/>
              </w:rPr>
              <w:fldChar w:fldCharType="begin"/>
            </w:r>
            <w:r>
              <w:rPr>
                <w:noProof/>
                <w:webHidden/>
              </w:rPr>
              <w:instrText xml:space="preserve"> PAGEREF _Toc225435355 \h </w:instrText>
            </w:r>
            <w:r>
              <w:rPr>
                <w:noProof/>
                <w:webHidden/>
              </w:rPr>
            </w:r>
            <w:r>
              <w:rPr>
                <w:noProof/>
                <w:webHidden/>
              </w:rPr>
              <w:fldChar w:fldCharType="separate"/>
            </w:r>
            <w:r>
              <w:rPr>
                <w:noProof/>
                <w:webHidden/>
              </w:rPr>
              <w:t>61</w:t>
            </w:r>
            <w:r>
              <w:rPr>
                <w:noProof/>
                <w:webHidden/>
              </w:rPr>
              <w:fldChar w:fldCharType="end"/>
            </w:r>
          </w:hyperlink>
        </w:p>
        <w:p w14:paraId="6FFF1D05" w14:textId="573DDBCC"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56" w:history="1">
            <w:r w:rsidRPr="0090544E">
              <w:rPr>
                <w:rStyle w:val="Hiperhivatkozs"/>
                <w:noProof/>
              </w:rPr>
              <w:t>7.2. Állomás</w:t>
            </w:r>
            <w:r>
              <w:rPr>
                <w:noProof/>
                <w:webHidden/>
              </w:rPr>
              <w:tab/>
            </w:r>
            <w:r>
              <w:rPr>
                <w:noProof/>
                <w:webHidden/>
              </w:rPr>
              <w:fldChar w:fldCharType="begin"/>
            </w:r>
            <w:r>
              <w:rPr>
                <w:noProof/>
                <w:webHidden/>
              </w:rPr>
              <w:instrText xml:space="preserve"> PAGEREF _Toc225435356 \h </w:instrText>
            </w:r>
            <w:r>
              <w:rPr>
                <w:noProof/>
                <w:webHidden/>
              </w:rPr>
            </w:r>
            <w:r>
              <w:rPr>
                <w:noProof/>
                <w:webHidden/>
              </w:rPr>
              <w:fldChar w:fldCharType="separate"/>
            </w:r>
            <w:r>
              <w:rPr>
                <w:noProof/>
                <w:webHidden/>
              </w:rPr>
              <w:t>66</w:t>
            </w:r>
            <w:r>
              <w:rPr>
                <w:noProof/>
                <w:webHidden/>
              </w:rPr>
              <w:fldChar w:fldCharType="end"/>
            </w:r>
          </w:hyperlink>
        </w:p>
        <w:p w14:paraId="29092ECC" w14:textId="7F26BF42"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57" w:history="1">
            <w:r w:rsidRPr="0090544E">
              <w:rPr>
                <w:rStyle w:val="Hiperhivatkozs"/>
                <w:noProof/>
              </w:rPr>
              <w:t>7.2.1. Hardver</w:t>
            </w:r>
            <w:r>
              <w:rPr>
                <w:noProof/>
                <w:webHidden/>
              </w:rPr>
              <w:tab/>
            </w:r>
            <w:r>
              <w:rPr>
                <w:noProof/>
                <w:webHidden/>
              </w:rPr>
              <w:fldChar w:fldCharType="begin"/>
            </w:r>
            <w:r>
              <w:rPr>
                <w:noProof/>
                <w:webHidden/>
              </w:rPr>
              <w:instrText xml:space="preserve"> PAGEREF _Toc225435357 \h </w:instrText>
            </w:r>
            <w:r>
              <w:rPr>
                <w:noProof/>
                <w:webHidden/>
              </w:rPr>
            </w:r>
            <w:r>
              <w:rPr>
                <w:noProof/>
                <w:webHidden/>
              </w:rPr>
              <w:fldChar w:fldCharType="separate"/>
            </w:r>
            <w:r>
              <w:rPr>
                <w:noProof/>
                <w:webHidden/>
              </w:rPr>
              <w:t>66</w:t>
            </w:r>
            <w:r>
              <w:rPr>
                <w:noProof/>
                <w:webHidden/>
              </w:rPr>
              <w:fldChar w:fldCharType="end"/>
            </w:r>
          </w:hyperlink>
        </w:p>
        <w:p w14:paraId="605503D3" w14:textId="4AE1F37D"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58" w:history="1">
            <w:r w:rsidRPr="0090544E">
              <w:rPr>
                <w:rStyle w:val="Hiperhivatkozs"/>
                <w:noProof/>
              </w:rPr>
              <w:t>7.2.2. Kód struktúra</w:t>
            </w:r>
            <w:r>
              <w:rPr>
                <w:noProof/>
                <w:webHidden/>
              </w:rPr>
              <w:tab/>
            </w:r>
            <w:r>
              <w:rPr>
                <w:noProof/>
                <w:webHidden/>
              </w:rPr>
              <w:fldChar w:fldCharType="begin"/>
            </w:r>
            <w:r>
              <w:rPr>
                <w:noProof/>
                <w:webHidden/>
              </w:rPr>
              <w:instrText xml:space="preserve"> PAGEREF _Toc225435358 \h </w:instrText>
            </w:r>
            <w:r>
              <w:rPr>
                <w:noProof/>
                <w:webHidden/>
              </w:rPr>
            </w:r>
            <w:r>
              <w:rPr>
                <w:noProof/>
                <w:webHidden/>
              </w:rPr>
              <w:fldChar w:fldCharType="separate"/>
            </w:r>
            <w:r>
              <w:rPr>
                <w:noProof/>
                <w:webHidden/>
              </w:rPr>
              <w:t>67</w:t>
            </w:r>
            <w:r>
              <w:rPr>
                <w:noProof/>
                <w:webHidden/>
              </w:rPr>
              <w:fldChar w:fldCharType="end"/>
            </w:r>
          </w:hyperlink>
        </w:p>
        <w:p w14:paraId="3880ACF0" w14:textId="11C0CF4B"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59" w:history="1">
            <w:r w:rsidRPr="0090544E">
              <w:rPr>
                <w:rStyle w:val="Hiperhivatkozs"/>
                <w:noProof/>
              </w:rPr>
              <w:t>7.2.3. Szenzor könyvtárak</w:t>
            </w:r>
            <w:r>
              <w:rPr>
                <w:noProof/>
                <w:webHidden/>
              </w:rPr>
              <w:tab/>
            </w:r>
            <w:r>
              <w:rPr>
                <w:noProof/>
                <w:webHidden/>
              </w:rPr>
              <w:fldChar w:fldCharType="begin"/>
            </w:r>
            <w:r>
              <w:rPr>
                <w:noProof/>
                <w:webHidden/>
              </w:rPr>
              <w:instrText xml:space="preserve"> PAGEREF _Toc225435359 \h </w:instrText>
            </w:r>
            <w:r>
              <w:rPr>
                <w:noProof/>
                <w:webHidden/>
              </w:rPr>
            </w:r>
            <w:r>
              <w:rPr>
                <w:noProof/>
                <w:webHidden/>
              </w:rPr>
              <w:fldChar w:fldCharType="separate"/>
            </w:r>
            <w:r>
              <w:rPr>
                <w:noProof/>
                <w:webHidden/>
              </w:rPr>
              <w:t>69</w:t>
            </w:r>
            <w:r>
              <w:rPr>
                <w:noProof/>
                <w:webHidden/>
              </w:rPr>
              <w:fldChar w:fldCharType="end"/>
            </w:r>
          </w:hyperlink>
        </w:p>
        <w:p w14:paraId="3B77539F" w14:textId="3920B3DB"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60" w:history="1">
            <w:r w:rsidRPr="0090544E">
              <w:rPr>
                <w:rStyle w:val="Hiperhivatkozs"/>
                <w:noProof/>
              </w:rPr>
              <w:t>7.2.4. Raspberry kamera</w:t>
            </w:r>
            <w:r>
              <w:rPr>
                <w:noProof/>
                <w:webHidden/>
              </w:rPr>
              <w:tab/>
            </w:r>
            <w:r>
              <w:rPr>
                <w:noProof/>
                <w:webHidden/>
              </w:rPr>
              <w:fldChar w:fldCharType="begin"/>
            </w:r>
            <w:r>
              <w:rPr>
                <w:noProof/>
                <w:webHidden/>
              </w:rPr>
              <w:instrText xml:space="preserve"> PAGEREF _Toc225435360 \h </w:instrText>
            </w:r>
            <w:r>
              <w:rPr>
                <w:noProof/>
                <w:webHidden/>
              </w:rPr>
            </w:r>
            <w:r>
              <w:rPr>
                <w:noProof/>
                <w:webHidden/>
              </w:rPr>
              <w:fldChar w:fldCharType="separate"/>
            </w:r>
            <w:r>
              <w:rPr>
                <w:noProof/>
                <w:webHidden/>
              </w:rPr>
              <w:t>70</w:t>
            </w:r>
            <w:r>
              <w:rPr>
                <w:noProof/>
                <w:webHidden/>
              </w:rPr>
              <w:fldChar w:fldCharType="end"/>
            </w:r>
          </w:hyperlink>
        </w:p>
        <w:p w14:paraId="6BCFCBD5" w14:textId="4D72EA07"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61" w:history="1">
            <w:r w:rsidRPr="0090544E">
              <w:rPr>
                <w:rStyle w:val="Hiperhivatkozs"/>
                <w:noProof/>
              </w:rPr>
              <w:t>7.2.5. Kommunikáció</w:t>
            </w:r>
            <w:r>
              <w:rPr>
                <w:noProof/>
                <w:webHidden/>
              </w:rPr>
              <w:tab/>
            </w:r>
            <w:r>
              <w:rPr>
                <w:noProof/>
                <w:webHidden/>
              </w:rPr>
              <w:fldChar w:fldCharType="begin"/>
            </w:r>
            <w:r>
              <w:rPr>
                <w:noProof/>
                <w:webHidden/>
              </w:rPr>
              <w:instrText xml:space="preserve"> PAGEREF _Toc225435361 \h </w:instrText>
            </w:r>
            <w:r>
              <w:rPr>
                <w:noProof/>
                <w:webHidden/>
              </w:rPr>
            </w:r>
            <w:r>
              <w:rPr>
                <w:noProof/>
                <w:webHidden/>
              </w:rPr>
              <w:fldChar w:fldCharType="separate"/>
            </w:r>
            <w:r>
              <w:rPr>
                <w:noProof/>
                <w:webHidden/>
              </w:rPr>
              <w:t>70</w:t>
            </w:r>
            <w:r>
              <w:rPr>
                <w:noProof/>
                <w:webHidden/>
              </w:rPr>
              <w:fldChar w:fldCharType="end"/>
            </w:r>
          </w:hyperlink>
        </w:p>
        <w:p w14:paraId="1DCB98C0" w14:textId="3D898F48" w:rsidR="00791471" w:rsidRDefault="00791471">
          <w:pPr>
            <w:pStyle w:val="TJ4"/>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62" w:history="1">
            <w:r w:rsidRPr="0090544E">
              <w:rPr>
                <w:rStyle w:val="Hiperhivatkozs"/>
                <w:noProof/>
              </w:rPr>
              <w:t>7.3. Gépi látás</w:t>
            </w:r>
            <w:r>
              <w:rPr>
                <w:noProof/>
                <w:webHidden/>
              </w:rPr>
              <w:tab/>
            </w:r>
            <w:r>
              <w:rPr>
                <w:noProof/>
                <w:webHidden/>
              </w:rPr>
              <w:fldChar w:fldCharType="begin"/>
            </w:r>
            <w:r>
              <w:rPr>
                <w:noProof/>
                <w:webHidden/>
              </w:rPr>
              <w:instrText xml:space="preserve"> PAGEREF _Toc225435362 \h </w:instrText>
            </w:r>
            <w:r>
              <w:rPr>
                <w:noProof/>
                <w:webHidden/>
              </w:rPr>
            </w:r>
            <w:r>
              <w:rPr>
                <w:noProof/>
                <w:webHidden/>
              </w:rPr>
              <w:fldChar w:fldCharType="separate"/>
            </w:r>
            <w:r>
              <w:rPr>
                <w:noProof/>
                <w:webHidden/>
              </w:rPr>
              <w:t>71</w:t>
            </w:r>
            <w:r>
              <w:rPr>
                <w:noProof/>
                <w:webHidden/>
              </w:rPr>
              <w:fldChar w:fldCharType="end"/>
            </w:r>
          </w:hyperlink>
        </w:p>
        <w:p w14:paraId="26AFC6A8" w14:textId="02174E46"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63" w:history="1">
            <w:r w:rsidRPr="0090544E">
              <w:rPr>
                <w:rStyle w:val="Hiperhivatkozs"/>
                <w:noProof/>
              </w:rPr>
              <w:t>7.3.1. Tanítás</w:t>
            </w:r>
            <w:r>
              <w:rPr>
                <w:noProof/>
                <w:webHidden/>
              </w:rPr>
              <w:tab/>
            </w:r>
            <w:r>
              <w:rPr>
                <w:noProof/>
                <w:webHidden/>
              </w:rPr>
              <w:fldChar w:fldCharType="begin"/>
            </w:r>
            <w:r>
              <w:rPr>
                <w:noProof/>
                <w:webHidden/>
              </w:rPr>
              <w:instrText xml:space="preserve"> PAGEREF _Toc225435363 \h </w:instrText>
            </w:r>
            <w:r>
              <w:rPr>
                <w:noProof/>
                <w:webHidden/>
              </w:rPr>
            </w:r>
            <w:r>
              <w:rPr>
                <w:noProof/>
                <w:webHidden/>
              </w:rPr>
              <w:fldChar w:fldCharType="separate"/>
            </w:r>
            <w:r>
              <w:rPr>
                <w:noProof/>
                <w:webHidden/>
              </w:rPr>
              <w:t>72</w:t>
            </w:r>
            <w:r>
              <w:rPr>
                <w:noProof/>
                <w:webHidden/>
              </w:rPr>
              <w:fldChar w:fldCharType="end"/>
            </w:r>
          </w:hyperlink>
        </w:p>
        <w:p w14:paraId="4064EAC1" w14:textId="6FA997ED"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64" w:history="1">
            <w:r w:rsidRPr="0090544E">
              <w:rPr>
                <w:rStyle w:val="Hiperhivatkozs"/>
                <w:noProof/>
              </w:rPr>
              <w:t>7.3.2. Modellek</w:t>
            </w:r>
            <w:r>
              <w:rPr>
                <w:noProof/>
                <w:webHidden/>
              </w:rPr>
              <w:tab/>
            </w:r>
            <w:r>
              <w:rPr>
                <w:noProof/>
                <w:webHidden/>
              </w:rPr>
              <w:fldChar w:fldCharType="begin"/>
            </w:r>
            <w:r>
              <w:rPr>
                <w:noProof/>
                <w:webHidden/>
              </w:rPr>
              <w:instrText xml:space="preserve"> PAGEREF _Toc225435364 \h </w:instrText>
            </w:r>
            <w:r>
              <w:rPr>
                <w:noProof/>
                <w:webHidden/>
              </w:rPr>
            </w:r>
            <w:r>
              <w:rPr>
                <w:noProof/>
                <w:webHidden/>
              </w:rPr>
              <w:fldChar w:fldCharType="separate"/>
            </w:r>
            <w:r>
              <w:rPr>
                <w:noProof/>
                <w:webHidden/>
              </w:rPr>
              <w:t>72</w:t>
            </w:r>
            <w:r>
              <w:rPr>
                <w:noProof/>
                <w:webHidden/>
              </w:rPr>
              <w:fldChar w:fldCharType="end"/>
            </w:r>
          </w:hyperlink>
        </w:p>
        <w:p w14:paraId="7A8ED224" w14:textId="36A2B95D"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65" w:history="1">
            <w:r w:rsidRPr="0090544E">
              <w:rPr>
                <w:rStyle w:val="Hiperhivatkozs"/>
                <w:noProof/>
              </w:rPr>
              <w:t>7.3.3. Integráció</w:t>
            </w:r>
            <w:r>
              <w:rPr>
                <w:noProof/>
                <w:webHidden/>
              </w:rPr>
              <w:tab/>
            </w:r>
            <w:r>
              <w:rPr>
                <w:noProof/>
                <w:webHidden/>
              </w:rPr>
              <w:fldChar w:fldCharType="begin"/>
            </w:r>
            <w:r>
              <w:rPr>
                <w:noProof/>
                <w:webHidden/>
              </w:rPr>
              <w:instrText xml:space="preserve"> PAGEREF _Toc225435365 \h </w:instrText>
            </w:r>
            <w:r>
              <w:rPr>
                <w:noProof/>
                <w:webHidden/>
              </w:rPr>
            </w:r>
            <w:r>
              <w:rPr>
                <w:noProof/>
                <w:webHidden/>
              </w:rPr>
              <w:fldChar w:fldCharType="separate"/>
            </w:r>
            <w:r>
              <w:rPr>
                <w:noProof/>
                <w:webHidden/>
              </w:rPr>
              <w:t>72</w:t>
            </w:r>
            <w:r>
              <w:rPr>
                <w:noProof/>
                <w:webHidden/>
              </w:rPr>
              <w:fldChar w:fldCharType="end"/>
            </w:r>
          </w:hyperlink>
        </w:p>
        <w:p w14:paraId="54209BB9" w14:textId="79062039"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66" w:history="1">
            <w:r w:rsidRPr="0090544E">
              <w:rPr>
                <w:rStyle w:val="Hiperhivatkozs"/>
                <w:noProof/>
              </w:rPr>
              <w:t>8. Futtatás és tesztelés</w:t>
            </w:r>
            <w:r>
              <w:rPr>
                <w:noProof/>
                <w:webHidden/>
              </w:rPr>
              <w:tab/>
            </w:r>
            <w:r>
              <w:rPr>
                <w:noProof/>
                <w:webHidden/>
              </w:rPr>
              <w:fldChar w:fldCharType="begin"/>
            </w:r>
            <w:r>
              <w:rPr>
                <w:noProof/>
                <w:webHidden/>
              </w:rPr>
              <w:instrText xml:space="preserve"> PAGEREF _Toc225435366 \h </w:instrText>
            </w:r>
            <w:r>
              <w:rPr>
                <w:noProof/>
                <w:webHidden/>
              </w:rPr>
            </w:r>
            <w:r>
              <w:rPr>
                <w:noProof/>
                <w:webHidden/>
              </w:rPr>
              <w:fldChar w:fldCharType="separate"/>
            </w:r>
            <w:r>
              <w:rPr>
                <w:noProof/>
                <w:webHidden/>
              </w:rPr>
              <w:t>72</w:t>
            </w:r>
            <w:r>
              <w:rPr>
                <w:noProof/>
                <w:webHidden/>
              </w:rPr>
              <w:fldChar w:fldCharType="end"/>
            </w:r>
          </w:hyperlink>
        </w:p>
        <w:p w14:paraId="0202F0BC" w14:textId="0D5BBC16"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67" w:history="1">
            <w:r w:rsidRPr="0090544E">
              <w:rPr>
                <w:rStyle w:val="Hiperhivatkozs"/>
                <w:noProof/>
              </w:rPr>
              <w:t>9. Tovább fejlesztés</w:t>
            </w:r>
            <w:r>
              <w:rPr>
                <w:noProof/>
                <w:webHidden/>
              </w:rPr>
              <w:tab/>
            </w:r>
            <w:r>
              <w:rPr>
                <w:noProof/>
                <w:webHidden/>
              </w:rPr>
              <w:fldChar w:fldCharType="begin"/>
            </w:r>
            <w:r>
              <w:rPr>
                <w:noProof/>
                <w:webHidden/>
              </w:rPr>
              <w:instrText xml:space="preserve"> PAGEREF _Toc225435367 \h </w:instrText>
            </w:r>
            <w:r>
              <w:rPr>
                <w:noProof/>
                <w:webHidden/>
              </w:rPr>
            </w:r>
            <w:r>
              <w:rPr>
                <w:noProof/>
                <w:webHidden/>
              </w:rPr>
              <w:fldChar w:fldCharType="separate"/>
            </w:r>
            <w:r>
              <w:rPr>
                <w:noProof/>
                <w:webHidden/>
              </w:rPr>
              <w:t>72</w:t>
            </w:r>
            <w:r>
              <w:rPr>
                <w:noProof/>
                <w:webHidden/>
              </w:rPr>
              <w:fldChar w:fldCharType="end"/>
            </w:r>
          </w:hyperlink>
        </w:p>
        <w:p w14:paraId="45DA1EAF" w14:textId="4A560F5E" w:rsidR="00791471" w:rsidRDefault="00791471">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68" w:history="1">
            <w:r w:rsidRPr="0090544E">
              <w:rPr>
                <w:rStyle w:val="Hiperhivatkozs"/>
                <w:noProof/>
              </w:rPr>
              <w:t>Összefoglalás</w:t>
            </w:r>
            <w:r>
              <w:rPr>
                <w:noProof/>
                <w:webHidden/>
              </w:rPr>
              <w:tab/>
            </w:r>
            <w:r>
              <w:rPr>
                <w:noProof/>
                <w:webHidden/>
              </w:rPr>
              <w:fldChar w:fldCharType="begin"/>
            </w:r>
            <w:r>
              <w:rPr>
                <w:noProof/>
                <w:webHidden/>
              </w:rPr>
              <w:instrText xml:space="preserve"> PAGEREF _Toc225435368 \h </w:instrText>
            </w:r>
            <w:r>
              <w:rPr>
                <w:noProof/>
                <w:webHidden/>
              </w:rPr>
            </w:r>
            <w:r>
              <w:rPr>
                <w:noProof/>
                <w:webHidden/>
              </w:rPr>
              <w:fldChar w:fldCharType="separate"/>
            </w:r>
            <w:r>
              <w:rPr>
                <w:noProof/>
                <w:webHidden/>
              </w:rPr>
              <w:t>72</w:t>
            </w:r>
            <w:r>
              <w:rPr>
                <w:noProof/>
                <w:webHidden/>
              </w:rPr>
              <w:fldChar w:fldCharType="end"/>
            </w:r>
          </w:hyperlink>
        </w:p>
        <w:p w14:paraId="5BD7F6DE" w14:textId="0E5BF015"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69" w:history="1">
            <w:r w:rsidRPr="0090544E">
              <w:rPr>
                <w:rStyle w:val="Hiperhivatkozs"/>
                <w:rFonts w:eastAsia="Arial" w:cs="Arial"/>
                <w:noProof/>
              </w:rPr>
              <w:t>Irodalomjegyzék</w:t>
            </w:r>
            <w:r>
              <w:rPr>
                <w:noProof/>
                <w:webHidden/>
              </w:rPr>
              <w:tab/>
            </w:r>
            <w:r>
              <w:rPr>
                <w:noProof/>
                <w:webHidden/>
              </w:rPr>
              <w:fldChar w:fldCharType="begin"/>
            </w:r>
            <w:r>
              <w:rPr>
                <w:noProof/>
                <w:webHidden/>
              </w:rPr>
              <w:instrText xml:space="preserve"> PAGEREF _Toc225435369 \h </w:instrText>
            </w:r>
            <w:r>
              <w:rPr>
                <w:noProof/>
                <w:webHidden/>
              </w:rPr>
            </w:r>
            <w:r>
              <w:rPr>
                <w:noProof/>
                <w:webHidden/>
              </w:rPr>
              <w:fldChar w:fldCharType="separate"/>
            </w:r>
            <w:r>
              <w:rPr>
                <w:noProof/>
                <w:webHidden/>
              </w:rPr>
              <w:t>73</w:t>
            </w:r>
            <w:r>
              <w:rPr>
                <w:noProof/>
                <w:webHidden/>
              </w:rPr>
              <w:fldChar w:fldCharType="end"/>
            </w:r>
          </w:hyperlink>
        </w:p>
        <w:p w14:paraId="07268495" w14:textId="7F76AD57" w:rsidR="00791471" w:rsidRDefault="00791471">
          <w:pPr>
            <w:pStyle w:val="TJ3"/>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5435370" w:history="1">
            <w:r w:rsidRPr="0090544E">
              <w:rPr>
                <w:rStyle w:val="Hiperhivatkozs"/>
                <w:noProof/>
              </w:rPr>
              <w:t>Mellékletek</w:t>
            </w:r>
            <w:r>
              <w:rPr>
                <w:noProof/>
                <w:webHidden/>
              </w:rPr>
              <w:tab/>
            </w:r>
            <w:r>
              <w:rPr>
                <w:noProof/>
                <w:webHidden/>
              </w:rPr>
              <w:fldChar w:fldCharType="begin"/>
            </w:r>
            <w:r>
              <w:rPr>
                <w:noProof/>
                <w:webHidden/>
              </w:rPr>
              <w:instrText xml:space="preserve"> PAGEREF _Toc225435370 \h </w:instrText>
            </w:r>
            <w:r>
              <w:rPr>
                <w:noProof/>
                <w:webHidden/>
              </w:rPr>
            </w:r>
            <w:r>
              <w:rPr>
                <w:noProof/>
                <w:webHidden/>
              </w:rPr>
              <w:fldChar w:fldCharType="separate"/>
            </w:r>
            <w:r>
              <w:rPr>
                <w:noProof/>
                <w:webHidden/>
              </w:rPr>
              <w:t>78</w:t>
            </w:r>
            <w:r>
              <w:rPr>
                <w:noProof/>
                <w:webHidden/>
              </w:rPr>
              <w:fldChar w:fldCharType="end"/>
            </w:r>
          </w:hyperlink>
        </w:p>
        <w:p w14:paraId="601D028E" w14:textId="6BB90B1D" w:rsidR="00777757" w:rsidRPr="00B06D2A" w:rsidRDefault="00D55E1B" w:rsidP="00B06D2A">
          <w:r>
            <w:fldChar w:fldCharType="end"/>
          </w:r>
        </w:p>
      </w:sdtContent>
    </w:sdt>
    <w:p w14:paraId="0E7E35B4" w14:textId="77391231" w:rsidR="00B06D2A" w:rsidRDefault="00B06D2A">
      <w:pPr>
        <w:widowControl/>
        <w:suppressAutoHyphens w:val="0"/>
        <w:spacing w:before="0" w:after="0" w:line="240" w:lineRule="auto"/>
        <w:jc w:val="left"/>
        <w:rPr>
          <w:rFonts w:ascii="Arial" w:hAnsi="Arial"/>
          <w:b/>
          <w:bCs/>
          <w:sz w:val="36"/>
          <w:szCs w:val="36"/>
        </w:rPr>
      </w:pPr>
    </w:p>
    <w:p w14:paraId="59551306" w14:textId="77777777" w:rsidR="006A616F" w:rsidRDefault="006A616F" w:rsidP="00C82CB9">
      <w:pPr>
        <w:pStyle w:val="Cm"/>
        <w:sectPr w:rsidR="006A616F" w:rsidSect="00740B83">
          <w:pgSz w:w="11906" w:h="16838"/>
          <w:pgMar w:top="1418" w:right="1418" w:bottom="1418" w:left="1701" w:header="1134" w:footer="1134" w:gutter="0"/>
          <w:cols w:space="708"/>
          <w:docGrid w:linePitch="240" w:charSpace="-6554"/>
        </w:sectPr>
      </w:pPr>
    </w:p>
    <w:p w14:paraId="096D3904" w14:textId="75CB2CAF" w:rsidR="007C5DF4" w:rsidRPr="00C82CB9" w:rsidRDefault="007C5DF4" w:rsidP="00C82CB9">
      <w:pPr>
        <w:pStyle w:val="Cm"/>
      </w:pPr>
      <w:bookmarkStart w:id="6" w:name="_Toc225435296"/>
      <w:r w:rsidRPr="00C82CB9">
        <w:lastRenderedPageBreak/>
        <w:t>Bevezetés</w:t>
      </w:r>
      <w:bookmarkEnd w:id="6"/>
    </w:p>
    <w:p w14:paraId="7BDBF94F" w14:textId="04FD5F68" w:rsidR="007C5DF4" w:rsidRDefault="00A91F50" w:rsidP="00976CAE">
      <w:r>
        <w:t>Az utóbbi évtizedekben a</w:t>
      </w:r>
      <w:r w:rsidR="000F4178">
        <w:t>z</w:t>
      </w:r>
      <w:r>
        <w:t xml:space="preserve"> informatikai technológiák rohamos fejlődésbe kezdtek, melyek újabb és újabb lehetőségeket nyújtanak az élet különböző területein. Egy ilyen technológiai terület, melynek célja minden fizikai dolog digitalizálása és hálózatra kötése az Internet of </w:t>
      </w:r>
      <w:proofErr w:type="spellStart"/>
      <w:r>
        <w:t>Things</w:t>
      </w:r>
      <w:proofErr w:type="spellEnd"/>
      <w:r>
        <w:t xml:space="preserve"> (magyar megfelelője: Internet Dolgai)</w:t>
      </w:r>
      <w:r w:rsidR="001303BC">
        <w:t xml:space="preserve">. Szenzorok és </w:t>
      </w:r>
      <w:proofErr w:type="spellStart"/>
      <w:r w:rsidR="001303BC">
        <w:t>aktuátorok</w:t>
      </w:r>
      <w:proofErr w:type="spellEnd"/>
      <w:r w:rsidR="001303BC">
        <w:t xml:space="preserve"> használatával képesek vagyunk leírni az adott </w:t>
      </w:r>
      <w:r w:rsidR="005B6D00">
        <w:t>objektum</w:t>
      </w:r>
      <w:r w:rsidR="001303BC">
        <w:t xml:space="preserve"> teljes környezetét, mely</w:t>
      </w:r>
      <w:r w:rsidR="00AF259E">
        <w:t>e</w:t>
      </w:r>
      <w:r w:rsidR="005B6D00">
        <w:t>k</w:t>
      </w:r>
      <w:r w:rsidR="001303BC">
        <w:t xml:space="preserve"> tulajdonában optimalizálni és automatizálni tudjuk az üzleti folyamatainkat.</w:t>
      </w:r>
    </w:p>
    <w:p w14:paraId="3F9F39B3" w14:textId="60F80DFE" w:rsidR="00B91291" w:rsidRDefault="001303BC" w:rsidP="00976CAE">
      <w:r>
        <w:t xml:space="preserve">Az Internet of </w:t>
      </w:r>
      <w:proofErr w:type="spellStart"/>
      <w:r>
        <w:t>Things</w:t>
      </w:r>
      <w:proofErr w:type="spellEnd"/>
      <w:r>
        <w:t xml:space="preserve"> rendkívül sok területen képes megjelenni az otthonoktól kezdve, ahol a különböző háztartási eszközök digitalizálása megy végbe, az iparon keresztül, ahol a futószalag menti gépek mellett rengeteg lehetőség és igény jön létre az automatizálásra és a környezet megfigyelésére, a mezőgazdaságig, mely ezen dolgozat témája is</w:t>
      </w:r>
      <w:r w:rsidR="009F39FF">
        <w:t>. A mezőgazdaságon belül is rendkívül sok terület megjelenik, mint például a precíziós gazdálkodás, precíziós állattenyésztés vagy okos üvegház</w:t>
      </w:r>
      <w:r w:rsidR="005B6D00">
        <w:t>a</w:t>
      </w:r>
      <w:r w:rsidR="009F39FF">
        <w:t>k. A dolgozat a precíziós gazdálkodáson belül a szőlészetekben és borászatokban megjelenő digitalizációs lehetőségekre és technológiákra tér ki.</w:t>
      </w:r>
    </w:p>
    <w:p w14:paraId="346ADE58" w14:textId="5650B44E" w:rsidR="0090144E" w:rsidRDefault="009F39FF" w:rsidP="00976CAE">
      <w:r>
        <w:t xml:space="preserve">A mezőgazdasági munkák természetüknél fogva rendkívül kockázatosak és kiszámíthatatlanok, ide tartozik akár fokozottan is a szőlő termesztés. Az időjárás kiszámíthatatlan volta miatt a </w:t>
      </w:r>
      <w:r w:rsidR="0090144E">
        <w:t>szőlőtermelők</w:t>
      </w:r>
      <w:r>
        <w:t xml:space="preserve"> rendkívül sok problémába tudnak ütközni évről évre. Ezt fokozza az utóbbi évtizedekben meginduló rohamos klíma változás, melynek köszönhetően a hagyományos termelői és </w:t>
      </w:r>
      <w:r w:rsidR="0090144E">
        <w:t xml:space="preserve">gazdálkodói technikák elavulnak, hisz minden akár a környezet akár a termési ciklus is megváltozhat. Megjelenhetnek a változó éghajlat miatt teljesen új károkozók, melyekre a szőlő nincs felkészülve, ezért a gazdának kell reagálni a változásra különböző vegyszerek </w:t>
      </w:r>
      <w:r w:rsidR="00AF259E">
        <w:t>és</w:t>
      </w:r>
      <w:r w:rsidR="0090144E">
        <w:t xml:space="preserve"> technikák </w:t>
      </w:r>
      <w:r w:rsidR="001B58F0">
        <w:t>alkalmazásával</w:t>
      </w:r>
      <w:r w:rsidR="0090144E">
        <w:t xml:space="preserve">. Az utóbbi években az </w:t>
      </w:r>
      <w:r w:rsidR="000F4178">
        <w:t>évszakok ciklusa</w:t>
      </w:r>
      <w:r w:rsidR="0090144E">
        <w:t xml:space="preserve"> rendkívül összekavarodott, évről évre is akár </w:t>
      </w:r>
      <w:r w:rsidR="000F4178">
        <w:t>különbözhet</w:t>
      </w:r>
      <w:r w:rsidR="001B58F0">
        <w:t xml:space="preserve"> az évszakok váltakozása</w:t>
      </w:r>
      <w:r w:rsidR="005B6D00">
        <w:t>.</w:t>
      </w:r>
      <w:r w:rsidR="001B58F0">
        <w:t xml:space="preserve"> </w:t>
      </w:r>
      <w:r w:rsidR="005B6D00">
        <w:t>A</w:t>
      </w:r>
      <w:r w:rsidR="001B58F0">
        <w:t xml:space="preserve"> szőlésznek pontosan tudnia kell</w:t>
      </w:r>
      <w:r w:rsidR="005B6D00">
        <w:t xml:space="preserve"> a tőkéket érő hatásokról</w:t>
      </w:r>
      <w:r w:rsidR="001B58F0">
        <w:t>, hogy megtudja előzni a szőlő károsodását és meg őrizze az épségét</w:t>
      </w:r>
      <w:r w:rsidR="005B6D00">
        <w:t>.</w:t>
      </w:r>
      <w:r w:rsidR="001B58F0">
        <w:t xml:space="preserve"> </w:t>
      </w:r>
      <w:r w:rsidR="005B6D00">
        <w:t>A s</w:t>
      </w:r>
      <w:r w:rsidR="001B58F0">
        <w:t>zőlő folyamatos megfigyelése lét fontosságú a mai szőlészetekben, erre ad választ és lehetőséget az okos mezőgazdaság.</w:t>
      </w:r>
      <w:r w:rsidR="004250C3">
        <w:fldChar w:fldCharType="begin"/>
      </w:r>
      <w:r w:rsidR="004250C3">
        <w:instrText xml:space="preserve"> ADDIN ZOTERO_ITEM CSL_CITATION {"citationID":"5SoXkKGn","properties":{"formattedCitation":"[1]","plainCitation":"[1]","noteIndex":0},"citationItems":[{"id":131,"uris":["http://zotero.org/users/local/XH02LzYA/items/SKGF7L8L"],"itemData":{"id":131,"type":"book","abstract":"Winemaking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4250C3">
        <w:fldChar w:fldCharType="separate"/>
      </w:r>
      <w:r w:rsidR="004250C3" w:rsidRPr="004250C3">
        <w:rPr>
          <w:rFonts w:cs="Times New Roman"/>
        </w:rPr>
        <w:t>[1]</w:t>
      </w:r>
      <w:r w:rsidR="004250C3">
        <w:fldChar w:fldCharType="end"/>
      </w:r>
    </w:p>
    <w:p w14:paraId="7ABE4CA8" w14:textId="7121FAD6" w:rsidR="0055300D" w:rsidRDefault="001B58F0" w:rsidP="00976CAE">
      <w:r>
        <w:t xml:space="preserve">Bár az éghajlat változása a legnagyobb probléma, melyre az </w:t>
      </w:r>
      <w:proofErr w:type="spellStart"/>
      <w:r>
        <w:t>IoT</w:t>
      </w:r>
      <w:proofErr w:type="spellEnd"/>
      <w:r>
        <w:t xml:space="preserve"> választ tud adni, még rendkívül sok elem van, amellyel a szőlő gazdáknak meg kell küzdenie. Az időjárás mellett egy nagy probléma a vízhiány. Magyarországon több olyan terület is van, ahol szárasság </w:t>
      </w:r>
      <w:r>
        <w:lastRenderedPageBreak/>
        <w:t>miatt problémákba ütközhetünk a növénytermesztés terén.</w:t>
      </w:r>
    </w:p>
    <w:p w14:paraId="1B9233D3" w14:textId="3A978206" w:rsidR="001B58F0" w:rsidRDefault="00CB3270" w:rsidP="00976CAE">
      <w:r>
        <w:t xml:space="preserve">Egy éghajlattól és környezettől eltávolodó probléma a munkahiány. Rendkívül sok olyan munka lehet egy szőlőben, mely sok fizikai munkát igényelhet. A </w:t>
      </w:r>
      <w:r w:rsidR="000F4178">
        <w:t xml:space="preserve">napjainkban </w:t>
      </w:r>
      <w:r>
        <w:t xml:space="preserve">egyre kevesebben dolgoznak mezőgazdasági területeken a nyugati országokban, ezért itt egy munkaerőhiány alakul ki. Egyes fizikai munkákat viszont képesek vagyunk automatizálni szenzorok és </w:t>
      </w:r>
      <w:proofErr w:type="spellStart"/>
      <w:r>
        <w:t>aktátorok</w:t>
      </w:r>
      <w:proofErr w:type="spellEnd"/>
      <w:r>
        <w:t xml:space="preserve"> segítségével, így pótolni tudjuk a létrejött hiányt.</w:t>
      </w:r>
    </w:p>
    <w:p w14:paraId="6E39C85E" w14:textId="06519B23" w:rsidR="0055300D" w:rsidRDefault="0055300D" w:rsidP="00976CAE">
      <w:r>
        <w:t>Egy európai szől</w:t>
      </w:r>
      <w:r w:rsidR="00AF259E">
        <w:t>észetnek</w:t>
      </w:r>
      <w:r>
        <w:t xml:space="preserve"> rendkívül sok szabálynak és regulációnak kell megfelelnie a </w:t>
      </w:r>
      <w:r w:rsidR="000F4178">
        <w:t>piacra termeléshez</w:t>
      </w:r>
      <w:r>
        <w:t>, melyek nem csak államiak, hanem nemzetköziek is lehetnek, pontos</w:t>
      </w:r>
      <w:r w:rsidR="000F4178">
        <w:t>an</w:t>
      </w:r>
      <w:r>
        <w:t xml:space="preserve"> és precíziósan kell eljárni a szőlő termelésénél és a bor elkészítésnél. A különböző digitális eszközök segítenek ezen törvények és szabályok teljesítésében, akár a bor vizsgálatánál akár a szőlő ellenőrzésénél</w:t>
      </w:r>
      <w:r w:rsidR="005B6D00">
        <w:t>.</w:t>
      </w:r>
    </w:p>
    <w:p w14:paraId="5D47DCC8" w14:textId="5BAD4193" w:rsidR="0055300D" w:rsidRDefault="00B91291" w:rsidP="00976CAE">
      <w:r>
        <w:t>A b</w:t>
      </w:r>
      <w:r w:rsidR="00CE36B7">
        <w:t xml:space="preserve">or készítésben és a bor tárolásban megjelenő szenzorok és digitalizáló eszközök </w:t>
      </w:r>
      <w:r>
        <w:t>is hatalmas jelentőséggel bírnak</w:t>
      </w:r>
      <w:r w:rsidR="00CE36B7">
        <w:t xml:space="preserve">. </w:t>
      </w:r>
      <w:r w:rsidR="005B6D00">
        <w:t>A magas fokú környezeti</w:t>
      </w:r>
      <w:r w:rsidR="00AF259E">
        <w:t xml:space="preserve"> akadályok</w:t>
      </w:r>
      <w:r w:rsidR="005B6D00">
        <w:t xml:space="preserve"> hiányában itt az </w:t>
      </w:r>
      <w:proofErr w:type="spellStart"/>
      <w:r w:rsidR="005B6D00">
        <w:t>IoT</w:t>
      </w:r>
      <w:proofErr w:type="spellEnd"/>
      <w:r w:rsidR="005B6D00">
        <w:t xml:space="preserve"> infrastruktúra kiépítése sokkal egyszerűbb</w:t>
      </w:r>
      <w:r w:rsidR="00AF259E">
        <w:t>, ezért</w:t>
      </w:r>
      <w:r w:rsidR="00CE36B7">
        <w:t xml:space="preserve"> pincékben és raktárokban használt </w:t>
      </w:r>
      <w:proofErr w:type="spellStart"/>
      <w:r w:rsidR="00CE36B7">
        <w:t>IoT</w:t>
      </w:r>
      <w:proofErr w:type="spellEnd"/>
      <w:r w:rsidR="00CE36B7">
        <w:t xml:space="preserve"> rendszer</w:t>
      </w:r>
      <w:r w:rsidR="005B6D00">
        <w:t>ek</w:t>
      </w:r>
      <w:r w:rsidR="00CE36B7">
        <w:t xml:space="preserve"> jobban hasonlít</w:t>
      </w:r>
      <w:r w:rsidR="005B6D00">
        <w:t>anak</w:t>
      </w:r>
      <w:r w:rsidR="00CE36B7">
        <w:t xml:space="preserve"> </w:t>
      </w:r>
      <w:r w:rsidR="00087AB9">
        <w:t>az iparban használt</w:t>
      </w:r>
      <w:r w:rsidR="00AF259E">
        <w:t>akhoz</w:t>
      </w:r>
      <w:r w:rsidR="00087AB9">
        <w:t>, mint a mezőgazdasághoz.</w:t>
      </w:r>
    </w:p>
    <w:p w14:paraId="50C14AFF" w14:textId="6420BC32" w:rsidR="0017617E" w:rsidRPr="00887371" w:rsidRDefault="005B6D00" w:rsidP="00887371">
      <w:pPr>
        <w:rPr>
          <w:color w:val="000000" w:themeColor="text1"/>
        </w:rPr>
      </w:pPr>
      <w:r w:rsidRPr="00887371">
        <w:rPr>
          <w:color w:val="000000" w:themeColor="text1"/>
        </w:rPr>
        <w:t>A pincében lévő must erjedés egy rendkívül érzékeny folyamat, melynek lefolyása meghatározza a létrejött termék</w:t>
      </w:r>
      <w:r w:rsidR="00887371" w:rsidRPr="00887371">
        <w:rPr>
          <w:color w:val="000000" w:themeColor="text1"/>
        </w:rPr>
        <w:t xml:space="preserve"> minőségét</w:t>
      </w:r>
      <w:r w:rsidRPr="00887371">
        <w:rPr>
          <w:color w:val="000000" w:themeColor="text1"/>
        </w:rPr>
        <w:t xml:space="preserve">, ennek a paramétereinek pontos </w:t>
      </w:r>
      <w:r w:rsidR="00887371" w:rsidRPr="00887371">
        <w:rPr>
          <w:color w:val="000000" w:themeColor="text1"/>
        </w:rPr>
        <w:t>vizsgálata elkerülhetetlen</w:t>
      </w:r>
      <w:r w:rsidRPr="00887371">
        <w:rPr>
          <w:color w:val="000000" w:themeColor="text1"/>
        </w:rPr>
        <w:t xml:space="preserve"> a modern borászok számára.</w:t>
      </w:r>
      <w:r w:rsidR="0017617E" w:rsidRPr="00887371">
        <w:rPr>
          <w:color w:val="000000" w:themeColor="text1"/>
        </w:rPr>
        <w:t xml:space="preserve"> </w:t>
      </w:r>
      <w:r w:rsidR="00887371" w:rsidRPr="00887371">
        <w:rPr>
          <w:color w:val="000000" w:themeColor="text1"/>
        </w:rPr>
        <w:t>Egy olyan termék esetében, mint a bor a tárolási környezet is rendkívül fontos, ennek mérésével megelőzhető a bor minőségének romlása</w:t>
      </w:r>
      <w:r w:rsidR="00AF259E">
        <w:rPr>
          <w:color w:val="000000" w:themeColor="text1"/>
        </w:rPr>
        <w:t xml:space="preserve"> az idő során.</w:t>
      </w:r>
    </w:p>
    <w:p w14:paraId="662BBF25" w14:textId="51F0675C" w:rsidR="00B56D84" w:rsidRDefault="00EE5BDB" w:rsidP="00976CAE">
      <w:r>
        <w:t xml:space="preserve">A dolgozat első részében a témában már elkészített megoldásokat gyűjtöm össze és megadom, hogy pontosan mire is használhatók ezek a lehetőségek, módszerek. </w:t>
      </w:r>
      <w:r w:rsidR="00B92614">
        <w:t xml:space="preserve">A szőlészetekben és borászatokban használt </w:t>
      </w:r>
      <w:proofErr w:type="spellStart"/>
      <w:r w:rsidR="00B92614">
        <w:t>IoT</w:t>
      </w:r>
      <w:proofErr w:type="spellEnd"/>
      <w:r w:rsidR="00B92614">
        <w:t xml:space="preserve"> megoldásokat felosztom </w:t>
      </w:r>
      <w:r w:rsidR="00E4772F">
        <w:t>2</w:t>
      </w:r>
      <w:r w:rsidR="00B92614">
        <w:t xml:space="preserve"> részre: szőlőben, pincébe</w:t>
      </w:r>
      <w:r w:rsidR="005B6D00">
        <w:t xml:space="preserve"> használt szenzor hálózatokra</w:t>
      </w:r>
      <w:r w:rsidR="00B92614">
        <w:t>. Ezen területek környezete és üzleti folyamatai teljesen eltérnek egymástól, ezért teljesen más technológiákat kell használn</w:t>
      </w:r>
      <w:r w:rsidR="00887371">
        <w:t>unk</w:t>
      </w:r>
      <w:r w:rsidR="00B92614">
        <w:t xml:space="preserve">. Mindegyik </w:t>
      </w:r>
      <w:r>
        <w:t>irányt</w:t>
      </w:r>
      <w:r w:rsidR="00B92614">
        <w:t xml:space="preserve"> megközelítem előszőr üzleti oldalról, </w:t>
      </w:r>
      <w:r>
        <w:t>majd technológiai oldalról. Mindenekelőtt kifejtem pontosan miért is érdemes az adott területen alkalmazni szenzorokat és egyéb eszközöket, milyen előnyre tud szert tenni a befektető, majd megadom, hogy ezeket az eszközöket, hogyan lehet megvalósítani, milyen lehetőségeket és technológiákat kell használunk egy rendszer elkészítéséhez.</w:t>
      </w:r>
    </w:p>
    <w:p w14:paraId="0F174804" w14:textId="4026DFEC" w:rsidR="00FA644B" w:rsidRDefault="00FA644B" w:rsidP="00976CAE">
      <w:r>
        <w:lastRenderedPageBreak/>
        <w:t xml:space="preserve">A dolgozat második részében egy általam elkészített prototípus leírása található, melyben demonstrálva van, hogy hogyan is lehet megalkotni egy ilyen </w:t>
      </w:r>
      <w:proofErr w:type="spellStart"/>
      <w:r>
        <w:t>IoT</w:t>
      </w:r>
      <w:proofErr w:type="spellEnd"/>
      <w:r>
        <w:t xml:space="preserve"> rendszer</w:t>
      </w:r>
      <w:r w:rsidR="00B56D84">
        <w:t>t</w:t>
      </w:r>
      <w:r>
        <w:t>, milyen elemekből épül fel és mire kell figyelni a rendszer me</w:t>
      </w:r>
      <w:r w:rsidR="00AF259E">
        <w:t>gvalósításánál</w:t>
      </w:r>
      <w:r>
        <w:t xml:space="preserve">. </w:t>
      </w:r>
      <w:r w:rsidR="00B56D84">
        <w:t xml:space="preserve">A prototípus egy szőlő megfigyelő </w:t>
      </w:r>
      <w:r w:rsidR="00887371">
        <w:t xml:space="preserve">rendszer, melynek használatával </w:t>
      </w:r>
      <w:r w:rsidR="00B56D84">
        <w:t>az adott növény állapotát figyelve vagyunk képesek optimalizálni a gondozását.</w:t>
      </w:r>
    </w:p>
    <w:p w14:paraId="28856E59" w14:textId="15B9ADEC" w:rsidR="00B47975" w:rsidRDefault="00B47975" w:rsidP="00976CAE">
      <w:r>
        <w:t xml:space="preserve">A prototípus szenzorokon és egy kamerán keresztül gyűjt adatot a környezetből, mely adatokat egy vezérlő </w:t>
      </w:r>
      <w:proofErr w:type="spellStart"/>
      <w:r>
        <w:t>dolgoz</w:t>
      </w:r>
      <w:proofErr w:type="spellEnd"/>
      <w:r>
        <w:t xml:space="preserve"> fel, a prototípus esetében ez egy </w:t>
      </w:r>
      <w:proofErr w:type="spellStart"/>
      <w:r>
        <w:t>Raspberry</w:t>
      </w:r>
      <w:proofErr w:type="spellEnd"/>
      <w:r>
        <w:t xml:space="preserve"> Pi 4 </w:t>
      </w:r>
      <w:proofErr w:type="spellStart"/>
      <w:r>
        <w:t>Model</w:t>
      </w:r>
      <w:proofErr w:type="spellEnd"/>
      <w:r>
        <w:t xml:space="preserve"> B mikrovezérlő, mely</w:t>
      </w:r>
      <w:r w:rsidR="00887371">
        <w:t xml:space="preserve"> könnyű programozhatósága miatt</w:t>
      </w:r>
      <w:r>
        <w:t xml:space="preserve"> tökéletes egy ilyen prototípus</w:t>
      </w:r>
      <w:r w:rsidR="00887371">
        <w:t xml:space="preserve"> </w:t>
      </w:r>
      <w:r w:rsidR="00AF259E">
        <w:t>elkészítéséhez</w:t>
      </w:r>
      <w:r>
        <w:t xml:space="preserve">. A vezérlő által elküldött adatokat egy központi szerver fogadja mely a </w:t>
      </w:r>
      <w:r w:rsidR="00217649">
        <w:t>felhasználónak közvetíti a már feldolgozott információt</w:t>
      </w:r>
      <w:r w:rsidR="00887371">
        <w:t>.</w:t>
      </w:r>
      <w:r w:rsidR="00217649">
        <w:t xml:space="preserve"> </w:t>
      </w:r>
      <w:r w:rsidR="00887371">
        <w:t>A</w:t>
      </w:r>
      <w:r w:rsidR="00217649">
        <w:t xml:space="preserve"> kapott adatokat a felhasználó már tiszta és átlátható formában kapja, így képes </w:t>
      </w:r>
      <w:r w:rsidR="00887371">
        <w:t xml:space="preserve">meghozni a </w:t>
      </w:r>
      <w:r w:rsidR="00217649">
        <w:t>megfelelő üzleti döntéseket.</w:t>
      </w:r>
    </w:p>
    <w:p w14:paraId="19A8A1E5" w14:textId="00C9F0A7" w:rsidR="00217649" w:rsidRDefault="00217649" w:rsidP="00976CAE">
      <w:r>
        <w:t xml:space="preserve">A rendszer központjában egy gépi látást megvalósító neurális hálózat </w:t>
      </w:r>
      <w:r w:rsidR="00BB7F76">
        <w:t>áll</w:t>
      </w:r>
      <w:r>
        <w:t xml:space="preserve">. A vezérlőre felszerelt kamera képeit, így a központi rendszer feldolgozza és a megállapításokat közli a felhasználóval. Ez a gépi látás a betegségeket fogja vizsgálni és megállapítja, hogy milyen </w:t>
      </w:r>
      <w:r w:rsidR="00887371">
        <w:t>károkozó</w:t>
      </w:r>
      <w:r>
        <w:t xml:space="preserve"> kínozza a növényt</w:t>
      </w:r>
      <w:r w:rsidR="005B6D00">
        <w:t>.</w:t>
      </w:r>
    </w:p>
    <w:p w14:paraId="5901DF06" w14:textId="1D0AD97F" w:rsidR="00217649" w:rsidRDefault="005B6D00" w:rsidP="00976CAE">
      <w:r>
        <w:t>A cél, hogy a</w:t>
      </w:r>
      <w:r w:rsidR="00217649">
        <w:t xml:space="preserve"> </w:t>
      </w:r>
      <w:r>
        <w:t>prototípus</w:t>
      </w:r>
      <w:r w:rsidR="00217649">
        <w:t xml:space="preserve"> egy átfogó képet ad</w:t>
      </w:r>
      <w:r>
        <w:t>jon</w:t>
      </w:r>
      <w:r w:rsidR="00217649">
        <w:t xml:space="preserve"> egy valódi </w:t>
      </w:r>
      <w:proofErr w:type="spellStart"/>
      <w:r w:rsidR="00217649">
        <w:t>IoT</w:t>
      </w:r>
      <w:proofErr w:type="spellEnd"/>
      <w:r w:rsidR="00217649">
        <w:t xml:space="preserve"> rendszer működéséről</w:t>
      </w:r>
      <w:r w:rsidR="00887371">
        <w:t>. E</w:t>
      </w:r>
      <w:r w:rsidR="00217649">
        <w:t xml:space="preserve">rőforrások hiányában nem </w:t>
      </w:r>
      <w:r w:rsidR="00B67AAB">
        <w:t>lehetséges</w:t>
      </w:r>
      <w:r w:rsidR="00217649">
        <w:t xml:space="preserve"> a rendszert egy a valódi mai megoldáshoz hasonló szintre emelni, viszont a dolgozatba leírom, mely területeken fejleszthető tovább a prototípus</w:t>
      </w:r>
      <w:r w:rsidR="00B67AAB">
        <w:t xml:space="preserve">, így megközelítve egy modern </w:t>
      </w:r>
      <w:proofErr w:type="spellStart"/>
      <w:r w:rsidR="00B67AAB">
        <w:t>IoT</w:t>
      </w:r>
      <w:proofErr w:type="spellEnd"/>
      <w:r w:rsidR="00B67AAB">
        <w:t xml:space="preserve"> </w:t>
      </w:r>
      <w:r>
        <w:t>szenzor hálózatot</w:t>
      </w:r>
      <w:r w:rsidR="00B67AAB">
        <w:t>.</w:t>
      </w:r>
    </w:p>
    <w:p w14:paraId="30E233DA" w14:textId="787B834D" w:rsidR="006443B3" w:rsidRDefault="00B67AAB" w:rsidP="00976CAE">
      <w:r>
        <w:t>Dolgozatom végső célja, hogy egy olyan megoldást adjak szőlő gazdák és borászok számára, mellyel tökéletesíthetik mesterségüket és lehetőséget nyújt arra, hogy lépést tudjanak tenni a környezeti változásokkal</w:t>
      </w:r>
      <w:r w:rsidR="005B6D00">
        <w:t>.</w:t>
      </w:r>
    </w:p>
    <w:p w14:paraId="55F3298E" w14:textId="2EA5A796" w:rsidR="00B67AAB" w:rsidRDefault="006443B3" w:rsidP="006443B3">
      <w:pPr>
        <w:widowControl/>
        <w:suppressAutoHyphens w:val="0"/>
        <w:spacing w:before="0" w:after="0"/>
        <w:jc w:val="left"/>
      </w:pPr>
      <w:r>
        <w:br w:type="page"/>
      </w:r>
    </w:p>
    <w:p w14:paraId="58406E3E" w14:textId="39A25CA5" w:rsidR="00ED21C6" w:rsidRDefault="00EA0391" w:rsidP="005B43DF">
      <w:pPr>
        <w:pStyle w:val="Cm"/>
      </w:pPr>
      <w:bookmarkStart w:id="7" w:name="_Toc225435297"/>
      <w:r>
        <w:lastRenderedPageBreak/>
        <w:t>Kapcsolódó munkák</w:t>
      </w:r>
      <w:bookmarkEnd w:id="7"/>
    </w:p>
    <w:p w14:paraId="3888C902" w14:textId="7AD54295" w:rsidR="007B0AF7" w:rsidRDefault="00DA2447" w:rsidP="005B43DF">
      <w:pPr>
        <w:pStyle w:val="Cmsor1"/>
        <w:rPr>
          <w:rStyle w:val="Kiemels2"/>
          <w:b/>
          <w:bCs/>
        </w:rPr>
      </w:pPr>
      <w:bookmarkStart w:id="8" w:name="_Toc225435298"/>
      <w:proofErr w:type="spellStart"/>
      <w:r>
        <w:rPr>
          <w:rStyle w:val="Kiemels2"/>
          <w:b/>
          <w:bCs/>
        </w:rPr>
        <w:t>IoT</w:t>
      </w:r>
      <w:proofErr w:type="spellEnd"/>
      <w:r>
        <w:rPr>
          <w:rStyle w:val="Kiemels2"/>
          <w:b/>
          <w:bCs/>
        </w:rPr>
        <w:t xml:space="preserve"> </w:t>
      </w:r>
      <w:r w:rsidR="008F11EE">
        <w:rPr>
          <w:rStyle w:val="Kiemels2"/>
          <w:b/>
          <w:bCs/>
        </w:rPr>
        <w:t>funkciója</w:t>
      </w:r>
      <w:r>
        <w:rPr>
          <w:rStyle w:val="Kiemels2"/>
          <w:b/>
          <w:bCs/>
        </w:rPr>
        <w:t xml:space="preserve"> a szőlőben</w:t>
      </w:r>
      <w:bookmarkEnd w:id="8"/>
    </w:p>
    <w:p w14:paraId="37823BF7" w14:textId="5184909C" w:rsidR="00DA2447" w:rsidRDefault="00040181" w:rsidP="00976CAE">
      <w:pPr>
        <w:rPr>
          <w:rStyle w:val="Kiemels2"/>
          <w:b w:val="0"/>
          <w:bCs w:val="0"/>
        </w:rPr>
      </w:pPr>
      <w:r>
        <w:t>E</w:t>
      </w:r>
      <w:r w:rsidR="00DA2447" w:rsidRPr="00976CAE">
        <w:t xml:space="preserve">gy szőlő gazdának rendkívül sok feladta van az év során, melyeknél folyamatosan döntések sokasága elé áll. Meg kell határozni, mikor </w:t>
      </w:r>
      <w:r w:rsidR="00AA4153" w:rsidRPr="00976CAE">
        <w:t>kell elvégezni</w:t>
      </w:r>
      <w:r w:rsidR="00DA2447" w:rsidRPr="00976CAE">
        <w:t xml:space="preserve"> a különböző feladatokat, ha rosszul dönt</w:t>
      </w:r>
      <w:r w:rsidR="00AA4153" w:rsidRPr="00976CAE">
        <w:t>ünk</w:t>
      </w:r>
      <w:r w:rsidR="00DA2447" w:rsidRPr="00976CAE">
        <w:t xml:space="preserve"> végzetes </w:t>
      </w:r>
      <w:r w:rsidR="00AA4153" w:rsidRPr="00976CAE">
        <w:t xml:space="preserve">is </w:t>
      </w:r>
      <w:r w:rsidR="00DA2447" w:rsidRPr="00976CAE">
        <w:t>lehet a szőlőnek, illetve el kell döntenie, hogy milyen módszereket használ</w:t>
      </w:r>
      <w:r w:rsidR="00AA4153" w:rsidRPr="00976CAE">
        <w:t>unk</w:t>
      </w:r>
      <w:r w:rsidR="00DA2447" w:rsidRPr="00976CAE">
        <w:t xml:space="preserve"> a szőlő művelésére</w:t>
      </w:r>
      <w:r>
        <w:t>. P</w:t>
      </w:r>
      <w:r w:rsidR="00DA2447" w:rsidRPr="00976CAE">
        <w:t>ermetezés során</w:t>
      </w:r>
      <w:r w:rsidR="00F73B47" w:rsidRPr="00976CAE">
        <w:t xml:space="preserve"> meg kell határozni milyen betegség fenyegeti a szőlőt, hogy a megfelelő vegyszereket vagy módszereket h</w:t>
      </w:r>
      <w:r>
        <w:t>asználjuk</w:t>
      </w:r>
      <w:r w:rsidR="00F73B47" w:rsidRPr="00976CAE">
        <w:t>. Ezen döntésekben segíteni tudjuk a szőlő gazdát szenzorok segítségével, melyeknek köszönhetően információkkal látjuk el és egy becslést is ad</w:t>
      </w:r>
      <w:r>
        <w:t>hatunk</w:t>
      </w:r>
      <w:r w:rsidR="00F73B47" w:rsidRPr="00976CAE">
        <w:t xml:space="preserve"> a szőlő állapotáról</w:t>
      </w:r>
      <w:r>
        <w:t xml:space="preserve"> megfelelő üzleti logika mentén</w:t>
      </w:r>
      <w:r w:rsidR="00F73B47" w:rsidRPr="00976CAE">
        <w:t>. Az információknak köszönhetően a gazda már könnyedén meg tudja állapítani miképpen járjon el a szőlővel.</w:t>
      </w:r>
    </w:p>
    <w:p w14:paraId="7EBD1A2B" w14:textId="70B0ACF6" w:rsidR="00F73B47" w:rsidRDefault="00F73B47" w:rsidP="00976CAE">
      <w:pPr>
        <w:rPr>
          <w:rStyle w:val="Kiemels2"/>
          <w:b w:val="0"/>
          <w:bCs w:val="0"/>
        </w:rPr>
      </w:pPr>
      <w:r>
        <w:rPr>
          <w:rStyle w:val="Kiemels2"/>
          <w:b w:val="0"/>
          <w:bCs w:val="0"/>
        </w:rPr>
        <w:t xml:space="preserve">Az információk szolgáltatásán felül lehetőség van egyes folyamatok </w:t>
      </w:r>
      <w:r w:rsidR="008F11EE">
        <w:rPr>
          <w:rStyle w:val="Kiemels2"/>
          <w:b w:val="0"/>
          <w:bCs w:val="0"/>
        </w:rPr>
        <w:t>automatizálására.</w:t>
      </w:r>
      <w:r>
        <w:rPr>
          <w:rStyle w:val="Kiemels2"/>
          <w:b w:val="0"/>
          <w:bCs w:val="0"/>
        </w:rPr>
        <w:t xml:space="preserve"> Olyan folyamatokat, mint a gyomirtás, kártevő irtás, öntözés vagy a permetezés</w:t>
      </w:r>
      <w:r w:rsidR="00AA4153">
        <w:rPr>
          <w:rStyle w:val="Kiemels2"/>
          <w:b w:val="0"/>
          <w:bCs w:val="0"/>
        </w:rPr>
        <w:t xml:space="preserve"> könnyebben tudunk automatizálni</w:t>
      </w:r>
      <w:r>
        <w:rPr>
          <w:rStyle w:val="Kiemels2"/>
          <w:b w:val="0"/>
          <w:bCs w:val="0"/>
        </w:rPr>
        <w:t xml:space="preserve">. Nem csak meg tudjuk kímélni a </w:t>
      </w:r>
      <w:r w:rsidR="00305C0C">
        <w:rPr>
          <w:rStyle w:val="Kiemels2"/>
          <w:b w:val="0"/>
          <w:bCs w:val="0"/>
        </w:rPr>
        <w:t xml:space="preserve">gazdát a fizikai munkától, hanem szenzorokon keresztül meg is tudjuk állapítani mikor kell elvégezni </w:t>
      </w:r>
      <w:r w:rsidR="00AA4153">
        <w:rPr>
          <w:rStyle w:val="Kiemels2"/>
          <w:b w:val="0"/>
          <w:bCs w:val="0"/>
        </w:rPr>
        <w:t>ezeket a feladatokat</w:t>
      </w:r>
      <w:r w:rsidR="00305C0C">
        <w:rPr>
          <w:rStyle w:val="Kiemels2"/>
          <w:b w:val="0"/>
          <w:bCs w:val="0"/>
        </w:rPr>
        <w:t>.</w:t>
      </w:r>
      <w:r w:rsidR="00305C0C">
        <w:rPr>
          <w:rStyle w:val="Kiemels2"/>
          <w:b w:val="0"/>
          <w:bCs w:val="0"/>
        </w:rPr>
        <w:fldChar w:fldCharType="begin"/>
      </w:r>
      <w:r w:rsidR="003552AA">
        <w:rPr>
          <w:rStyle w:val="Kiemels2"/>
          <w:b w:val="0"/>
          <w:bCs w:val="0"/>
        </w:rPr>
        <w:instrText xml:space="preserve"> ADDIN ZOTERO_ITEM CSL_CITATION {"citationID":"ZDOpMI2Q","properties":{"formattedCitation":"[2]","plainCitation":"[2]","noteIndex":0},"citationItems":[{"id":142,"uris":["http://zotero.org/users/local/XH02LzYA/items/K23UQFX8"],"itemData":{"id":142,"type":"document","title":"Appendix-VIII-Viticulture-Test-and-Trial-Research-Precision-Viticulture-and-Automation-by-Vinescapes-2020.pdf","URL":"https://kentdowns.org.uk/wp-content/uploads/2021/07/Appendix-VIII-Viticulture-Test-and-Trial-Research-Precision-Viticulture-and-Automation-by-Vinescapes-2020.pdf","accessed":{"date-parts":[["2025",3,18]]}}}],"schema":"https://github.com/citation-style-language/schema/raw/master/csl-citation.json"} </w:instrText>
      </w:r>
      <w:r w:rsidR="00305C0C">
        <w:rPr>
          <w:rStyle w:val="Kiemels2"/>
          <w:b w:val="0"/>
          <w:bCs w:val="0"/>
        </w:rPr>
        <w:fldChar w:fldCharType="separate"/>
      </w:r>
      <w:r w:rsidR="003552AA" w:rsidRPr="003552AA">
        <w:rPr>
          <w:rFonts w:cs="Times New Roman"/>
        </w:rPr>
        <w:t>[2]</w:t>
      </w:r>
      <w:r w:rsidR="00305C0C">
        <w:rPr>
          <w:rStyle w:val="Kiemels2"/>
          <w:b w:val="0"/>
          <w:bCs w:val="0"/>
        </w:rPr>
        <w:fldChar w:fldCharType="end"/>
      </w:r>
    </w:p>
    <w:p w14:paraId="5CA5E0AC" w14:textId="3B359657" w:rsidR="00305C0C" w:rsidRDefault="00950E80" w:rsidP="00976CAE">
      <w:pPr>
        <w:rPr>
          <w:rStyle w:val="Kiemels2"/>
          <w:b w:val="0"/>
          <w:bCs w:val="0"/>
        </w:rPr>
      </w:pPr>
      <w:r>
        <w:rPr>
          <w:rStyle w:val="Kiemels2"/>
          <w:b w:val="0"/>
          <w:bCs w:val="0"/>
        </w:rPr>
        <w:t>Rendkívül sok paraméter tudunk mérni a szőlő körül, melyek segítenek mérni a szőlő állapotát. Ezekkel a paraméterekkel három fő dolgot tudunk megadni: a szőlőnek elég víz áll a rendelkezésére, beteg-e a szőlő és kell-e ez elleni tenni valamit, illetve meg tudjuk becsülni, hogy mekkora hozama lesz a szőlőnek</w:t>
      </w:r>
      <w:r w:rsidR="00C12D35">
        <w:rPr>
          <w:rStyle w:val="Kiemels2"/>
          <w:b w:val="0"/>
          <w:bCs w:val="0"/>
        </w:rPr>
        <w:t xml:space="preserve"> az adott évben. De további paramétereknek köszönhetően egyéb információkhoz is hozzá férhetünk, mint meg tudjuk adni a szőlő minőségét, illetve optimalizálni tudjuk a szőlő érését.</w:t>
      </w:r>
      <w:r w:rsidR="00C12D35">
        <w:rPr>
          <w:rStyle w:val="Kiemels2"/>
          <w:b w:val="0"/>
          <w:bCs w:val="0"/>
        </w:rPr>
        <w:fldChar w:fldCharType="begin"/>
      </w:r>
      <w:r w:rsidR="003552AA">
        <w:rPr>
          <w:rStyle w:val="Kiemels2"/>
          <w:b w:val="0"/>
          <w:bCs w:val="0"/>
        </w:rPr>
        <w:instrText xml:space="preserve"> ADDIN ZOTERO_ITEM CSL_CITATION {"citationID":"t3IPoe3q","properties":{"formattedCitation":"[3], [4]","plainCitation":"[3], [4]","noteIndex":0},"citationItems":[{"id":143,"uris":["http://zotero.org/users/local/XH02LzYA/items/AB97X3K8"],"itemData":{"id":143,"type":"article-journal","abstract":"This review examines the successes and remaining challenges of digitalization in the wine industry, from the vineyard to the winery. The article highlights several examples of successful digital applications in the industry, including precision viticulture, data-driven decision-making, and supply chain optimization. However, the review also discusses the challenges associated with implementing digital solutions in the industry, such as the need for interoperability between different systems, data privacy concerns, and the cost of investment. The authors argue that the successful implementation of digital solutions in the wine industry will require a collaborative effort between industry stakeholders and the development of common standards and protocols. The review also examines the potential of emerging digital technologies, such as the Internet of Things (IoT) and blockchain, to further enhance the efficiency and sustainability of the wine industry. However, the authors caution that the adoption of these technologies will depend on their ability to address specific industry challenges and provide real value to stakeholders. Overall, the review concludes that the digitalization of the wine industry offers significant opportunities for increased efficiency, sustainability, and profitability. However, the successful implementation of digital solutions will require a strategic and collaborative approach, as well as ongoing investment in technology and education.","container-title":"BIO Web of Conferences","DOI":"10.1051/bioconf/20236801034","ISSN":"2117-4458","journalAbbreviation":"BIO Web Conf.","language":"en","license":"© The Authors, published by EDP Sciences, 2023","note":"publisher: EDP Sciences","page":"01034","source":"www.bio-conferences.org","title":"Digitalization from vine to wine: Successes and remaining challenges - A review","title-short":"Digitalization from vine to wine","volume":"68","author":[{"family":"Bastard","given":"Alexandre"},{"family":"Chaillet","given":"Audrey"}],"issued":{"date-parts":[["2023"]]}}},{"id":37,"uris":["http://zotero.org/users/local/XH02LzYA/items/H7X8NSCE"],"itemData":{"id":37,"type":"webpage","abstract":"What is this Internet of Things and how can wineries and distilleries benefit from it? Read on to know more!","container-title":"Future Drinks Expo","language":"en","title":"How IoT is revolutionizing the Wine and Spirits Industry","URL":"https://futuredrinksexpo.com/en/blog/insights-64/how-iot-is-revolutionizing-the-wine-and-spirits-industry-331.htm","accessed":{"date-parts":[["2024",4,28]]}}}],"schema":"https://github.com/citation-style-language/schema/raw/master/csl-citation.json"} </w:instrText>
      </w:r>
      <w:r w:rsidR="00C12D35">
        <w:rPr>
          <w:rStyle w:val="Kiemels2"/>
          <w:b w:val="0"/>
          <w:bCs w:val="0"/>
        </w:rPr>
        <w:fldChar w:fldCharType="separate"/>
      </w:r>
      <w:r w:rsidR="003552AA" w:rsidRPr="003552AA">
        <w:rPr>
          <w:rFonts w:cs="Times New Roman"/>
        </w:rPr>
        <w:t>[3], [4]</w:t>
      </w:r>
      <w:r w:rsidR="00C12D35">
        <w:rPr>
          <w:rStyle w:val="Kiemels2"/>
          <w:b w:val="0"/>
          <w:bCs w:val="0"/>
        </w:rPr>
        <w:fldChar w:fldCharType="end"/>
      </w:r>
    </w:p>
    <w:p w14:paraId="70D68687" w14:textId="14E88497" w:rsidR="00C12D35" w:rsidRDefault="00C12D35" w:rsidP="00976CAE">
      <w:pPr>
        <w:rPr>
          <w:rStyle w:val="Kiemels2"/>
          <w:b w:val="0"/>
          <w:bCs w:val="0"/>
        </w:rPr>
      </w:pPr>
      <w:r>
        <w:rPr>
          <w:rStyle w:val="Kiemels2"/>
          <w:b w:val="0"/>
          <w:bCs w:val="0"/>
        </w:rPr>
        <w:t>A paraméterek, amelynek köszönhetően meg tudjuk adni a szőlőt érő víz mennyiséget a talajnedvesség és időjárás előre becslése. A szőlőt érő nedvesség nem csak megállapítani tudjuk, hanem állítani is okos öntözők segítségével, melyek a szenzoroknak köszönhetően pontosan tudják, mennyi vízre van szüksége a növénynek, így ha éppen esett nem fogjuk elönteni fölöslegesen a szőlőt vízzel, ami</w:t>
      </w:r>
      <w:r w:rsidR="0030223A">
        <w:rPr>
          <w:rStyle w:val="Kiemels2"/>
          <w:b w:val="0"/>
          <w:bCs w:val="0"/>
        </w:rPr>
        <w:t>vel nem csak, hogy a szőlő állapotát javítjuk, hanem a kiadásokat is minimalizáljuk.</w:t>
      </w:r>
      <w:r>
        <w:rPr>
          <w:rStyle w:val="Kiemels2"/>
          <w:b w:val="0"/>
          <w:bCs w:val="0"/>
        </w:rPr>
        <w:fldChar w:fldCharType="begin"/>
      </w:r>
      <w:r w:rsidR="003552AA">
        <w:rPr>
          <w:rStyle w:val="Kiemels2"/>
          <w:b w:val="0"/>
          <w:bCs w:val="0"/>
        </w:rPr>
        <w:instrText xml:space="preserve"> ADDIN ZOTERO_ITEM CSL_CITATION {"citationID":"CF2Ro1QI","properties":{"formattedCitation":"[5]","plainCitation":"[5]","noteIndex":0},"citationItems":[{"id":41,"uris":["http://zotero.org/users/local/XH02LzYA/items/IMSGR3FQ"],"itemData":{"id":41,"type":"webpage","abstract":"&lt;p&gt;&lt;span style=\"font-weight: 400;\"&gt;In the digital age of this era, the &lt;/span&gt;&lt;strong&gt;Internet of Things (IoT)&lt;/strong&gt;&lt;span style=\"font-weight: 400;\"&gt; has revolutionized countless industries. Among them, the traditional, time-honored field of winemaking is experiencing a transformation driven by advanced technologies. IoT sensors are becoming a game changer in viticulture, leveraging the power of data analytics to cultivate and produce &lt;/span&gt;&lt;strong&gt;high-quality wines&lt;/strong&gt;&lt;span style=\"font-weight: 400;\"&gt;.&lt;/span&gt;&lt;/p&gt;","language":"en","title":"Making Great Wine Even Better: The Power of IoT Sensors in Winemaking - ambitas.org","title-short":"Making Great Wine Even Better","URL":"https://www.ambitas.org/blog/making-great-wine-even-better-the-power-of-iot-sensors-in-winemaking","author":[{"family":"ambitas.org","given":""}],"accessed":{"date-parts":[["2024",4,28]]}}}],"schema":"https://github.com/citation-style-language/schema/raw/master/csl-citation.json"} </w:instrText>
      </w:r>
      <w:r>
        <w:rPr>
          <w:rStyle w:val="Kiemels2"/>
          <w:b w:val="0"/>
          <w:bCs w:val="0"/>
        </w:rPr>
        <w:fldChar w:fldCharType="separate"/>
      </w:r>
      <w:r w:rsidR="003552AA" w:rsidRPr="003552AA">
        <w:rPr>
          <w:rFonts w:cs="Times New Roman"/>
        </w:rPr>
        <w:t>[5]</w:t>
      </w:r>
      <w:r>
        <w:rPr>
          <w:rStyle w:val="Kiemels2"/>
          <w:b w:val="0"/>
          <w:bCs w:val="0"/>
        </w:rPr>
        <w:fldChar w:fldCharType="end"/>
      </w:r>
    </w:p>
    <w:p w14:paraId="76BD8B77" w14:textId="112C2862" w:rsidR="00C12D35" w:rsidRDefault="0030223A" w:rsidP="00976CAE">
      <w:pPr>
        <w:rPr>
          <w:rStyle w:val="Kiemels2"/>
          <w:b w:val="0"/>
          <w:bCs w:val="0"/>
        </w:rPr>
      </w:pPr>
      <w:r>
        <w:rPr>
          <w:rStyle w:val="Kiemels2"/>
          <w:b w:val="0"/>
          <w:bCs w:val="0"/>
        </w:rPr>
        <w:t xml:space="preserve">Az új technológiáknak köszönhetően, mint a mesterséges intelligencia képesek vagyunk a vizuális adatokat is feldolgozni, mint a képeket. A képek feldolgozásával rendkívül sok </w:t>
      </w:r>
      <w:r>
        <w:rPr>
          <w:rStyle w:val="Kiemels2"/>
          <w:b w:val="0"/>
          <w:bCs w:val="0"/>
        </w:rPr>
        <w:lastRenderedPageBreak/>
        <w:t>dolgot tudunk csinálni, mint a terméshozam becslése vagy a betegségek vizuális jeleinek</w:t>
      </w:r>
      <w:r w:rsidR="00C50231">
        <w:rPr>
          <w:rStyle w:val="Kiemels2"/>
          <w:b w:val="0"/>
          <w:bCs w:val="0"/>
        </w:rPr>
        <w:t xml:space="preserve"> észrevétele.</w:t>
      </w:r>
      <w:r w:rsidR="00C50231">
        <w:rPr>
          <w:rStyle w:val="Kiemels2"/>
          <w:b w:val="0"/>
          <w:bCs w:val="0"/>
        </w:rPr>
        <w:fldChar w:fldCharType="begin"/>
      </w:r>
      <w:r w:rsidR="003552AA">
        <w:rPr>
          <w:rStyle w:val="Kiemels2"/>
          <w:b w:val="0"/>
          <w:bCs w:val="0"/>
        </w:rPr>
        <w:instrText xml:space="preserve"> ADDIN ZOTERO_ITEM CSL_CITATION {"citationID":"OmEp1V4R","properties":{"formattedCitation":"[6]","plainCitation":"[6]","noteIndex":0},"citationItems":[{"id":149,"uris":["http://zotero.org/users/local/XH02LzYA/items/ICWP8M64"],"itemData":{"id":149,"type":"article-journal","abstract":"Every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C50231">
        <w:rPr>
          <w:rStyle w:val="Kiemels2"/>
          <w:b w:val="0"/>
          <w:bCs w:val="0"/>
        </w:rPr>
        <w:fldChar w:fldCharType="separate"/>
      </w:r>
      <w:r w:rsidR="003552AA" w:rsidRPr="003552AA">
        <w:rPr>
          <w:rFonts w:cs="Times New Roman"/>
        </w:rPr>
        <w:t>[6]</w:t>
      </w:r>
      <w:r w:rsidR="00C50231">
        <w:rPr>
          <w:rStyle w:val="Kiemels2"/>
          <w:b w:val="0"/>
          <w:bCs w:val="0"/>
        </w:rPr>
        <w:fldChar w:fldCharType="end"/>
      </w:r>
    </w:p>
    <w:p w14:paraId="3397538D" w14:textId="68286091" w:rsidR="00C50231" w:rsidRDefault="00C50231" w:rsidP="00976CAE">
      <w:pPr>
        <w:rPr>
          <w:rStyle w:val="Kiemels2"/>
          <w:b w:val="0"/>
          <w:bCs w:val="0"/>
        </w:rPr>
      </w:pPr>
      <w:r>
        <w:rPr>
          <w:rStyle w:val="Kiemels2"/>
          <w:b w:val="0"/>
          <w:bCs w:val="0"/>
        </w:rPr>
        <w:t>Ezenkívül még rendkívül sok paraméter van melyek segítenek feltérképezni a szőlő állapotát, növekedését és egy képet tudnak adni a hónapok alatt végbe menő fejlődésről. Ilyen paraméterek a szőlőtőke vagy vessző vastagsága, a talajhőmérséklet, pártartalom, levél nedvesség</w:t>
      </w:r>
      <w:r w:rsidR="000238E1">
        <w:rPr>
          <w:rStyle w:val="Kiemels2"/>
          <w:b w:val="0"/>
          <w:bCs w:val="0"/>
        </w:rPr>
        <w:t>,</w:t>
      </w:r>
      <w:r>
        <w:rPr>
          <w:rStyle w:val="Kiemels2"/>
          <w:b w:val="0"/>
          <w:bCs w:val="0"/>
        </w:rPr>
        <w:t xml:space="preserve"> UV fény mennyiség</w:t>
      </w:r>
      <w:r w:rsidR="000238E1">
        <w:rPr>
          <w:rStyle w:val="Kiemels2"/>
          <w:b w:val="0"/>
          <w:bCs w:val="0"/>
        </w:rPr>
        <w:t>, légnyomás</w:t>
      </w:r>
      <w:r>
        <w:rPr>
          <w:rStyle w:val="Kiemels2"/>
          <w:b w:val="0"/>
          <w:bCs w:val="0"/>
        </w:rPr>
        <w:t xml:space="preserve"> vagy a szélerősség. Ezen </w:t>
      </w:r>
      <w:r w:rsidR="000238E1">
        <w:rPr>
          <w:rStyle w:val="Kiemels2"/>
          <w:b w:val="0"/>
          <w:bCs w:val="0"/>
        </w:rPr>
        <w:t>paraméterek mindegyikének mérésére megvannak a megfelelő szenzorok, melyek különböző működésűek és költségük.</w:t>
      </w:r>
      <w:r w:rsidR="000238E1">
        <w:rPr>
          <w:rStyle w:val="Kiemels2"/>
          <w:b w:val="0"/>
          <w:bCs w:val="0"/>
        </w:rPr>
        <w:fldChar w:fldCharType="begin"/>
      </w:r>
      <w:r w:rsidR="000238E1">
        <w:rPr>
          <w:rStyle w:val="Kiemels2"/>
          <w:b w:val="0"/>
          <w:bCs w:val="0"/>
        </w:rPr>
        <w:instrText xml:space="preserve"> ADDIN ZOTERO_ITEM CSL_CITATION {"citationID":"ljN5PBrk","properties":{"formattedCitation":"[1]","plainCitation":"[1]","noteIndex":0},"citationItems":[{"id":131,"uris":["http://zotero.org/users/local/XH02LzYA/items/SKGF7L8L"],"itemData":{"id":131,"type":"book","abstract":"Winemaking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0238E1">
        <w:rPr>
          <w:rStyle w:val="Kiemels2"/>
          <w:b w:val="0"/>
          <w:bCs w:val="0"/>
        </w:rPr>
        <w:fldChar w:fldCharType="separate"/>
      </w:r>
      <w:r w:rsidR="000238E1" w:rsidRPr="000238E1">
        <w:rPr>
          <w:rFonts w:cs="Times New Roman"/>
        </w:rPr>
        <w:t>[1]</w:t>
      </w:r>
      <w:r w:rsidR="000238E1">
        <w:rPr>
          <w:rStyle w:val="Kiemels2"/>
          <w:b w:val="0"/>
          <w:bCs w:val="0"/>
        </w:rPr>
        <w:fldChar w:fldCharType="end"/>
      </w:r>
    </w:p>
    <w:p w14:paraId="513886BC" w14:textId="210DE955" w:rsidR="000238E1" w:rsidRDefault="000238E1" w:rsidP="00976CAE">
      <w:pPr>
        <w:rPr>
          <w:rStyle w:val="Kiemels2"/>
          <w:b w:val="0"/>
          <w:bCs w:val="0"/>
        </w:rPr>
      </w:pPr>
      <w:r>
        <w:rPr>
          <w:rStyle w:val="Kiemels2"/>
          <w:b w:val="0"/>
          <w:bCs w:val="0"/>
        </w:rPr>
        <w:t xml:space="preserve">Az Internet of </w:t>
      </w:r>
      <w:proofErr w:type="spellStart"/>
      <w:r>
        <w:rPr>
          <w:rStyle w:val="Kiemels2"/>
          <w:b w:val="0"/>
          <w:bCs w:val="0"/>
        </w:rPr>
        <w:t>Things</w:t>
      </w:r>
      <w:proofErr w:type="spellEnd"/>
      <w:r>
        <w:rPr>
          <w:rStyle w:val="Kiemels2"/>
          <w:b w:val="0"/>
          <w:bCs w:val="0"/>
        </w:rPr>
        <w:t xml:space="preserve"> rendszer így segítenek a gazdák részére az erőforrásaik használatainak optimalizálására, hogy így a lehető legjobb minőségű és legtöbb mennyiségű termést tudj</w:t>
      </w:r>
      <w:r w:rsidR="00AA4153">
        <w:rPr>
          <w:rStyle w:val="Kiemels2"/>
          <w:b w:val="0"/>
          <w:bCs w:val="0"/>
        </w:rPr>
        <w:t>ák</w:t>
      </w:r>
      <w:r>
        <w:rPr>
          <w:rStyle w:val="Kiemels2"/>
          <w:b w:val="0"/>
          <w:bCs w:val="0"/>
        </w:rPr>
        <w:t xml:space="preserve"> begyűjteni, illetve az összegyűjtött adatok használatával a következő években a lehető legjobb stratégiát tudják kiválasztani a szőlő művelésére</w:t>
      </w:r>
      <w:r w:rsidR="00AA4153">
        <w:rPr>
          <w:rStyle w:val="Kiemels2"/>
          <w:b w:val="0"/>
          <w:bCs w:val="0"/>
        </w:rPr>
        <w:t xml:space="preserve">, </w:t>
      </w:r>
      <w:r w:rsidR="001B120D">
        <w:rPr>
          <w:rStyle w:val="Kiemels2"/>
          <w:b w:val="0"/>
          <w:bCs w:val="0"/>
        </w:rPr>
        <w:t xml:space="preserve">ez az adatalapú döntéshozatal (Data </w:t>
      </w:r>
      <w:proofErr w:type="spellStart"/>
      <w:r w:rsidR="001B120D">
        <w:rPr>
          <w:rStyle w:val="Kiemels2"/>
          <w:b w:val="0"/>
          <w:bCs w:val="0"/>
        </w:rPr>
        <w:t>Driven</w:t>
      </w:r>
      <w:proofErr w:type="spellEnd"/>
      <w:r w:rsidR="001B120D">
        <w:rPr>
          <w:rStyle w:val="Kiemels2"/>
          <w:b w:val="0"/>
          <w:bCs w:val="0"/>
        </w:rPr>
        <w:t xml:space="preserve"> Decision </w:t>
      </w:r>
      <w:proofErr w:type="spellStart"/>
      <w:r w:rsidR="001B120D">
        <w:rPr>
          <w:rStyle w:val="Kiemels2"/>
          <w:b w:val="0"/>
          <w:bCs w:val="0"/>
        </w:rPr>
        <w:t>Making</w:t>
      </w:r>
      <w:proofErr w:type="spellEnd"/>
      <w:r w:rsidR="001B120D">
        <w:rPr>
          <w:rStyle w:val="Kiemels2"/>
          <w:b w:val="0"/>
          <w:bCs w:val="0"/>
        </w:rPr>
        <w:t>).</w:t>
      </w:r>
    </w:p>
    <w:p w14:paraId="1C6AAD53" w14:textId="6A2717A9" w:rsidR="003963E7" w:rsidRDefault="003963E7" w:rsidP="005B43DF">
      <w:pPr>
        <w:pStyle w:val="Cmsor1"/>
        <w:rPr>
          <w:rStyle w:val="Kiemels2"/>
          <w:b/>
          <w:bCs/>
        </w:rPr>
      </w:pPr>
      <w:bookmarkStart w:id="9" w:name="_Toc225435299"/>
      <w:r>
        <w:rPr>
          <w:rStyle w:val="Kiemels2"/>
          <w:b/>
          <w:bCs/>
        </w:rPr>
        <w:t>Rendszer a</w:t>
      </w:r>
      <w:r w:rsidR="0098185A">
        <w:rPr>
          <w:rStyle w:val="Kiemels2"/>
          <w:b/>
          <w:bCs/>
        </w:rPr>
        <w:t>rchitektúra</w:t>
      </w:r>
      <w:bookmarkEnd w:id="9"/>
    </w:p>
    <w:p w14:paraId="04A3C58E" w14:textId="17BE1445" w:rsidR="003963E7" w:rsidRDefault="003963E7" w:rsidP="00976CAE">
      <w:r>
        <w:t>A szőlőben kialakított rendszer 4 fő részből épül fel, melyek mindegyikének más és más a feladat.</w:t>
      </w:r>
    </w:p>
    <w:p w14:paraId="62449CC2" w14:textId="77777777" w:rsidR="00837981" w:rsidRDefault="00837981" w:rsidP="00837981">
      <w:pPr>
        <w:pStyle w:val="Szvegtrzs"/>
        <w:keepNext/>
        <w:jc w:val="center"/>
      </w:pPr>
      <w:r>
        <w:rPr>
          <w:noProof/>
        </w:rPr>
        <w:lastRenderedPageBreak/>
        <w:drawing>
          <wp:inline distT="0" distB="0" distL="0" distR="0" wp14:anchorId="76E9FE1F" wp14:editId="09C6DAAF">
            <wp:extent cx="4073292" cy="3600000"/>
            <wp:effectExtent l="0" t="0" r="3810" b="635"/>
            <wp:docPr id="1824622000" name="Kép 10" descr="A képen szöveg, képernyőkép, rajzfilm, tervezés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22000" name="Kép 10" descr="A képen szöveg, képernyőkép, rajzfilm, tervezés látható&#10;&#10;Előfordulhat, hogy a mesterséges intelligencia által létrehozott tartalom helytelen."/>
                    <pic:cNvPicPr/>
                  </pic:nvPicPr>
                  <pic:blipFill>
                    <a:blip r:embed="rId11">
                      <a:extLst>
                        <a:ext uri="{28A0092B-C50C-407E-A947-70E740481C1C}">
                          <a14:useLocalDpi xmlns:a14="http://schemas.microsoft.com/office/drawing/2010/main" val="0"/>
                        </a:ext>
                      </a:extLst>
                    </a:blip>
                    <a:stretch>
                      <a:fillRect/>
                    </a:stretch>
                  </pic:blipFill>
                  <pic:spPr>
                    <a:xfrm>
                      <a:off x="0" y="0"/>
                      <a:ext cx="4073292" cy="3600000"/>
                    </a:xfrm>
                    <a:prstGeom prst="rect">
                      <a:avLst/>
                    </a:prstGeom>
                  </pic:spPr>
                </pic:pic>
              </a:graphicData>
            </a:graphic>
          </wp:inline>
        </w:drawing>
      </w:r>
    </w:p>
    <w:p w14:paraId="12FC7CA4" w14:textId="1090F891" w:rsidR="00837981" w:rsidRDefault="004D47E9" w:rsidP="00837981">
      <w:pPr>
        <w:pStyle w:val="Kpalrs"/>
        <w:jc w:val="center"/>
      </w:pPr>
      <w:fldSimple w:instr=" SEQ ábra \* ARABIC ">
        <w:r>
          <w:rPr>
            <w:noProof/>
          </w:rPr>
          <w:t>1</w:t>
        </w:r>
      </w:fldSimple>
      <w:r w:rsidR="00837981">
        <w:t>. ábra Rendszer architektúra</w:t>
      </w:r>
      <w:r w:rsidR="008F11EE">
        <w:t xml:space="preserve"> (Forrás: </w:t>
      </w:r>
      <w:r w:rsidR="00837981">
        <w:fldChar w:fldCharType="begin"/>
      </w:r>
      <w:r w:rsidR="003552AA">
        <w:instrText xml:space="preserve"> ADDIN ZOTERO_ITEM CSL_CITATION {"citationID":"wlYhQGU8","properties":{"formattedCitation":"[1]","plainCitation":"[1]","dontUpdate":true,"noteIndex":0},"citationItems":[{"id":131,"uris":["http://zotero.org/users/local/XH02LzYA/items/SKGF7L8L"],"itemData":{"id":131,"type":"book","abstract":"Winemaking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837981">
        <w:fldChar w:fldCharType="separate"/>
      </w:r>
      <w:r w:rsidR="00837981" w:rsidRPr="00837981">
        <w:t>[1</w:t>
      </w:r>
      <w:r w:rsidR="008F11EE">
        <w:t>)</w:t>
      </w:r>
      <w:r w:rsidR="00837981" w:rsidRPr="00837981">
        <w:t>]</w:t>
      </w:r>
      <w:r w:rsidR="00837981">
        <w:fldChar w:fldCharType="end"/>
      </w:r>
    </w:p>
    <w:p w14:paraId="3CAFC986" w14:textId="654E4149" w:rsidR="003963E7" w:rsidRDefault="003963E7" w:rsidP="00976CAE">
      <w:pPr>
        <w:rPr>
          <w:rFonts w:cs="Times New Roman"/>
        </w:rPr>
      </w:pPr>
      <w:r>
        <w:t xml:space="preserve">Az első réteg egy vezeték nélküli szenzor hálózat, melynek fő feladata a növények mentén az adatok gyűjtése és továbbítása a következő réteg számára. Ezeknek a szenzor állomásoknak képeseknek kell lenniük a hálózathoz való csatlakozásra valamilyen </w:t>
      </w:r>
      <w:r w:rsidR="008C75E9">
        <w:t xml:space="preserve">alacsony teljesítményű </w:t>
      </w:r>
      <w:r>
        <w:t xml:space="preserve">vezeték nélküli </w:t>
      </w:r>
      <w:r w:rsidR="008C75E9">
        <w:t>adat továbbító protokollon keresztül. A vezeték nélküliség azért lét fontosságú, mivel egy mezőgazdasági környezetben nem lehetséges sok esetben a kábellel való ellátása az állomásoknak, így az itt lévő eszközöket, mind a hálózathoz való csatlakozását, mind az árammal való ellátását meg kell oldani vezeték nélkül.</w:t>
      </w:r>
      <w:r w:rsidR="00FB7D0C" w:rsidRPr="00FB7D0C">
        <w:rPr>
          <w:rFonts w:cs="Times New Roman"/>
        </w:rPr>
        <w:t>[1]</w:t>
      </w:r>
    </w:p>
    <w:p w14:paraId="568623F7" w14:textId="77777777" w:rsidR="00837981" w:rsidRDefault="00EC51A0" w:rsidP="00837981">
      <w:pPr>
        <w:pStyle w:val="Szvegtrzs"/>
        <w:keepNext/>
        <w:jc w:val="center"/>
      </w:pPr>
      <w:r>
        <w:rPr>
          <w:noProof/>
        </w:rPr>
        <w:drawing>
          <wp:inline distT="0" distB="0" distL="0" distR="0" wp14:anchorId="0CECF1A9" wp14:editId="0082F19E">
            <wp:extent cx="2880000" cy="1920000"/>
            <wp:effectExtent l="0" t="0" r="0" b="4445"/>
            <wp:docPr id="1278266857"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0000" cy="1920000"/>
                    </a:xfrm>
                    <a:prstGeom prst="rect">
                      <a:avLst/>
                    </a:prstGeom>
                    <a:noFill/>
                  </pic:spPr>
                </pic:pic>
              </a:graphicData>
            </a:graphic>
          </wp:inline>
        </w:drawing>
      </w:r>
    </w:p>
    <w:p w14:paraId="5D3E3259" w14:textId="3AC3A9E2" w:rsidR="00EC51A0" w:rsidRDefault="004D47E9" w:rsidP="00837981">
      <w:pPr>
        <w:pStyle w:val="Kpalrs"/>
        <w:jc w:val="center"/>
      </w:pPr>
      <w:fldSimple w:instr=" SEQ ábra \* ARABIC ">
        <w:r>
          <w:rPr>
            <w:noProof/>
          </w:rPr>
          <w:t>2</w:t>
        </w:r>
      </w:fldSimple>
      <w:r w:rsidR="00837981">
        <w:t>. ábra Szenzor állomás</w:t>
      </w:r>
      <w:r w:rsidR="00837981">
        <w:br/>
      </w:r>
      <w:r w:rsidR="00837981">
        <w:lastRenderedPageBreak/>
        <w:fldChar w:fldCharType="begin"/>
      </w:r>
      <w:r w:rsidR="003552AA">
        <w:instrText xml:space="preserve"> ADDIN ZOTERO_ITEM CSL_CITATION {"citationID":"Wl38fMB6","properties":{"formattedCitation":"[7]","plainCitation":"[7]","noteIndex":0},"citationItems":[{"id":157,"uris":["http://zotero.org/users/local/XH02LzYA/items/6F4TY88W"],"itemData":{"id":157,"type":"webpage","abstract":"The Pago Aylés winery has invested in an IoT project with Libelium technology in order to gain efficient production and a predictive vineyard management model. Leading to the best decisions based on objective data.","container-title":"Libelium","language":"en-US","title":"Smart Wine: Libelium's IoT technology allows predictive control of vineyards in the Pago Aylés winery, Spain","title-short":"Smart Wine","URL":"https://www.libelium.com/libeliumworld/success-stories/smart-wine-libeliums-iot-technology-allows-predictive-control-of-vineyards-in-the-pago-ayles-winery-spain/","accessed":{"date-parts":[["2025",3,25]]}}}],"schema":"https://github.com/citation-style-language/schema/raw/master/csl-citation.json"} </w:instrText>
      </w:r>
      <w:r w:rsidR="00837981">
        <w:fldChar w:fldCharType="separate"/>
      </w:r>
      <w:r w:rsidR="003552AA" w:rsidRPr="003552AA">
        <w:t>[7]</w:t>
      </w:r>
      <w:r w:rsidR="00837981">
        <w:fldChar w:fldCharType="end"/>
      </w:r>
    </w:p>
    <w:p w14:paraId="0B7800E2" w14:textId="7359413D" w:rsidR="008C75E9" w:rsidRDefault="008C75E9" w:rsidP="00976CAE">
      <w:r>
        <w:t xml:space="preserve">A következő réteg szorosan kapcsolódik az előzőhez, melynek fő feladata a szenzor állomásoktól kapott információ aggregálása, majd az összesített információ továbbítása, valamilyen egységes interfészen keresztül. Ezeket az eszközöket átjáróknak nevezhetjük, melyek általában már vezetékesen vannak kapcsolódva hálózathoz, hisz </w:t>
      </w:r>
      <w:r w:rsidR="00FB7D0C">
        <w:t xml:space="preserve">ezeket </w:t>
      </w:r>
      <w:r>
        <w:t>már nem szükséges elhelyezni a szőlőben</w:t>
      </w:r>
      <w:r w:rsidR="00FB7D0C">
        <w:t>, így az eddigi akadályok feloldásra kerülnek.</w:t>
      </w:r>
      <w:r w:rsidR="00FB7D0C">
        <w:fldChar w:fldCharType="begin"/>
      </w:r>
      <w:r w:rsidR="003552AA">
        <w:instrText xml:space="preserve"> ADDIN ZOTERO_ITEM CSL_CITATION {"citationID":"W5SCPqIX","properties":{"formattedCitation":"[1], [8]","plainCitation":"[1], [8]","noteIndex":0},"citationItems":[{"id":131,"uris":["http://zotero.org/users/local/XH02LzYA/items/SKGF7L8L"],"itemData":{"id":131,"type":"book","abstract":"Winemaking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Merino","given":"Raul"},{"family":"Nevares","given":"Ignacio"}],"issued":{"date-parts":[["2013",1,1]]}}},{"id":154,"uris":["http://zotero.org/users/local/XH02LzYA/items/ACKC2FW2"],"itemData":{"id":154,"type":"paper-conference","abstract":"While the practice of growing grapes for wine has been around for quite some time, recent developments in the IoT have helped vineyards become more efficient and create wines of a higher quality via the use of real-time data analysis and targeted suggestions. There are several obstacles in the wine business' path right now. Some of the world's most important wine-grape-growing regions are struggling to survive due to climate change and irrigation issues. Pests and crop diseases not only threaten food security, but also have a major monetary impact. In this study, we present a method for precision viticulture that makes use of Internet of Things (IoT) gadgets for continuous tracking. All of the system's parts have been carefully coded, and their connections are planned with efficiency in mind. In the field, wireless sensor nodes collect data on soil moisture and temperature and send it to a central station. A drone is dispatched to an area if the weather and other factors are favorable for the spread of a disease or pest. The drone will fly over the node, take images, and then fly back to the control center. Alarms, sensors, and actuators may all be easily integrated because to its modular architecture. In addition, it helps a variety of epidemiological models that are used to control the spread of illness.","container-title":"2023 International Conference on Self Sustainable Artificial Intelligence Systems (ICSSAS)","DOI":"10.1109/ICSSAS57918.2023.10331699","event-title":"2023 International Conference on Self Sustainable Artificial Intelligence Systems (ICSSAS)","page":"1420-1426","source":"IEEE Xplore","title":"An IoT Based Real-Time Monitoring System for Viticulture to Minimize Energy Consumption","URL":"https://ieeexplore.ieee.org/document/10331699/?arnumber=10331699&amp;tag=1","author":[{"family":"Niranjana","given":"S."},{"family":"V","given":"Gunasundari."},{"family":"Rajalakshmi","given":"A."},{"family":"Dhanalakshmi","given":"G."},{"family":"Ramkumar","given":"G."}],"accessed":{"date-parts":[["2025",3,25]]},"issued":{"date-parts":[["2023"]]}}}],"schema":"https://github.com/citation-style-language/schema/raw/master/csl-citation.json"} </w:instrText>
      </w:r>
      <w:r w:rsidR="00FB7D0C">
        <w:fldChar w:fldCharType="separate"/>
      </w:r>
      <w:r w:rsidR="003552AA" w:rsidRPr="003552AA">
        <w:rPr>
          <w:rFonts w:cs="Times New Roman"/>
        </w:rPr>
        <w:t>[1], [8]</w:t>
      </w:r>
      <w:r w:rsidR="00FB7D0C">
        <w:fldChar w:fldCharType="end"/>
      </w:r>
    </w:p>
    <w:p w14:paraId="47EE14D0" w14:textId="007669D5" w:rsidR="00FB7D0C" w:rsidRDefault="00FB7D0C" w:rsidP="00976CAE">
      <w:r>
        <w:t>Az aggregált információ az interneten vagy lokális hálózaton keresztül végül eljut egy központi adatfeldolgozó szerverhez, mely feldolgozza és eltárolja az információt. A</w:t>
      </w:r>
      <w:r w:rsidR="00FC5711">
        <w:t xml:space="preserve"> szervernek rendkívül fontos feladata a nagymennyiségű adat feldolgozása. Egy nagy rendszer esetén szükség van már Big Data feldolgozó analitikus eszközökre, melyek tovább használható információvá alakítjuk a temérdek mennyiségű nyers adatot. Jelentéseket, statisztikákat és értesítéseket hozhatunk itt létre, hogy támogassuk a felhasználót.</w:t>
      </w:r>
      <w:r w:rsidR="00FC5711">
        <w:fldChar w:fldCharType="begin"/>
      </w:r>
      <w:r w:rsidR="00FC5711">
        <w:instrText xml:space="preserve"> ADDIN ZOTERO_ITEM CSL_CITATION {"citationID":"ZB2JOJzI","properties":{"formattedCitation":"[1]","plainCitation":"[1]","noteIndex":0},"citationItems":[{"id":131,"uris":["http://zotero.org/users/local/XH02LzYA/items/SKGF7L8L"],"itemData":{"id":131,"type":"book","abstract":"Winemaking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FC5711">
        <w:fldChar w:fldCharType="separate"/>
      </w:r>
      <w:r w:rsidR="00FC5711" w:rsidRPr="00FC5711">
        <w:rPr>
          <w:rFonts w:cs="Times New Roman"/>
        </w:rPr>
        <w:t>[1]</w:t>
      </w:r>
      <w:r w:rsidR="00FC5711">
        <w:fldChar w:fldCharType="end"/>
      </w:r>
    </w:p>
    <w:p w14:paraId="27E80075" w14:textId="37B588ED" w:rsidR="00FC5711" w:rsidRDefault="00FC5711" w:rsidP="00976CAE">
      <w:r>
        <w:t>Az utolsó réteg a pr</w:t>
      </w:r>
      <w:r w:rsidR="00EC51A0">
        <w:t>e</w:t>
      </w:r>
      <w:r>
        <w:t xml:space="preserve">zentációs </w:t>
      </w:r>
      <w:r w:rsidR="00EC51A0">
        <w:t>réteg, mely lehetővé teszi a felhasználó számára a gyűjtött információ megtekintését akár különböző eszközökön keresztül. Lehetőség van weboldalak fejlesztésére vagy telefonos applikáción keresztül az adatok közlése.</w:t>
      </w:r>
      <w:r w:rsidR="00837981">
        <w:t xml:space="preserve"> [9. ábra]</w:t>
      </w:r>
    </w:p>
    <w:p w14:paraId="1BAA3DF8" w14:textId="77777777" w:rsidR="00837981" w:rsidRDefault="00837981" w:rsidP="00837981">
      <w:pPr>
        <w:pStyle w:val="Szvegtrzs"/>
        <w:keepNext/>
        <w:jc w:val="center"/>
      </w:pPr>
      <w:r>
        <w:rPr>
          <w:noProof/>
        </w:rPr>
        <w:drawing>
          <wp:inline distT="0" distB="0" distL="0" distR="0" wp14:anchorId="6D1D78AA" wp14:editId="1552129F">
            <wp:extent cx="4680000" cy="2561297"/>
            <wp:effectExtent l="0" t="0" r="6350" b="0"/>
            <wp:docPr id="1661178100" name="Kép 13" descr="A képen szöveg, térkép, multimédia, Kommunikációs eszkö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78100" name="Kép 13" descr="A képen szöveg, térkép, multimédia, Kommunikációs eszköz látható&#10;&#10;Előfordulhat, hogy a mesterséges intelligencia által létrehozott tartalom helytelen."/>
                    <pic:cNvPicPr/>
                  </pic:nvPicPr>
                  <pic:blipFill>
                    <a:blip r:embed="rId13">
                      <a:extLst>
                        <a:ext uri="{28A0092B-C50C-407E-A947-70E740481C1C}">
                          <a14:useLocalDpi xmlns:a14="http://schemas.microsoft.com/office/drawing/2010/main" val="0"/>
                        </a:ext>
                      </a:extLst>
                    </a:blip>
                    <a:stretch>
                      <a:fillRect/>
                    </a:stretch>
                  </pic:blipFill>
                  <pic:spPr>
                    <a:xfrm>
                      <a:off x="0" y="0"/>
                      <a:ext cx="4680000" cy="2561297"/>
                    </a:xfrm>
                    <a:prstGeom prst="rect">
                      <a:avLst/>
                    </a:prstGeom>
                  </pic:spPr>
                </pic:pic>
              </a:graphicData>
            </a:graphic>
          </wp:inline>
        </w:drawing>
      </w:r>
    </w:p>
    <w:p w14:paraId="6E75DC9C" w14:textId="7DCD526C" w:rsidR="00837981" w:rsidRDefault="004D47E9" w:rsidP="00837981">
      <w:pPr>
        <w:pStyle w:val="Kpalrs"/>
        <w:jc w:val="center"/>
      </w:pPr>
      <w:fldSimple w:instr=" SEQ ábra \* ARABIC ">
        <w:r>
          <w:rPr>
            <w:noProof/>
          </w:rPr>
          <w:t>3</w:t>
        </w:r>
      </w:fldSimple>
      <w:r w:rsidR="00837981">
        <w:t>. ábra UI példa</w:t>
      </w:r>
      <w:r w:rsidR="00837981">
        <w:br/>
      </w:r>
      <w:r w:rsidR="00837981">
        <w:fldChar w:fldCharType="begin"/>
      </w:r>
      <w:r w:rsidR="003552AA">
        <w:instrText xml:space="preserve"> ADDIN ZOTERO_ITEM CSL_CITATION {"citationID":"QispTtXy","properties":{"formattedCitation":"[7]","plainCitation":"[7]","noteIndex":0},"citationItems":[{"id":157,"uris":["http://zotero.org/users/local/XH02LzYA/items/6F4TY88W"],"itemData":{"id":157,"type":"webpage","abstract":"The Pago Aylés winery has invested in an IoT project with Libelium technology in order to gain efficient production and a predictive vineyard management model. Leading to the best decisions based on objective data.","container-title":"Libelium","language":"en-US","title":"Smart Wine: Libelium's IoT technology allows predictive control of vineyards in the Pago Aylés winery, Spain","title-short":"Smart Wine","URL":"https://www.libelium.com/libeliumworld/success-stories/smart-wine-libeliums-iot-technology-allows-predictive-control-of-vineyards-in-the-pago-ayles-winery-spain/","accessed":{"date-parts":[["2025",3,25]]}}}],"schema":"https://github.com/citation-style-language/schema/raw/master/csl-citation.json"} </w:instrText>
      </w:r>
      <w:r w:rsidR="00837981">
        <w:fldChar w:fldCharType="separate"/>
      </w:r>
      <w:r w:rsidR="003552AA" w:rsidRPr="003552AA">
        <w:t>[7]</w:t>
      </w:r>
      <w:r w:rsidR="00837981">
        <w:fldChar w:fldCharType="end"/>
      </w:r>
    </w:p>
    <w:p w14:paraId="331C2AFF" w14:textId="63E77A4F" w:rsidR="00837981" w:rsidRDefault="009B5ABE" w:rsidP="00976CAE">
      <w:r w:rsidRPr="009B5ABE">
        <w:t xml:space="preserve">Egy ilyen rendszer, hálózat megtervezésénél fontos szemelőt tartanunk különböző szempontokat, mint, hogy a rendszer külső veszélyektől biztonságos legyen, akár környezeti akár </w:t>
      </w:r>
      <w:proofErr w:type="spellStart"/>
      <w:r w:rsidRPr="009B5ABE">
        <w:t>kiber</w:t>
      </w:r>
      <w:proofErr w:type="spellEnd"/>
      <w:r w:rsidRPr="009B5ABE">
        <w:t xml:space="preserve"> veszély legyen az. Fontos az, hogy a rendszerünk tovább méretezhető legyen és a </w:t>
      </w:r>
      <w:r w:rsidRPr="009B5ABE">
        <w:lastRenderedPageBreak/>
        <w:t>hálózat alapból is képes legyen nagy mennyiségű adat kezelésére. Meg kell határoznunk milyen rendelkezésre állású, megbízhatóságú és biztonságosságú rendszert akarunk létrehozni.</w:t>
      </w:r>
    </w:p>
    <w:p w14:paraId="7E3FFDCB" w14:textId="4083DABC" w:rsidR="009B5ABE" w:rsidRDefault="009B5ABE" w:rsidP="005B43DF">
      <w:pPr>
        <w:pStyle w:val="Cmsor1"/>
      </w:pPr>
      <w:bookmarkStart w:id="10" w:name="_Toc225435300"/>
      <w:r>
        <w:t>Technológiák</w:t>
      </w:r>
      <w:bookmarkEnd w:id="10"/>
    </w:p>
    <w:p w14:paraId="645D752A" w14:textId="32F3D3C0" w:rsidR="009B5ABE" w:rsidRDefault="00E76D23" w:rsidP="00976CAE">
      <w:r>
        <w:t>Az architektúrából is látható, hogy egy ilyen rendszer megvalósításához rendkívül sok különböző technológiákra van szükségünk, ezeket a rendelkezésre álló erőforrásoknak és lehetőségeknek megfelelően kell megválasztani.</w:t>
      </w:r>
    </w:p>
    <w:p w14:paraId="13FD8F9B" w14:textId="1C87BA60" w:rsidR="00E76D23" w:rsidRDefault="00E76D23" w:rsidP="005B43DF">
      <w:pPr>
        <w:pStyle w:val="Cmsor2"/>
      </w:pPr>
      <w:bookmarkStart w:id="11" w:name="_Toc225435301"/>
      <w:r>
        <w:t>Vezérlők</w:t>
      </w:r>
      <w:bookmarkEnd w:id="11"/>
    </w:p>
    <w:p w14:paraId="09B596A9" w14:textId="597E96F4" w:rsidR="00B62D95" w:rsidRDefault="00B62D95" w:rsidP="00976CAE">
      <w:r>
        <w:t>A vezérlők vagy mikrokontrollerek feladata a szenzorok és egyéb eszközök által szolgáltatott információ gyűjtése és továbbítása.</w:t>
      </w:r>
    </w:p>
    <w:p w14:paraId="7549A458" w14:textId="7C9A392A" w:rsidR="00B62D95" w:rsidRDefault="00B62D95" w:rsidP="00976CAE">
      <w:r>
        <w:t>Fontos, hogy a kiválasztott vezérlő alacsony energia költségű legyen, hisz folyamatosan üzemelnie kell vezetékes táp ellátás nélkül, így minden lehetséges helyen minimalizálnunk kell az energiafelhasználást. A bővíthetőség érdekében érdemes olyan eszközöket választani, melyeknél egyszerű az eltérő eszközökkel való kommunikáció megoldása. Ezek mellett meg kell állapítani, hogy mennyi és milyen bemenetre van szükségünk, hány szenzort akarunk alkalmazni és rendelkezésre állnak-e a megfelelő bemeneti portok a mikrokontrolleren.</w:t>
      </w:r>
      <w:r w:rsidR="00CA0487">
        <w:fldChar w:fldCharType="begin"/>
      </w:r>
      <w:r w:rsidR="003552AA">
        <w:instrText xml:space="preserve"> ADDIN ZOTERO_ITEM CSL_CITATION {"citationID":"4LpKxQGx","properties":{"formattedCitation":"[9]","plainCitation":"[9]","noteIndex":0},"citationItems":[{"id":159,"uris":["http://zotero.org/users/local/XH02LzYA/items/RGLER55Y"],"itemData":{"id":159,"type":"article-journal","abstract":"Precision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CA0487">
        <w:fldChar w:fldCharType="separate"/>
      </w:r>
      <w:r w:rsidR="003552AA" w:rsidRPr="003552AA">
        <w:rPr>
          <w:rFonts w:cs="Times New Roman"/>
        </w:rPr>
        <w:t>[9]</w:t>
      </w:r>
      <w:r w:rsidR="00CA0487">
        <w:fldChar w:fldCharType="end"/>
      </w:r>
    </w:p>
    <w:p w14:paraId="7E22FCF6" w14:textId="2EB4D0B0" w:rsidR="00B62D95" w:rsidRDefault="00B62D95" w:rsidP="00976CAE">
      <w:r>
        <w:t xml:space="preserve">A piacon rendkívül sok mikrokontroller van, melyek különböző felhasználásúak lehetnek. Egyes kontrollerek </w:t>
      </w:r>
      <w:r w:rsidR="00CA0487">
        <w:t>rendkívül</w:t>
      </w:r>
      <w:r>
        <w:t xml:space="preserve"> </w:t>
      </w:r>
      <w:r w:rsidR="00CA0487">
        <w:t xml:space="preserve">sokoldalúan felhasználhatóak lehetnek, mint az </w:t>
      </w:r>
      <w:proofErr w:type="spellStart"/>
      <w:r w:rsidR="00CA0487">
        <w:t>Arduino</w:t>
      </w:r>
      <w:proofErr w:type="spellEnd"/>
      <w:r w:rsidR="00CA0487">
        <w:t xml:space="preserve"> vagy a </w:t>
      </w:r>
      <w:proofErr w:type="spellStart"/>
      <w:r w:rsidR="00CA0487">
        <w:t>Raspberry</w:t>
      </w:r>
      <w:proofErr w:type="spellEnd"/>
      <w:r w:rsidR="00CA0487">
        <w:t xml:space="preserve"> Pi kontrollerek, mások sokkal speciálisabbak, melyek csak az adott feladatra alkalmasak. A következő táblázatba pár lehetséges kontroller van felsorolva</w:t>
      </w:r>
      <w:r w:rsidR="007315F2">
        <w:t>.</w:t>
      </w:r>
    </w:p>
    <w:tbl>
      <w:tblPr>
        <w:tblStyle w:val="Rcsostblzat"/>
        <w:tblW w:w="5000" w:type="pct"/>
        <w:jc w:val="center"/>
        <w:tblLayout w:type="fixed"/>
        <w:tblLook w:val="04A0" w:firstRow="1" w:lastRow="0" w:firstColumn="1" w:lastColumn="0" w:noHBand="0" w:noVBand="1"/>
      </w:tblPr>
      <w:tblGrid>
        <w:gridCol w:w="1555"/>
        <w:gridCol w:w="1701"/>
        <w:gridCol w:w="2409"/>
        <w:gridCol w:w="3112"/>
      </w:tblGrid>
      <w:tr w:rsidR="00EA72D4" w:rsidRPr="006078FD" w14:paraId="7C35896B" w14:textId="77777777" w:rsidTr="006443B3">
        <w:trPr>
          <w:trHeight w:val="944"/>
          <w:jc w:val="center"/>
        </w:trPr>
        <w:tc>
          <w:tcPr>
            <w:tcW w:w="1555" w:type="dxa"/>
            <w:vAlign w:val="center"/>
          </w:tcPr>
          <w:p w14:paraId="076425A5" w14:textId="3683CD6C" w:rsidR="00EA72D4" w:rsidRPr="00EA72D4" w:rsidRDefault="00EA72D4" w:rsidP="00A71AD8">
            <w:pPr>
              <w:jc w:val="center"/>
              <w:rPr>
                <w:b/>
                <w:bCs/>
                <w:sz w:val="20"/>
                <w:szCs w:val="20"/>
              </w:rPr>
            </w:pPr>
            <w:r w:rsidRPr="00EA72D4">
              <w:rPr>
                <w:b/>
                <w:bCs/>
                <w:sz w:val="20"/>
                <w:szCs w:val="20"/>
              </w:rPr>
              <w:t>Név</w:t>
            </w:r>
          </w:p>
        </w:tc>
        <w:tc>
          <w:tcPr>
            <w:tcW w:w="1701" w:type="dxa"/>
            <w:vAlign w:val="center"/>
          </w:tcPr>
          <w:p w14:paraId="27363A21" w14:textId="7D5D0D6F" w:rsidR="00EA72D4" w:rsidRPr="00EA72D4" w:rsidRDefault="00A71AD8" w:rsidP="00A71AD8">
            <w:pPr>
              <w:jc w:val="center"/>
              <w:rPr>
                <w:b/>
                <w:bCs/>
                <w:sz w:val="20"/>
                <w:szCs w:val="20"/>
              </w:rPr>
            </w:pPr>
            <w:r>
              <w:rPr>
                <w:b/>
                <w:bCs/>
                <w:sz w:val="20"/>
                <w:szCs w:val="20"/>
              </w:rPr>
              <w:t>Processzorok</w:t>
            </w:r>
          </w:p>
        </w:tc>
        <w:tc>
          <w:tcPr>
            <w:tcW w:w="2409" w:type="dxa"/>
            <w:vAlign w:val="center"/>
          </w:tcPr>
          <w:p w14:paraId="2240B288" w14:textId="179DAFFD" w:rsidR="00EA72D4" w:rsidRPr="00EA72D4" w:rsidRDefault="00EA72D4" w:rsidP="00EA72D4">
            <w:pPr>
              <w:jc w:val="center"/>
              <w:rPr>
                <w:b/>
                <w:bCs/>
                <w:sz w:val="20"/>
                <w:szCs w:val="20"/>
              </w:rPr>
            </w:pPr>
            <w:r w:rsidRPr="00EA72D4">
              <w:rPr>
                <w:b/>
                <w:bCs/>
                <w:sz w:val="20"/>
                <w:szCs w:val="20"/>
              </w:rPr>
              <w:t>Megjegyzés</w:t>
            </w:r>
          </w:p>
        </w:tc>
        <w:tc>
          <w:tcPr>
            <w:tcW w:w="3112" w:type="dxa"/>
            <w:vAlign w:val="center"/>
          </w:tcPr>
          <w:p w14:paraId="28952191" w14:textId="0F82A6AB" w:rsidR="00EA72D4" w:rsidRPr="00EA72D4" w:rsidRDefault="00EA72D4" w:rsidP="00A71AD8">
            <w:pPr>
              <w:jc w:val="center"/>
              <w:rPr>
                <w:b/>
                <w:bCs/>
                <w:sz w:val="20"/>
                <w:szCs w:val="20"/>
              </w:rPr>
            </w:pPr>
            <w:r w:rsidRPr="00EA72D4">
              <w:rPr>
                <w:b/>
                <w:bCs/>
                <w:sz w:val="20"/>
                <w:szCs w:val="20"/>
              </w:rPr>
              <w:t>Ábra</w:t>
            </w:r>
          </w:p>
        </w:tc>
      </w:tr>
      <w:tr w:rsidR="00EA72D4" w:rsidRPr="006078FD" w14:paraId="5E6C6B5A" w14:textId="77777777" w:rsidTr="006443B3">
        <w:trPr>
          <w:trHeight w:val="517"/>
          <w:jc w:val="center"/>
        </w:trPr>
        <w:tc>
          <w:tcPr>
            <w:tcW w:w="1555" w:type="dxa"/>
            <w:vAlign w:val="center"/>
          </w:tcPr>
          <w:p w14:paraId="2CE5D498" w14:textId="39879ECB" w:rsidR="00EA72D4" w:rsidRPr="006078FD" w:rsidRDefault="00EA72D4">
            <w:pPr>
              <w:numPr>
                <w:ilvl w:val="0"/>
                <w:numId w:val="1"/>
              </w:numPr>
              <w:tabs>
                <w:tab w:val="clear" w:pos="0"/>
              </w:tabs>
              <w:jc w:val="center"/>
              <w:rPr>
                <w:sz w:val="20"/>
                <w:szCs w:val="20"/>
              </w:rPr>
            </w:pPr>
            <w:proofErr w:type="spellStart"/>
            <w:r w:rsidRPr="006078FD">
              <w:rPr>
                <w:sz w:val="20"/>
                <w:szCs w:val="20"/>
              </w:rPr>
              <w:t>Arduino</w:t>
            </w:r>
            <w:proofErr w:type="spellEnd"/>
            <w:r w:rsidRPr="006078FD">
              <w:rPr>
                <w:sz w:val="20"/>
                <w:szCs w:val="20"/>
              </w:rPr>
              <w:t xml:space="preserve"> MKR WAN 1310</w:t>
            </w:r>
          </w:p>
        </w:tc>
        <w:tc>
          <w:tcPr>
            <w:tcW w:w="1701" w:type="dxa"/>
            <w:vAlign w:val="center"/>
          </w:tcPr>
          <w:p w14:paraId="2B4235AD" w14:textId="6F09E18F" w:rsidR="00EA72D4" w:rsidRPr="006078FD" w:rsidRDefault="00EA72D4" w:rsidP="00A71AD8">
            <w:pPr>
              <w:jc w:val="center"/>
              <w:rPr>
                <w:sz w:val="20"/>
                <w:szCs w:val="20"/>
              </w:rPr>
            </w:pPr>
            <w:r w:rsidRPr="006078FD">
              <w:rPr>
                <w:sz w:val="20"/>
                <w:szCs w:val="20"/>
              </w:rPr>
              <w:t xml:space="preserve">SAMD21 </w:t>
            </w:r>
            <w:proofErr w:type="spellStart"/>
            <w:r w:rsidRPr="006078FD">
              <w:rPr>
                <w:sz w:val="20"/>
                <w:szCs w:val="20"/>
              </w:rPr>
              <w:t>Cortex</w:t>
            </w:r>
            <w:proofErr w:type="spellEnd"/>
            <w:r w:rsidRPr="006078FD">
              <w:rPr>
                <w:sz w:val="20"/>
                <w:szCs w:val="20"/>
              </w:rPr>
              <w:t xml:space="preserve">®-M0+ 32bit </w:t>
            </w:r>
            <w:proofErr w:type="spellStart"/>
            <w:r w:rsidRPr="006078FD">
              <w:rPr>
                <w:sz w:val="20"/>
                <w:szCs w:val="20"/>
              </w:rPr>
              <w:t>low</w:t>
            </w:r>
            <w:proofErr w:type="spellEnd"/>
            <w:r w:rsidRPr="006078FD">
              <w:rPr>
                <w:sz w:val="20"/>
                <w:szCs w:val="20"/>
              </w:rPr>
              <w:t xml:space="preserve"> </w:t>
            </w:r>
            <w:proofErr w:type="spellStart"/>
            <w:r w:rsidRPr="006078FD">
              <w:rPr>
                <w:sz w:val="20"/>
                <w:szCs w:val="20"/>
              </w:rPr>
              <w:t>power</w:t>
            </w:r>
            <w:proofErr w:type="spellEnd"/>
            <w:r w:rsidRPr="006078FD">
              <w:rPr>
                <w:sz w:val="20"/>
                <w:szCs w:val="20"/>
              </w:rPr>
              <w:t xml:space="preserve"> ARM MCU</w:t>
            </w:r>
          </w:p>
        </w:tc>
        <w:tc>
          <w:tcPr>
            <w:tcW w:w="2409" w:type="dxa"/>
          </w:tcPr>
          <w:p w14:paraId="5A31DE4B" w14:textId="069BD74F" w:rsidR="00EA72D4" w:rsidRDefault="00EA72D4" w:rsidP="00EA72D4">
            <w:pPr>
              <w:rPr>
                <w:noProof/>
                <w:sz w:val="20"/>
                <w:szCs w:val="20"/>
              </w:rPr>
            </w:pPr>
            <w:r>
              <w:rPr>
                <w:noProof/>
                <w:sz w:val="20"/>
                <w:szCs w:val="20"/>
              </w:rPr>
              <w:t xml:space="preserve">Az arduino mikrokontroller gyártó MKR családja külön IoT megoldásokra lett specializálva, mely alapból fel van szerelve vezetéknélküli kommunikációs </w:t>
            </w:r>
            <w:r>
              <w:rPr>
                <w:noProof/>
                <w:sz w:val="20"/>
                <w:szCs w:val="20"/>
              </w:rPr>
              <w:lastRenderedPageBreak/>
              <w:t>megoldásokkal</w:t>
            </w:r>
          </w:p>
        </w:tc>
        <w:tc>
          <w:tcPr>
            <w:tcW w:w="3112" w:type="dxa"/>
            <w:vAlign w:val="center"/>
          </w:tcPr>
          <w:p w14:paraId="3D5E1C31" w14:textId="270DDF07" w:rsidR="00EA72D4" w:rsidRPr="006078FD" w:rsidRDefault="00EA72D4" w:rsidP="00A71AD8">
            <w:pPr>
              <w:jc w:val="center"/>
              <w:rPr>
                <w:sz w:val="20"/>
                <w:szCs w:val="20"/>
              </w:rPr>
            </w:pPr>
            <w:r>
              <w:rPr>
                <w:noProof/>
                <w:sz w:val="20"/>
                <w:szCs w:val="20"/>
              </w:rPr>
              <w:lastRenderedPageBreak/>
              <w:drawing>
                <wp:inline distT="0" distB="0" distL="0" distR="0" wp14:anchorId="5F9ED28F" wp14:editId="3D42B890">
                  <wp:extent cx="1872000" cy="771201"/>
                  <wp:effectExtent l="0" t="0" r="0" b="0"/>
                  <wp:docPr id="1526661388" name="Kép 16" descr="A képen Elektronikus alkatrész, Áramköri elem, Passzív áramköri elem, Elektrontechnika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61388" name="Kép 16" descr="A képen Elektronikus alkatrész, Áramköri elem, Passzív áramköri elem, Elektrontechnika látható&#10;&#10;Előfordulhat, hogy a mesterséges intelligencia által létrehozott tartalom helytele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72000" cy="771201"/>
                          </a:xfrm>
                          <a:prstGeom prst="rect">
                            <a:avLst/>
                          </a:prstGeom>
                        </pic:spPr>
                      </pic:pic>
                    </a:graphicData>
                  </a:graphic>
                </wp:inline>
              </w:drawing>
            </w:r>
          </w:p>
        </w:tc>
      </w:tr>
      <w:tr w:rsidR="00EA72D4" w:rsidRPr="006078FD" w14:paraId="2D0872C2" w14:textId="77777777" w:rsidTr="006443B3">
        <w:trPr>
          <w:trHeight w:val="517"/>
          <w:jc w:val="center"/>
        </w:trPr>
        <w:tc>
          <w:tcPr>
            <w:tcW w:w="1555" w:type="dxa"/>
            <w:vAlign w:val="center"/>
          </w:tcPr>
          <w:p w14:paraId="233BFACC" w14:textId="4FE30096" w:rsidR="00EA72D4" w:rsidRPr="006078FD" w:rsidRDefault="00EA72D4">
            <w:pPr>
              <w:numPr>
                <w:ilvl w:val="0"/>
                <w:numId w:val="1"/>
              </w:numPr>
              <w:tabs>
                <w:tab w:val="clear" w:pos="0"/>
              </w:tabs>
              <w:jc w:val="center"/>
              <w:rPr>
                <w:sz w:val="20"/>
                <w:szCs w:val="20"/>
              </w:rPr>
            </w:pPr>
            <w:proofErr w:type="spellStart"/>
            <w:r w:rsidRPr="006078FD">
              <w:rPr>
                <w:sz w:val="20"/>
                <w:szCs w:val="20"/>
              </w:rPr>
              <w:t>Raspberry</w:t>
            </w:r>
            <w:proofErr w:type="spellEnd"/>
            <w:r w:rsidRPr="006078FD">
              <w:rPr>
                <w:sz w:val="20"/>
                <w:szCs w:val="20"/>
              </w:rPr>
              <w:t xml:space="preserve"> Pi 4</w:t>
            </w:r>
          </w:p>
        </w:tc>
        <w:tc>
          <w:tcPr>
            <w:tcW w:w="1701" w:type="dxa"/>
            <w:vAlign w:val="center"/>
          </w:tcPr>
          <w:p w14:paraId="4F111AE2" w14:textId="145241FF" w:rsidR="00EA72D4" w:rsidRPr="006078FD" w:rsidRDefault="00EA72D4" w:rsidP="00A71AD8">
            <w:pPr>
              <w:jc w:val="center"/>
              <w:rPr>
                <w:sz w:val="20"/>
                <w:szCs w:val="20"/>
              </w:rPr>
            </w:pPr>
            <w:proofErr w:type="spellStart"/>
            <w:r w:rsidRPr="006078FD">
              <w:rPr>
                <w:sz w:val="20"/>
                <w:szCs w:val="20"/>
              </w:rPr>
              <w:t>Broadcom</w:t>
            </w:r>
            <w:proofErr w:type="spellEnd"/>
            <w:r w:rsidRPr="006078FD">
              <w:rPr>
                <w:sz w:val="20"/>
                <w:szCs w:val="20"/>
              </w:rPr>
              <w:t xml:space="preserve"> BCM2711, </w:t>
            </w:r>
            <w:proofErr w:type="spellStart"/>
            <w:r w:rsidRPr="006078FD">
              <w:rPr>
                <w:sz w:val="20"/>
                <w:szCs w:val="20"/>
              </w:rPr>
              <w:t>Quad</w:t>
            </w:r>
            <w:proofErr w:type="spellEnd"/>
            <w:r w:rsidRPr="006078FD">
              <w:rPr>
                <w:sz w:val="20"/>
                <w:szCs w:val="20"/>
              </w:rPr>
              <w:t xml:space="preserve"> </w:t>
            </w:r>
            <w:proofErr w:type="spellStart"/>
            <w:r w:rsidRPr="006078FD">
              <w:rPr>
                <w:sz w:val="20"/>
                <w:szCs w:val="20"/>
              </w:rPr>
              <w:t>core</w:t>
            </w:r>
            <w:proofErr w:type="spellEnd"/>
            <w:r w:rsidRPr="006078FD">
              <w:rPr>
                <w:sz w:val="20"/>
                <w:szCs w:val="20"/>
              </w:rPr>
              <w:t xml:space="preserve"> Cortex-A72 (ARM v8) 64-bit </w:t>
            </w:r>
            <w:proofErr w:type="spellStart"/>
            <w:r w:rsidRPr="006078FD">
              <w:rPr>
                <w:sz w:val="20"/>
                <w:szCs w:val="20"/>
              </w:rPr>
              <w:t>SoC</w:t>
            </w:r>
            <w:proofErr w:type="spellEnd"/>
            <w:r w:rsidRPr="006078FD">
              <w:rPr>
                <w:sz w:val="20"/>
                <w:szCs w:val="20"/>
              </w:rPr>
              <w:t xml:space="preserve"> @ 1.8GHz</w:t>
            </w:r>
          </w:p>
        </w:tc>
        <w:tc>
          <w:tcPr>
            <w:tcW w:w="2409" w:type="dxa"/>
          </w:tcPr>
          <w:p w14:paraId="49BAED00" w14:textId="62FFCC4E" w:rsidR="00EA72D4" w:rsidRPr="006078FD" w:rsidRDefault="00EA72D4" w:rsidP="00EA72D4">
            <w:pPr>
              <w:rPr>
                <w:noProof/>
                <w:sz w:val="20"/>
                <w:szCs w:val="20"/>
              </w:rPr>
            </w:pPr>
            <w:r>
              <w:rPr>
                <w:noProof/>
                <w:sz w:val="20"/>
                <w:szCs w:val="20"/>
              </w:rPr>
              <w:t>A Raspberry Pi mikrokontrollerek szinte kis számítógépek, így bonyolultabb feladatok megoldására is képesek, viszont energia igényük nagyobb is lehet.</w:t>
            </w:r>
          </w:p>
        </w:tc>
        <w:tc>
          <w:tcPr>
            <w:tcW w:w="3112" w:type="dxa"/>
            <w:vAlign w:val="center"/>
          </w:tcPr>
          <w:p w14:paraId="7F2AEE64" w14:textId="594C629E" w:rsidR="00EA72D4" w:rsidRPr="006078FD" w:rsidRDefault="00EB3307" w:rsidP="00A71AD8">
            <w:pPr>
              <w:jc w:val="center"/>
              <w:rPr>
                <w:noProof/>
                <w:sz w:val="20"/>
                <w:szCs w:val="20"/>
              </w:rPr>
            </w:pPr>
            <w:r>
              <w:rPr>
                <w:noProof/>
                <w:sz w:val="20"/>
                <w:szCs w:val="20"/>
              </w:rPr>
              <w:drawing>
                <wp:inline distT="0" distB="0" distL="0" distR="0" wp14:anchorId="62703F0F" wp14:editId="46750281">
                  <wp:extent cx="1872000" cy="1228135"/>
                  <wp:effectExtent l="0" t="0" r="0" b="0"/>
                  <wp:docPr id="658812188" name="Kép 17" descr="A képen elektronika, Elektronikus alkatrész, Áramköri elem, Passzív áramköri ele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12188" name="Kép 17" descr="A képen elektronika, Elektronikus alkatrész, Áramköri elem, Passzív áramköri elem látható&#10;&#10;Előfordulhat, hogy a mesterséges intelligencia által létrehozott tartalom helytele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72000" cy="1228135"/>
                          </a:xfrm>
                          <a:prstGeom prst="rect">
                            <a:avLst/>
                          </a:prstGeom>
                        </pic:spPr>
                      </pic:pic>
                    </a:graphicData>
                  </a:graphic>
                </wp:inline>
              </w:drawing>
            </w:r>
          </w:p>
        </w:tc>
      </w:tr>
      <w:tr w:rsidR="00EB3307" w:rsidRPr="006078FD" w14:paraId="616C0D45" w14:textId="77777777" w:rsidTr="006443B3">
        <w:trPr>
          <w:trHeight w:val="517"/>
          <w:jc w:val="center"/>
        </w:trPr>
        <w:tc>
          <w:tcPr>
            <w:tcW w:w="1555" w:type="dxa"/>
            <w:vAlign w:val="center"/>
          </w:tcPr>
          <w:p w14:paraId="346E205A" w14:textId="51A52751" w:rsidR="00EB3307" w:rsidRPr="00EB3307" w:rsidRDefault="00EB3307">
            <w:pPr>
              <w:numPr>
                <w:ilvl w:val="0"/>
                <w:numId w:val="1"/>
              </w:numPr>
              <w:tabs>
                <w:tab w:val="clear" w:pos="0"/>
              </w:tabs>
              <w:jc w:val="center"/>
              <w:rPr>
                <w:sz w:val="20"/>
                <w:szCs w:val="20"/>
              </w:rPr>
            </w:pPr>
            <w:r w:rsidRPr="00EB3307">
              <w:rPr>
                <w:sz w:val="20"/>
                <w:szCs w:val="20"/>
              </w:rPr>
              <w:t>nRF5340</w:t>
            </w:r>
          </w:p>
        </w:tc>
        <w:tc>
          <w:tcPr>
            <w:tcW w:w="1701" w:type="dxa"/>
            <w:vAlign w:val="center"/>
          </w:tcPr>
          <w:p w14:paraId="7FDBF9E7" w14:textId="38452424" w:rsidR="00EB3307" w:rsidRPr="006078FD" w:rsidRDefault="00EB3307" w:rsidP="00A71AD8">
            <w:pPr>
              <w:jc w:val="center"/>
              <w:rPr>
                <w:sz w:val="20"/>
                <w:szCs w:val="20"/>
              </w:rPr>
            </w:pPr>
            <w:r w:rsidRPr="00EB3307">
              <w:rPr>
                <w:sz w:val="20"/>
                <w:szCs w:val="20"/>
              </w:rPr>
              <w:t xml:space="preserve">128/64 MHz </w:t>
            </w:r>
            <w:proofErr w:type="spellStart"/>
            <w:r w:rsidRPr="00EB3307">
              <w:rPr>
                <w:sz w:val="20"/>
                <w:szCs w:val="20"/>
              </w:rPr>
              <w:t>Arm</w:t>
            </w:r>
            <w:proofErr w:type="spellEnd"/>
            <w:r w:rsidRPr="00EB3307">
              <w:rPr>
                <w:sz w:val="20"/>
                <w:szCs w:val="20"/>
              </w:rPr>
              <w:t xml:space="preserve"> Cortex-M33 </w:t>
            </w:r>
            <w:proofErr w:type="spellStart"/>
            <w:r w:rsidRPr="00EB3307">
              <w:rPr>
                <w:sz w:val="20"/>
                <w:szCs w:val="20"/>
              </w:rPr>
              <w:t>application</w:t>
            </w:r>
            <w:proofErr w:type="spellEnd"/>
            <w:r w:rsidRPr="00EB3307">
              <w:rPr>
                <w:sz w:val="20"/>
                <w:szCs w:val="20"/>
              </w:rPr>
              <w:t xml:space="preserve"> </w:t>
            </w:r>
            <w:proofErr w:type="spellStart"/>
            <w:r w:rsidRPr="00EB3307">
              <w:rPr>
                <w:sz w:val="20"/>
                <w:szCs w:val="20"/>
              </w:rPr>
              <w:t>processor</w:t>
            </w:r>
            <w:proofErr w:type="spellEnd"/>
            <w:r w:rsidRPr="00EB3307">
              <w:rPr>
                <w:sz w:val="20"/>
                <w:szCs w:val="20"/>
              </w:rPr>
              <w:t xml:space="preserve"> </w:t>
            </w:r>
            <w:proofErr w:type="spellStart"/>
            <w:r w:rsidRPr="00EB3307">
              <w:rPr>
                <w:sz w:val="20"/>
                <w:szCs w:val="20"/>
              </w:rPr>
              <w:t>with</w:t>
            </w:r>
            <w:proofErr w:type="spellEnd"/>
            <w:r w:rsidRPr="00EB3307">
              <w:rPr>
                <w:sz w:val="20"/>
                <w:szCs w:val="20"/>
              </w:rPr>
              <w:t xml:space="preserve"> 1 MB Flash &amp; 512 KB RAM</w:t>
            </w:r>
          </w:p>
        </w:tc>
        <w:tc>
          <w:tcPr>
            <w:tcW w:w="2409" w:type="dxa"/>
          </w:tcPr>
          <w:p w14:paraId="350F119F" w14:textId="7B124D53" w:rsidR="00EB3307" w:rsidRDefault="008B7A0A" w:rsidP="00EA72D4">
            <w:pPr>
              <w:rPr>
                <w:noProof/>
                <w:sz w:val="20"/>
                <w:szCs w:val="20"/>
              </w:rPr>
            </w:pPr>
            <w:r>
              <w:rPr>
                <w:noProof/>
                <w:sz w:val="20"/>
                <w:szCs w:val="20"/>
              </w:rPr>
              <w:t>Egy alacsony energi költségű és teljesítményű megoldás, mely alacsonyabb szintű feladatok ellátására alkalmas, mint a szenzorok kezelése és adat továbbítás</w:t>
            </w:r>
            <w:r w:rsidR="00A71AD8">
              <w:rPr>
                <w:noProof/>
                <w:sz w:val="20"/>
                <w:szCs w:val="20"/>
              </w:rPr>
              <w:t>a.</w:t>
            </w:r>
          </w:p>
        </w:tc>
        <w:tc>
          <w:tcPr>
            <w:tcW w:w="3112" w:type="dxa"/>
            <w:vAlign w:val="center"/>
          </w:tcPr>
          <w:p w14:paraId="1E23E099" w14:textId="526EAB86" w:rsidR="00EB3307" w:rsidRDefault="00A71AD8" w:rsidP="00A71AD8">
            <w:pPr>
              <w:jc w:val="center"/>
              <w:rPr>
                <w:noProof/>
                <w:sz w:val="20"/>
                <w:szCs w:val="20"/>
              </w:rPr>
            </w:pPr>
            <w:r>
              <w:rPr>
                <w:noProof/>
                <w:sz w:val="20"/>
                <w:szCs w:val="20"/>
              </w:rPr>
              <w:drawing>
                <wp:inline distT="0" distB="0" distL="0" distR="0" wp14:anchorId="7AB71DED" wp14:editId="12043514">
                  <wp:extent cx="1728000" cy="1728000"/>
                  <wp:effectExtent l="0" t="0" r="5715" b="5715"/>
                  <wp:docPr id="1344361988" name="Kép 19" descr="A képen Elektronikus alkatrész, Áramköri elem, Elektrontechnika, Passzív áramköri ele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61988" name="Kép 19" descr="A képen Elektronikus alkatrész, Áramköri elem, Elektrontechnika, Passzív áramköri elem látható&#10;&#10;Előfordulhat, hogy a mesterséges intelligencia által létrehozott tartalom helytelen."/>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1728000" cy="1728000"/>
                          </a:xfrm>
                          <a:prstGeom prst="rect">
                            <a:avLst/>
                          </a:prstGeom>
                        </pic:spPr>
                      </pic:pic>
                    </a:graphicData>
                  </a:graphic>
                </wp:inline>
              </w:drawing>
            </w:r>
          </w:p>
        </w:tc>
      </w:tr>
      <w:tr w:rsidR="00EB3307" w:rsidRPr="006078FD" w14:paraId="653F69A5" w14:textId="77777777" w:rsidTr="006443B3">
        <w:trPr>
          <w:trHeight w:val="517"/>
          <w:jc w:val="center"/>
        </w:trPr>
        <w:tc>
          <w:tcPr>
            <w:tcW w:w="1555" w:type="dxa"/>
            <w:vAlign w:val="center"/>
          </w:tcPr>
          <w:p w14:paraId="72CB5246" w14:textId="36449167" w:rsidR="00EB3307" w:rsidRPr="00EB3307" w:rsidRDefault="008B7A0A">
            <w:pPr>
              <w:numPr>
                <w:ilvl w:val="0"/>
                <w:numId w:val="1"/>
              </w:numPr>
              <w:tabs>
                <w:tab w:val="clear" w:pos="0"/>
              </w:tabs>
              <w:jc w:val="center"/>
              <w:rPr>
                <w:sz w:val="20"/>
                <w:szCs w:val="20"/>
              </w:rPr>
            </w:pPr>
            <w:r w:rsidRPr="008B7A0A">
              <w:rPr>
                <w:sz w:val="20"/>
                <w:szCs w:val="20"/>
              </w:rPr>
              <w:t>ESP32-D0WDQ6</w:t>
            </w:r>
          </w:p>
        </w:tc>
        <w:tc>
          <w:tcPr>
            <w:tcW w:w="1701" w:type="dxa"/>
            <w:vAlign w:val="center"/>
          </w:tcPr>
          <w:p w14:paraId="7D203532" w14:textId="167FE0FE" w:rsidR="00EB3307" w:rsidRPr="00EB3307" w:rsidRDefault="00EB3307" w:rsidP="00A71AD8">
            <w:pPr>
              <w:jc w:val="center"/>
              <w:rPr>
                <w:sz w:val="20"/>
                <w:szCs w:val="20"/>
              </w:rPr>
            </w:pPr>
            <w:proofErr w:type="spellStart"/>
            <w:r w:rsidRPr="00EB3307">
              <w:rPr>
                <w:sz w:val="20"/>
                <w:szCs w:val="20"/>
              </w:rPr>
              <w:t>Xtensa</w:t>
            </w:r>
            <w:proofErr w:type="spellEnd"/>
            <w:r w:rsidRPr="00EB3307">
              <w:rPr>
                <w:sz w:val="20"/>
                <w:szCs w:val="20"/>
              </w:rPr>
              <w:t xml:space="preserve">® </w:t>
            </w:r>
            <w:proofErr w:type="spellStart"/>
            <w:r w:rsidRPr="00EB3307">
              <w:rPr>
                <w:sz w:val="20"/>
                <w:szCs w:val="20"/>
              </w:rPr>
              <w:t>single</w:t>
            </w:r>
            <w:proofErr w:type="spellEnd"/>
            <w:r w:rsidRPr="00EB3307">
              <w:rPr>
                <w:sz w:val="20"/>
                <w:szCs w:val="20"/>
              </w:rPr>
              <w:t>-/</w:t>
            </w:r>
            <w:proofErr w:type="spellStart"/>
            <w:r w:rsidRPr="00EB3307">
              <w:rPr>
                <w:sz w:val="20"/>
                <w:szCs w:val="20"/>
              </w:rPr>
              <w:t>dual-core</w:t>
            </w:r>
            <w:proofErr w:type="spellEnd"/>
            <w:r w:rsidRPr="00EB3307">
              <w:rPr>
                <w:sz w:val="20"/>
                <w:szCs w:val="20"/>
              </w:rPr>
              <w:t xml:space="preserve"> 32-bit LX6 </w:t>
            </w:r>
            <w:proofErr w:type="spellStart"/>
            <w:r w:rsidRPr="00EB3307">
              <w:rPr>
                <w:sz w:val="20"/>
                <w:szCs w:val="20"/>
              </w:rPr>
              <w:t>microprocessor</w:t>
            </w:r>
            <w:proofErr w:type="spellEnd"/>
            <w:r w:rsidRPr="00EB3307">
              <w:rPr>
                <w:sz w:val="20"/>
                <w:szCs w:val="20"/>
              </w:rPr>
              <w:t>(s)</w:t>
            </w:r>
          </w:p>
        </w:tc>
        <w:tc>
          <w:tcPr>
            <w:tcW w:w="2409" w:type="dxa"/>
          </w:tcPr>
          <w:p w14:paraId="57A5C369" w14:textId="73A9F2BF" w:rsidR="00EB3307" w:rsidRDefault="008B7A0A" w:rsidP="00EA72D4">
            <w:pPr>
              <w:rPr>
                <w:noProof/>
                <w:sz w:val="20"/>
                <w:szCs w:val="20"/>
              </w:rPr>
            </w:pPr>
            <w:r>
              <w:rPr>
                <w:noProof/>
                <w:sz w:val="20"/>
                <w:szCs w:val="20"/>
              </w:rPr>
              <w:t xml:space="preserve">Kicsi méretű, és kicsi az energia igénye, így </w:t>
            </w:r>
            <w:r w:rsidR="00A71AD8">
              <w:rPr>
                <w:noProof/>
                <w:sz w:val="20"/>
                <w:szCs w:val="20"/>
              </w:rPr>
              <w:t xml:space="preserve">hasznos </w:t>
            </w:r>
            <w:r>
              <w:rPr>
                <w:noProof/>
                <w:sz w:val="20"/>
                <w:szCs w:val="20"/>
              </w:rPr>
              <w:t>IoT megoldásokhoz.</w:t>
            </w:r>
          </w:p>
        </w:tc>
        <w:tc>
          <w:tcPr>
            <w:tcW w:w="3112" w:type="dxa"/>
            <w:vAlign w:val="center"/>
          </w:tcPr>
          <w:p w14:paraId="0D4683EA" w14:textId="44D39AC5" w:rsidR="00EB3307" w:rsidRDefault="008B7A0A" w:rsidP="00A71AD8">
            <w:pPr>
              <w:keepNext/>
              <w:jc w:val="center"/>
              <w:rPr>
                <w:noProof/>
                <w:sz w:val="20"/>
                <w:szCs w:val="20"/>
              </w:rPr>
            </w:pPr>
            <w:r>
              <w:rPr>
                <w:noProof/>
              </w:rPr>
              <w:drawing>
                <wp:inline distT="0" distB="0" distL="0" distR="0" wp14:anchorId="03BDD209" wp14:editId="0FA7BD8A">
                  <wp:extent cx="1434993" cy="1044000"/>
                  <wp:effectExtent l="0" t="0" r="0" b="3810"/>
                  <wp:docPr id="298989011" name="Kép 18" descr="ESP32 D0WDQ6 Chip Development Board BT Two CPU Cores Module Monitor The  State of Peripheral Modules Integrates Capacitive Touch 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P32 D0WDQ6 Chip Development Board BT Two CPU Cores Module Monitor The  State of Peripheral Modules Integrates Capacitive Touch Senso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34993" cy="1044000"/>
                          </a:xfrm>
                          <a:prstGeom prst="rect">
                            <a:avLst/>
                          </a:prstGeom>
                          <a:noFill/>
                          <a:ln>
                            <a:noFill/>
                          </a:ln>
                        </pic:spPr>
                      </pic:pic>
                    </a:graphicData>
                  </a:graphic>
                </wp:inline>
              </w:drawing>
            </w:r>
          </w:p>
        </w:tc>
      </w:tr>
    </w:tbl>
    <w:p w14:paraId="10D6262A" w14:textId="0A597C9A" w:rsidR="00593A21" w:rsidRPr="00185CA7" w:rsidRDefault="006E41D9" w:rsidP="00185CA7">
      <w:pPr>
        <w:pStyle w:val="Kpalrs"/>
        <w:jc w:val="center"/>
      </w:pPr>
      <w:fldSimple w:instr=" SEQ táblázat \* ARABIC ">
        <w:r>
          <w:rPr>
            <w:noProof/>
          </w:rPr>
          <w:t>1</w:t>
        </w:r>
      </w:fldSimple>
      <w:r w:rsidR="00A71AD8">
        <w:t>. táblázat Mikrokontrollerek</w:t>
      </w:r>
      <w:r w:rsidR="00A71AD8">
        <w:br/>
      </w:r>
      <w:r w:rsidR="00A71AD8">
        <w:fldChar w:fldCharType="begin"/>
      </w:r>
      <w:r w:rsidR="003552AA">
        <w:instrText xml:space="preserve"> ADDIN ZOTERO_ITEM CSL_CITATION {"citationID":"j5O37R8V","properties":{"formattedCitation":"[10], [11], [12], [13], [14]","plainCitation":"[10], [11], [12], [13], [14]","noteIndex":0},"citationItems":[{"id":162,"uris":["http://zotero.org/users/local/XH02LzYA/items/TTNHGUPI"],"itemData":{"id":162,"type":"webpage","abstract":"Better and More Efficient The MKR WAN 1310, brings in a series of improvements when compared to its predecessor, the MKR WAN 1300. While still based on the Microchip® SAMD21 low power processor, the Murata CMWX1ZZABZ LoRa® module, and the MKR family’s characteristic crypto chip (the ECC508), the MKR WAN 1310 includes","container-title":"Arduino Official Store","language":"en","title":"Arduino MKR WAN 1310","URL":"https://store.arduino.cc/products/arduino-mkr-wan-1310","accessed":{"date-parts":[["2025",3,25]]}},"label":"page"},{"id":165,"uris":["http://zotero.org/users/local/XH02LzYA/items/R5TIRUI2"],"itemData":{"id":165,"type":"article-journal","language":"en","source":"Zotero","title":"nRF5340 Product Specification"},"label":"page"},{"id":167,"uris":["http://zotero.org/users/local/XH02LzYA/items/3C7LQIIM"],"itemData":{"id":167,"type":"webpage","title":"RPI4-MODBP-4GB RASPBERRY-PI, SBC, Raspberry Pi4 B 4GB, BCM2711, ARM Cortex-A72, 4GB RAM, MicroSD, Linux, Wifi, 2x micro HDMI | Farnell Magyarország","URL":"https://hu.farnell.com/raspberry-pi/rpi4-modbp-4gb/raspberry-pi-4-model-b-4gb/dp/3051887","accessed":{"date-parts":[["2025",3,25]]}},"label":"page"},{"id":169,"uris":["http://zotero.org/users/local/XH02LzYA/items/QF6J3DPV"],"itemData":{"id":169,"type":"webpage","abstract":"Ha ma megrendeli, még ma el is küldjük. NRF5340-DK – - nRF5340 Adó-vevő;802.15.4 (Thread, Zigbee®), Bluetooth® 5.x (BLE) 2,4GHz fejlesztőlap a(z) Nordic Semiconductor ASA fejlesztőtől. Többmillió elektronikai alkatrész ára és beszerezhetősége a DigiKey-nél.","container-title":"DigiKey Electronics","language":"hu-hu","title":"NRF5340-DK","URL":"https://www.digikey.hu/hu/products/detail/nordic-semiconductor-asa/NRF5340-DK/13544603","accessed":{"date-parts":[["2025",3,25]]}},"label":"page"},{"id":171,"uris":["http://zotero.org/users/local/XH02LzYA/items/74EQWAX4"],"itemData":{"id":171,"type":"webpage","title":"Amazon.com: ESP32 D0WDQ6 Chip Development Board BT Two CPU Cores Module Monitor The State of Peripheral Modules Integrates Capacitive Touch Sensors : Electronics","URL":"https://www.amazon.com/Development-Monitor-Peripheral-Integrates-Capacitive/dp/B0DP4JN61B","accessed":{"date-parts":[["2025",3,25]]}}}],"schema":"https://github.com/citation-style-language/schema/raw/master/csl-citation.json"} </w:instrText>
      </w:r>
      <w:r w:rsidR="00A71AD8">
        <w:fldChar w:fldCharType="separate"/>
      </w:r>
      <w:r w:rsidR="003552AA" w:rsidRPr="003552AA">
        <w:t>[10], [11], [12], [13], [14]</w:t>
      </w:r>
      <w:r w:rsidR="00A71AD8">
        <w:fldChar w:fldCharType="end"/>
      </w:r>
    </w:p>
    <w:p w14:paraId="3A972259" w14:textId="6B8A84B3" w:rsidR="00593A21" w:rsidRDefault="00593A21" w:rsidP="005B43DF">
      <w:pPr>
        <w:pStyle w:val="Cmsor2"/>
      </w:pPr>
      <w:bookmarkStart w:id="12" w:name="_Toc225435302"/>
      <w:r>
        <w:t>Tápellátás</w:t>
      </w:r>
      <w:bookmarkEnd w:id="12"/>
    </w:p>
    <w:p w14:paraId="42FD1BD8" w14:textId="658A5AF1" w:rsidR="00593A21" w:rsidRDefault="007315F2" w:rsidP="00976CAE">
      <w:r>
        <w:t xml:space="preserve">Egy okos mezőgazdasági </w:t>
      </w:r>
      <w:proofErr w:type="spellStart"/>
      <w:r>
        <w:t>IoT</w:t>
      </w:r>
      <w:proofErr w:type="spellEnd"/>
      <w:r>
        <w:t xml:space="preserve"> rendszernek egy kritikus pontja a fizikailag elszigetelt állomások tápellátása. Egy mezőgazdasági területen nem áll módunkban sokszor a vezérlők, szenzorok kábelen</w:t>
      </w:r>
      <w:r w:rsidR="00B90B5F">
        <w:t xml:space="preserve"> keresztül központi hálózatra csatlakoztatás</w:t>
      </w:r>
      <w:r>
        <w:t>, ezért egyéb módszerekhez kell folyamodnunk.</w:t>
      </w:r>
    </w:p>
    <w:p w14:paraId="706B4015" w14:textId="40F45228" w:rsidR="007315F2" w:rsidRDefault="00740805" w:rsidP="00976CAE">
      <w:r>
        <w:t xml:space="preserve">A mezőgazdasági tápellátásra a fő eszköz lehet a napenergia felhasználása, mivel mérni kívánt növényeknek, esetünkben a szőlőnek, amúgy is szükséges a napsütés, így az eszközünk is hozzáférhet ehhez az energiaforráshoz </w:t>
      </w:r>
      <w:r w:rsidR="00192736">
        <w:t>n</w:t>
      </w:r>
      <w:r>
        <w:t xml:space="preserve">apelemek használatával, így </w:t>
      </w:r>
      <w:r>
        <w:lastRenderedPageBreak/>
        <w:t xml:space="preserve">lehetőségünk van a hálózatra csatlakozás nélkül napközben ellátni az eszközünket energiával. Viszont a napsütés nem mindig garantált nap közben, még kevésbé este, ezért az eszközöket el kell látni akkumulátorokkal, amik ki tudják egészíteni a napelemeket. Az </w:t>
      </w:r>
      <w:r w:rsidR="009226B6">
        <w:t>akkumulátorok</w:t>
      </w:r>
      <w:r>
        <w:t xml:space="preserve"> töltése lehetséges, a többlettel, amit a </w:t>
      </w:r>
      <w:r w:rsidR="009226B6">
        <w:t>napelem hoz, viszont ez nem mindig elég, így legtöbbször az akkumulátorok cseréje és töltése szükséges.</w:t>
      </w:r>
    </w:p>
    <w:p w14:paraId="1256D413" w14:textId="5F8C584B" w:rsidR="009226B6" w:rsidRDefault="009226B6" w:rsidP="00976CAE">
      <w:r>
        <w:t>Ahhoz, hogy a szenzor államosunk folyamatosan funkcionáljon és a rendelkezésre állása a lehető legoptimálisabb legyen érdemes olyan hardvert választani, melynek az energia felhasználása minimális.</w:t>
      </w:r>
      <w:r w:rsidR="00CE70D1">
        <w:t xml:space="preserve"> Egy saját architektúra tervezésekor fel kell térképeznünk, mely</w:t>
      </w:r>
      <w:r w:rsidR="00C04ACC">
        <w:t>ek</w:t>
      </w:r>
      <w:r w:rsidR="00CE70D1">
        <w:t xml:space="preserve"> a rendszer azon részei melyek kritikusak energia igény szempontjából és ezeket a gyenge pontokat orvosolni kell. Általában egy </w:t>
      </w:r>
      <w:proofErr w:type="spellStart"/>
      <w:r w:rsidR="00CE70D1">
        <w:t>IoT</w:t>
      </w:r>
      <w:proofErr w:type="spellEnd"/>
      <w:r w:rsidR="00CE70D1">
        <w:t xml:space="preserve"> rendszerben a biztosan megjelenő magas energia igényű pontok maga a vezérlő és a kommunikációs modul, melyeknek folyamatosan üzemelniük kell, mert különben az </w:t>
      </w:r>
      <w:proofErr w:type="spellStart"/>
      <w:r w:rsidR="00CE70D1">
        <w:t>IoT</w:t>
      </w:r>
      <w:proofErr w:type="spellEnd"/>
      <w:r w:rsidR="00CE70D1">
        <w:t xml:space="preserve"> állomás egésze sem képes funkcionálni.</w:t>
      </w:r>
    </w:p>
    <w:p w14:paraId="574BA948" w14:textId="36F397D5" w:rsidR="00CE70D1" w:rsidRDefault="00CE70D1" w:rsidP="00976CAE">
      <w:r>
        <w:t xml:space="preserve">Az </w:t>
      </w:r>
      <w:r w:rsidR="00B90B5F">
        <w:t>energiafelhasználás</w:t>
      </w:r>
      <w:r>
        <w:t xml:space="preserve"> optimalizálását viszont nem csak a hardver megfelelő kiválasztásával lehetséges elérni, hanem szoftveresen is tudunk segíteni, erre több algoritmus és eljárás létezik</w:t>
      </w:r>
      <w:r w:rsidR="00B90B5F">
        <w:t xml:space="preserve">. Lehetőség van az eszközök alvó és futó üzemmód ciklikus váltogatásával, így elérve, hogy a holt időszakban a rendszer ne használjon fel feleslegesen energiát. Egy másik opció a rendszer rendelkezésre álló energiájának folyamatos mérése és figyelése, </w:t>
      </w:r>
      <w:r w:rsidR="00C04ACC">
        <w:t>melynek függvényében működtetjük a rendszer különböző prioritási szintjeit. Egy ilyen algoritmus implementálásánál és tervezésénél két dolgot kell figyelembe venni: mik azok az időszakok, amikor a rendszer üzemelése fontos és a rendszer mely részeinek a működésének magas a prioritása.</w:t>
      </w:r>
      <w:r w:rsidR="007B5761">
        <w:fldChar w:fldCharType="begin"/>
      </w:r>
      <w:r w:rsidR="003552AA">
        <w:instrText xml:space="preserve"> ADDIN ZOTERO_ITEM CSL_CITATION {"citationID":"bbKfQwv3","properties":{"formattedCitation":"[15]","plainCitation":"[15]","noteIndex":0},"citationItems":[{"id":173,"uris":["http://zotero.org/users/local/XH02LzYA/items/UL9F4CSB"],"itemData":{"id":173,"type":"paper-conference","abstract":"Adaptive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7B5761">
        <w:fldChar w:fldCharType="separate"/>
      </w:r>
      <w:r w:rsidR="003552AA" w:rsidRPr="003552AA">
        <w:rPr>
          <w:rFonts w:cs="Times New Roman"/>
        </w:rPr>
        <w:t>[15]</w:t>
      </w:r>
      <w:r w:rsidR="007B5761">
        <w:fldChar w:fldCharType="end"/>
      </w:r>
    </w:p>
    <w:p w14:paraId="1377A895" w14:textId="34215B51" w:rsidR="00512FDD" w:rsidRDefault="00874FA1" w:rsidP="00976CAE">
      <w:r>
        <w:t>Egy lehetséges architektúra látható a 10. ábrán, mely szemlélteti az akkumulátor és a napelem egymás kiegészítését és a prioritási szintek szerinti tápellátást. Általában a nap során a napeleme szolgáltatja a szükséges áramellátást</w:t>
      </w:r>
      <w:r w:rsidR="00512FDD">
        <w:t>. Az este folyamán az akkumulátor veszi át az irányítást. A napközben, ha nem áll rendelkezésre elég áram, akkor az alacsonyabb prioritási szinteket lehetőségünkbe áll kikapcsolni, így biztosítva a fontosabb komponensek működését. Az este folyamán alvó módba tudjuk állítani az olyan komponenseket, melyek működése fölösleges vagy amúgy sem teljes a sötétben, mint a kamera vagy az UV szenzor.</w:t>
      </w:r>
      <w:r w:rsidR="0090185C">
        <w:fldChar w:fldCharType="begin"/>
      </w:r>
      <w:r w:rsidR="003552AA">
        <w:instrText xml:space="preserve"> ADDIN ZOTERO_ITEM CSL_CITATION {"citationID":"vGdeIcx2","properties":{"formattedCitation":"[15]","plainCitation":"[15]","noteIndex":0},"citationItems":[{"id":173,"uris":["http://zotero.org/users/local/XH02LzYA/items/UL9F4CSB"],"itemData":{"id":173,"type":"paper-conference","abstract":"Adaptive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90185C">
        <w:fldChar w:fldCharType="separate"/>
      </w:r>
      <w:r w:rsidR="003552AA" w:rsidRPr="003552AA">
        <w:rPr>
          <w:rFonts w:cs="Times New Roman"/>
        </w:rPr>
        <w:t>[15]</w:t>
      </w:r>
      <w:r w:rsidR="0090185C">
        <w:fldChar w:fldCharType="end"/>
      </w:r>
      <w:r w:rsidR="0090185C">
        <w:t>, [10. ábra]</w:t>
      </w:r>
    </w:p>
    <w:p w14:paraId="5CAA0B14" w14:textId="691D2353" w:rsidR="00874FA1" w:rsidRDefault="00512FDD" w:rsidP="00976CAE">
      <w:r>
        <w:t xml:space="preserve"> A különböző komponenseket prioritási csoportokba tesszük, így betudjuk osztani a </w:t>
      </w:r>
      <w:r>
        <w:lastRenderedPageBreak/>
        <w:t>rendelkezésre álló áramforrást. Az első prioritási csoportba olyan eszközök tartoznak, melyek működése létfontosságú, ilyenek a vezérlők és különböző moduljai, illetve a legfontosabb szenzorok. Ezek csak akkor kapcsolnak ki, ha a táp ellátás a minimum szint alatt van. A második prioritási csoportban azon eszközök vannak, melye</w:t>
      </w:r>
      <w:r w:rsidR="0090185C">
        <w:t>k folyamatos működése fontos, de nem létfontosságú, így ezek is adott töltöttségi szint alatt kerülnek kikapcsolásra. Az utolsó prioritásí szintbe, olyan eszközök vannak, amik kikapcsolhatók az este folyamán és működésük nem létfontosságú.</w:t>
      </w:r>
      <w:r w:rsidR="0090185C">
        <w:fldChar w:fldCharType="begin"/>
      </w:r>
      <w:r w:rsidR="003552AA">
        <w:instrText xml:space="preserve"> ADDIN ZOTERO_ITEM CSL_CITATION {"citationID":"AyEPR7Iv","properties":{"formattedCitation":"[15]","plainCitation":"[15]","noteIndex":0},"citationItems":[{"id":173,"uris":["http://zotero.org/users/local/XH02LzYA/items/UL9F4CSB"],"itemData":{"id":173,"type":"paper-conference","abstract":"Adaptive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90185C">
        <w:fldChar w:fldCharType="separate"/>
      </w:r>
      <w:r w:rsidR="003552AA" w:rsidRPr="003552AA">
        <w:rPr>
          <w:rFonts w:cs="Times New Roman"/>
        </w:rPr>
        <w:t>[15]</w:t>
      </w:r>
      <w:r w:rsidR="0090185C">
        <w:fldChar w:fldCharType="end"/>
      </w:r>
      <w:r w:rsidR="0090185C">
        <w:t>, [10. ábra]</w:t>
      </w:r>
    </w:p>
    <w:p w14:paraId="176D388C" w14:textId="77777777" w:rsidR="00874FA1" w:rsidRDefault="00874FA1" w:rsidP="00874FA1">
      <w:pPr>
        <w:keepNext/>
        <w:jc w:val="center"/>
      </w:pPr>
      <w:r>
        <w:rPr>
          <w:noProof/>
        </w:rPr>
        <w:drawing>
          <wp:inline distT="0" distB="0" distL="0" distR="0" wp14:anchorId="4EACD841" wp14:editId="22BC8FF2">
            <wp:extent cx="3960000" cy="3462082"/>
            <wp:effectExtent l="0" t="0" r="2540" b="5080"/>
            <wp:docPr id="1656385082" name="Kép 10" descr="A képen diagram, vázlat, Tervrajz, Műszaki raj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85082" name="Kép 10" descr="A képen diagram, vázlat, Tervrajz, Műszaki rajz látható&#10;&#10;Előfordulhat, hogy a mesterséges intelligencia által létrehozott tartalom helytelen."/>
                    <pic:cNvPicPr/>
                  </pic:nvPicPr>
                  <pic:blipFill>
                    <a:blip r:embed="rId18">
                      <a:extLst>
                        <a:ext uri="{28A0092B-C50C-407E-A947-70E740481C1C}">
                          <a14:useLocalDpi xmlns:a14="http://schemas.microsoft.com/office/drawing/2010/main" val="0"/>
                        </a:ext>
                      </a:extLst>
                    </a:blip>
                    <a:stretch>
                      <a:fillRect/>
                    </a:stretch>
                  </pic:blipFill>
                  <pic:spPr>
                    <a:xfrm>
                      <a:off x="0" y="0"/>
                      <a:ext cx="3960000" cy="3462082"/>
                    </a:xfrm>
                    <a:prstGeom prst="rect">
                      <a:avLst/>
                    </a:prstGeom>
                  </pic:spPr>
                </pic:pic>
              </a:graphicData>
            </a:graphic>
          </wp:inline>
        </w:drawing>
      </w:r>
    </w:p>
    <w:p w14:paraId="5DAD9C0A" w14:textId="0ADC14E7" w:rsidR="0090185C" w:rsidRDefault="004D47E9" w:rsidP="0090185C">
      <w:pPr>
        <w:pStyle w:val="Kpalrs"/>
        <w:jc w:val="center"/>
      </w:pPr>
      <w:fldSimple w:instr=" SEQ ábra \* ARABIC ">
        <w:r>
          <w:rPr>
            <w:noProof/>
          </w:rPr>
          <w:t>4</w:t>
        </w:r>
      </w:fldSimple>
      <w:r w:rsidR="00874FA1">
        <w:t>. ábra Tápellátás architektúra</w:t>
      </w:r>
      <w:r w:rsidR="00874FA1">
        <w:br/>
      </w:r>
      <w:r w:rsidR="00874FA1">
        <w:fldChar w:fldCharType="begin"/>
      </w:r>
      <w:r w:rsidR="003552AA">
        <w:instrText xml:space="preserve"> ADDIN ZOTERO_ITEM CSL_CITATION {"citationID":"3drJqEc3","properties":{"formattedCitation":"[15]","plainCitation":"[15]","noteIndex":0},"citationItems":[{"id":173,"uris":["http://zotero.org/users/local/XH02LzYA/items/UL9F4CSB"],"itemData":{"id":173,"type":"paper-conference","abstract":"Adaptive power utilization service plays a significant role in the enablement of Internet of Things (IoT) systems in critical energy applications in particular the agricultural environments. These environments are characterized by the wide range of lands with absence of commercial power lines in most of the area. In addition, there is difficulty to reach some deep or high points of sensing in such environments. The adaptive power system shall pave the way to realize the intelligent service for users to build a real-time interaction platform. It can improve the sustainability, stability and reliability of power supply, and provide users with more humanized and multiple intelligent service. IoT technology can effectively improve the adaptive power utilization with its reliable communication and strong data processing. In this paper, a technique is proposed to provide a sustainable power service to ensure continuous operation of smart agriculture system. It depends on renewable energy management and control against load demands. A model governing the technique is built on Matlab and simulation results are discussed.","container-title":"2019 15th International Computer Engineering Conference (ICENCO)","DOI":"10.1109/ICENCO48310.2019.9027393","event-title":"2019 15th International Computer Engineering Conference (ICENCO)","note":"ISSN: 2475-2320","page":"126-131","source":"IEEE Xplore","title":"Adaptive Power System for IoT-Based Smart Agriculture Applications","URL":"https://ieeexplore.ieee.org/document/9027393/?arnumber=9027393&amp;tag=1","author":[{"family":"Emira","given":"Shahenaz S. Abou"},{"family":"Youssef","given":"Khaled Y."},{"family":"Abouelatta","given":"Mohamed"}],"accessed":{"date-parts":[["2025",3,31]]},"issued":{"date-parts":[["2019"]]}}}],"schema":"https://github.com/citation-style-language/schema/raw/master/csl-citation.json"} </w:instrText>
      </w:r>
      <w:r w:rsidR="00874FA1">
        <w:fldChar w:fldCharType="separate"/>
      </w:r>
      <w:r w:rsidR="003552AA" w:rsidRPr="003552AA">
        <w:t>[15]</w:t>
      </w:r>
      <w:r w:rsidR="00874FA1">
        <w:fldChar w:fldCharType="end"/>
      </w:r>
    </w:p>
    <w:p w14:paraId="37FEB2D2" w14:textId="2EA0F946" w:rsidR="0090185C" w:rsidRDefault="0090185C" w:rsidP="005B43DF">
      <w:pPr>
        <w:pStyle w:val="Cmsor2"/>
      </w:pPr>
      <w:bookmarkStart w:id="13" w:name="_Toc225435303"/>
      <w:r>
        <w:t>Kommunikációs eszközök</w:t>
      </w:r>
      <w:bookmarkEnd w:id="13"/>
    </w:p>
    <w:p w14:paraId="24E8026A" w14:textId="2D03AB5C" w:rsidR="0090185C" w:rsidRDefault="004B41F0" w:rsidP="00976CAE">
      <w:r>
        <w:t>A tápellátás mellett egy kritikus pontja a rendszernek a kommunikáció hasonló problémák miatt, itt sem mindig lehetséges az információ továbbítása kábelesen, mint Etherneten keresztül. Így az adatokat valamilyen alacsony teljesítményű vezetéknélküli kommunikációs protokollon keresztül szolgáltatnunk az átjáróknak, melyek továbbítják az információt a központi szervernek.</w:t>
      </w:r>
    </w:p>
    <w:p w14:paraId="070B5910" w14:textId="79B0A9EF" w:rsidR="004B41F0" w:rsidRDefault="004B41F0" w:rsidP="00976CAE">
      <w:r>
        <w:t xml:space="preserve">A vezeték nélküli szenzor hálózat kommunikációjára rendkívül sok kommunikációs protokoll, megoldás lehetséges. Érdemes itt egy alacsonyabb teljesítményű </w:t>
      </w:r>
      <w:r w:rsidR="00070A50">
        <w:t xml:space="preserve">és nagyobb </w:t>
      </w:r>
      <w:r w:rsidR="00070A50">
        <w:lastRenderedPageBreak/>
        <w:t>hatótávolságú protokollokat használni, hogy minimalizálni tudjuk a fogyasztást és a szükséges átjárók számát a hálózatban.</w:t>
      </w:r>
      <w:r w:rsidR="00070A50">
        <w:fldChar w:fldCharType="begin"/>
      </w:r>
      <w:r w:rsidR="003552AA">
        <w:instrText xml:space="preserve"> ADDIN ZOTERO_ITEM CSL_CITATION {"citationID":"7S46Tmmp","properties":{"formattedCitation":"[8]","plainCitation":"[8]","noteIndex":0},"citationItems":[{"id":154,"uris":["http://zotero.org/users/local/XH02LzYA/items/ACKC2FW2"],"itemData":{"id":154,"type":"paper-conference","abstract":"While the practice of growing grapes for wine has been around for quite some time, recent developments in the IoT have helped vineyards become more efficient and create wines of a higher quality via the use of real-time data analysis and targeted suggestions. There are several obstacles in the wine business' path right now. Some of the world's most important wine-grape-growing regions are struggling to survive due to climate change and irrigation issues. Pests and crop diseases not only threaten food security, but also have a major monetary impact. In this study, we present a method for precision viticulture that makes use of Internet of Things (IoT) gadgets for continuous tracking. All of the system's parts have been carefully coded, and their connections are planned with efficiency in mind. In the field, wireless sensor nodes collect data on soil moisture and temperature and send it to a central station. A drone is dispatched to an area if the weather and other factors are favorable for the spread of a disease or pest. The drone will fly over the node, take images, and then fly back to the control center. Alarms, sensors, and actuators may all be easily integrated because to its modular architecture. In addition, it helps a variety of epidemiological models that are used to control the spread of illness.","container-title":"2023 International Conference on Self Sustainable Artificial Intelligence Systems (ICSSAS)","DOI":"10.1109/ICSSAS57918.2023.10331699","event-title":"2023 International Conference on Self Sustainable Artificial Intelligence Systems (ICSSAS)","page":"1420-1426","source":"IEEE Xplore","title":"An IoT Based Real-Time Monitoring System for Viticulture to Minimize Energy Consumption","URL":"https://ieeexplore.ieee.org/document/10331699/?arnumber=10331699&amp;tag=1","author":[{"family":"Niranjana","given":"S."},{"family":"V","given":"Gunasundari."},{"family":"Rajalakshmi","given":"A."},{"family":"Dhanalakshmi","given":"G."},{"family":"Ramkumar","given":"G."}],"accessed":{"date-parts":[["2025",3,25]]},"issued":{"date-parts":[["2023"]]}}}],"schema":"https://github.com/citation-style-language/schema/raw/master/csl-citation.json"} </w:instrText>
      </w:r>
      <w:r w:rsidR="00070A50">
        <w:fldChar w:fldCharType="separate"/>
      </w:r>
      <w:r w:rsidR="003552AA" w:rsidRPr="003552AA">
        <w:rPr>
          <w:rFonts w:cs="Times New Roman"/>
        </w:rPr>
        <w:t>[8]</w:t>
      </w:r>
      <w:r w:rsidR="00070A50">
        <w:fldChar w:fldCharType="end"/>
      </w:r>
    </w:p>
    <w:p w14:paraId="39D1FFBD" w14:textId="03C652C8" w:rsidR="00070A50" w:rsidRDefault="00070A50" w:rsidP="00EE09C4">
      <w:r>
        <w:t xml:space="preserve">Két alacsony teljesítményű kommunikációs protokoll a </w:t>
      </w:r>
      <w:proofErr w:type="spellStart"/>
      <w:r>
        <w:t>ZigBee</w:t>
      </w:r>
      <w:proofErr w:type="spellEnd"/>
      <w:r>
        <w:t xml:space="preserve"> és a </w:t>
      </w:r>
      <w:proofErr w:type="spellStart"/>
      <w:r>
        <w:t>LoRa</w:t>
      </w:r>
      <w:r w:rsidR="00204E14">
        <w:t>WAN</w:t>
      </w:r>
      <w:proofErr w:type="spellEnd"/>
      <w:r>
        <w:t xml:space="preserve">, melyek tökéletesek </w:t>
      </w:r>
      <w:proofErr w:type="spellStart"/>
      <w:r>
        <w:t>IoT</w:t>
      </w:r>
      <w:proofErr w:type="spellEnd"/>
      <w:r>
        <w:t xml:space="preserve"> megoldásokra. Kisebb csomag továbbítására alkalmasak</w:t>
      </w:r>
      <w:r w:rsidR="00204E14">
        <w:t>, akár nagyobb hatótávolságokra is</w:t>
      </w:r>
      <w:r w:rsidR="00A82068">
        <w:t xml:space="preserve">, viszont amiben hátrányt nyújtanak, az a továbbítási sebesség, így ezek nem tökéletesek nagyobb méretű, mennyiségű adat továbbítására. Nagyobb sebességet nyújt a </w:t>
      </w:r>
      <w:proofErr w:type="spellStart"/>
      <w:r w:rsidR="00A82068">
        <w:t>Wi</w:t>
      </w:r>
      <w:proofErr w:type="spellEnd"/>
      <w:r w:rsidR="00A82068">
        <w:t xml:space="preserve">-Fi technológia, mellyel már bonyolultabb, több információt is tudunk továbbítani teljesítmény növelés cserébe. Egy köztes megoldás a Bluetooth, melynek a továbbítási </w:t>
      </w:r>
      <w:proofErr w:type="spellStart"/>
      <w:r w:rsidR="00A82068">
        <w:t>sebbessége</w:t>
      </w:r>
      <w:proofErr w:type="spellEnd"/>
      <w:r w:rsidR="00A82068">
        <w:t xml:space="preserve"> valamivel nagyobb alacsony teljesítmény mellett.</w:t>
      </w:r>
      <w:r w:rsidR="00C83CAE">
        <w:fldChar w:fldCharType="begin"/>
      </w:r>
      <w:r w:rsidR="003552AA">
        <w:instrText xml:space="preserve"> ADDIN ZOTERO_ITEM CSL_CITATION {"citationID":"7CQhHVyP","properties":{"formattedCitation":"[16]","plainCitation":"[16]","noteIndex":0},"citationItems":[{"id":176,"uris":["http://zotero.org/users/local/XH02LzYA/items/FLHCI49N"],"itemData":{"id":176,"type":"article-journal","abstract":"The use of wireless sensor networks (WSN) for monitoring variables in agricultural environments and natural forests has been increasing in recent years. However, the sizing of these systems is affected by the inaccuracy of the radio wave propagation models used, leading to possible increased costs and measurement errors. This systematic literature review (SLR) aims to identify propagation models widely used in WSN deployments in agricultural or naturally vegetated environments and their effectiveness in estimating signal losses. We also identified today’s wireless technologies most used in precision agriculture (PA) system implementations. In addition, the results of studies focused on the development of new propagation models for different environments are evaluated. Scientific and technical analysis is presented based on articles consulted in different specialized databases, which were selected according to different combinations of criteria. The results show that, in most of the application cases, vegetative models present high error values when estimating attenuation.","container-title":"Sensors","DOI":"10.3390/s22145285","journalAbbreviation":"Sensors","page":"5285","source":"ResearchGate","title":"Modeling Radio Wave Propagation for Wireless Sensor Networks in Vegetated Environments: A Systematic Literature Review","title-short":"Modeling Radio Wave Propagation for Wireless Sensor Networks in Vegetated Environments","volume":"22","author":[{"family":"Barrios-Ulloa","given":"Alexis"},{"family":"Ariza","given":"Paola"},{"family":"Sanchez","given":"Hernando"},{"family":"Quintero-Linero","given":"Alejandra"},{"family":"De la Hoz","given":"Emiro"}],"issued":{"date-parts":[["2022",7,15]]}}}],"schema":"https://github.com/citation-style-language/schema/raw/master/csl-citation.json"} </w:instrText>
      </w:r>
      <w:r w:rsidR="00C83CAE">
        <w:fldChar w:fldCharType="separate"/>
      </w:r>
      <w:r w:rsidR="003552AA" w:rsidRPr="003552AA">
        <w:rPr>
          <w:rFonts w:cs="Times New Roman"/>
        </w:rPr>
        <w:t>[16]</w:t>
      </w:r>
      <w:r w:rsidR="00C83CAE">
        <w:fldChar w:fldCharType="end"/>
      </w:r>
      <w:r w:rsidR="008361A1">
        <w:t>, [2. táblázat]</w:t>
      </w:r>
    </w:p>
    <w:tbl>
      <w:tblPr>
        <w:tblStyle w:val="Rcsostblzat"/>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5"/>
        <w:gridCol w:w="2565"/>
        <w:gridCol w:w="1720"/>
        <w:gridCol w:w="1732"/>
        <w:gridCol w:w="1385"/>
      </w:tblGrid>
      <w:tr w:rsidR="00CF7009" w:rsidRPr="00CF7009" w14:paraId="37C59230" w14:textId="77777777" w:rsidTr="00672684">
        <w:trPr>
          <w:jc w:val="center"/>
        </w:trPr>
        <w:tc>
          <w:tcPr>
            <w:tcW w:w="1416" w:type="dxa"/>
            <w:tcBorders>
              <w:bottom w:val="single" w:sz="18" w:space="0" w:color="auto"/>
            </w:tcBorders>
            <w:vAlign w:val="center"/>
          </w:tcPr>
          <w:p w14:paraId="4DAAA9F8" w14:textId="5BFAFB34" w:rsidR="00CF7009" w:rsidRPr="00CF7009" w:rsidRDefault="00CF7009" w:rsidP="00672684">
            <w:pPr>
              <w:pStyle w:val="Szvegtrzs"/>
              <w:jc w:val="center"/>
              <w:rPr>
                <w:b/>
                <w:bCs/>
              </w:rPr>
            </w:pPr>
            <w:r w:rsidRPr="00CF7009">
              <w:rPr>
                <w:b/>
                <w:bCs/>
              </w:rPr>
              <w:t>Név</w:t>
            </w:r>
          </w:p>
        </w:tc>
        <w:tc>
          <w:tcPr>
            <w:tcW w:w="3001" w:type="dxa"/>
            <w:tcBorders>
              <w:bottom w:val="single" w:sz="18" w:space="0" w:color="auto"/>
            </w:tcBorders>
            <w:vAlign w:val="center"/>
          </w:tcPr>
          <w:p w14:paraId="27476F87" w14:textId="1522D92E" w:rsidR="00CF7009" w:rsidRPr="00CF7009" w:rsidRDefault="00CF7009" w:rsidP="00672684">
            <w:pPr>
              <w:pStyle w:val="Szvegtrzs"/>
              <w:jc w:val="center"/>
              <w:rPr>
                <w:b/>
                <w:bCs/>
              </w:rPr>
            </w:pPr>
            <w:r w:rsidRPr="00CF7009">
              <w:rPr>
                <w:b/>
                <w:bCs/>
              </w:rPr>
              <w:t>Frekvencia tartomány</w:t>
            </w:r>
          </w:p>
        </w:tc>
        <w:tc>
          <w:tcPr>
            <w:tcW w:w="1772" w:type="dxa"/>
            <w:tcBorders>
              <w:bottom w:val="single" w:sz="18" w:space="0" w:color="auto"/>
            </w:tcBorders>
            <w:vAlign w:val="center"/>
          </w:tcPr>
          <w:p w14:paraId="54A318DA" w14:textId="5342CA20" w:rsidR="00CF7009" w:rsidRPr="00CF7009" w:rsidRDefault="00CF7009" w:rsidP="00672684">
            <w:pPr>
              <w:pStyle w:val="Szvegtrzs"/>
              <w:jc w:val="center"/>
              <w:rPr>
                <w:b/>
                <w:bCs/>
              </w:rPr>
            </w:pPr>
            <w:r w:rsidRPr="00CF7009">
              <w:rPr>
                <w:b/>
                <w:bCs/>
              </w:rPr>
              <w:t>Adatsebesség</w:t>
            </w:r>
          </w:p>
        </w:tc>
        <w:tc>
          <w:tcPr>
            <w:tcW w:w="1890" w:type="dxa"/>
            <w:tcBorders>
              <w:bottom w:val="single" w:sz="18" w:space="0" w:color="auto"/>
            </w:tcBorders>
            <w:vAlign w:val="center"/>
          </w:tcPr>
          <w:p w14:paraId="7A8E5F1D" w14:textId="7AD72E17" w:rsidR="00CF7009" w:rsidRPr="00CF7009" w:rsidRDefault="00CF7009" w:rsidP="00672684">
            <w:pPr>
              <w:pStyle w:val="Szvegtrzs"/>
              <w:jc w:val="center"/>
              <w:rPr>
                <w:b/>
                <w:bCs/>
              </w:rPr>
            </w:pPr>
            <w:r w:rsidRPr="00CF7009">
              <w:rPr>
                <w:b/>
                <w:bCs/>
              </w:rPr>
              <w:t>Átlagos lefedettség</w:t>
            </w:r>
          </w:p>
        </w:tc>
        <w:tc>
          <w:tcPr>
            <w:tcW w:w="1403" w:type="dxa"/>
            <w:tcBorders>
              <w:bottom w:val="single" w:sz="18" w:space="0" w:color="auto"/>
            </w:tcBorders>
            <w:vAlign w:val="center"/>
          </w:tcPr>
          <w:p w14:paraId="15CD2F03" w14:textId="7067DFD9" w:rsidR="00CF7009" w:rsidRPr="00CF7009" w:rsidRDefault="00CF7009" w:rsidP="00672684">
            <w:pPr>
              <w:pStyle w:val="Szvegtrzs"/>
              <w:jc w:val="center"/>
              <w:rPr>
                <w:b/>
                <w:bCs/>
              </w:rPr>
            </w:pPr>
            <w:r w:rsidRPr="00CF7009">
              <w:rPr>
                <w:b/>
                <w:bCs/>
              </w:rPr>
              <w:t>Fogyasztás</w:t>
            </w:r>
          </w:p>
        </w:tc>
      </w:tr>
      <w:tr w:rsidR="00CF7009" w14:paraId="76EF6B96" w14:textId="77777777" w:rsidTr="00672684">
        <w:trPr>
          <w:jc w:val="center"/>
        </w:trPr>
        <w:tc>
          <w:tcPr>
            <w:tcW w:w="1416" w:type="dxa"/>
            <w:tcBorders>
              <w:top w:val="single" w:sz="18" w:space="0" w:color="auto"/>
              <w:bottom w:val="single" w:sz="4" w:space="0" w:color="auto"/>
            </w:tcBorders>
            <w:vAlign w:val="center"/>
          </w:tcPr>
          <w:p w14:paraId="31860B2A" w14:textId="5E909FB5" w:rsidR="00CF7009" w:rsidRDefault="00CF7009" w:rsidP="00672684">
            <w:pPr>
              <w:pStyle w:val="Szvegtrzs"/>
              <w:jc w:val="center"/>
            </w:pPr>
            <w:proofErr w:type="spellStart"/>
            <w:r>
              <w:t>ZigBee</w:t>
            </w:r>
            <w:proofErr w:type="spellEnd"/>
          </w:p>
        </w:tc>
        <w:tc>
          <w:tcPr>
            <w:tcW w:w="3001" w:type="dxa"/>
            <w:tcBorders>
              <w:top w:val="single" w:sz="18" w:space="0" w:color="auto"/>
              <w:bottom w:val="single" w:sz="4" w:space="0" w:color="auto"/>
            </w:tcBorders>
            <w:vAlign w:val="center"/>
          </w:tcPr>
          <w:p w14:paraId="7E6707EC" w14:textId="4619AC3B" w:rsidR="00CF7009" w:rsidRDefault="00CF7009" w:rsidP="00672684">
            <w:pPr>
              <w:pStyle w:val="Szvegtrzs"/>
              <w:jc w:val="center"/>
            </w:pPr>
            <w:r w:rsidRPr="00A82068">
              <w:t xml:space="preserve">870 MHz, 902–928 MHz, 2.4 </w:t>
            </w:r>
            <w:proofErr w:type="spellStart"/>
            <w:r w:rsidRPr="00A82068">
              <w:t>GHz</w:t>
            </w:r>
            <w:proofErr w:type="spellEnd"/>
          </w:p>
        </w:tc>
        <w:tc>
          <w:tcPr>
            <w:tcW w:w="1772" w:type="dxa"/>
            <w:tcBorders>
              <w:top w:val="single" w:sz="18" w:space="0" w:color="auto"/>
              <w:bottom w:val="single" w:sz="4" w:space="0" w:color="auto"/>
            </w:tcBorders>
            <w:vAlign w:val="center"/>
          </w:tcPr>
          <w:p w14:paraId="03F2933A" w14:textId="43FAC5F7" w:rsidR="00CF7009" w:rsidRDefault="00CF7009" w:rsidP="00672684">
            <w:pPr>
              <w:pStyle w:val="Szvegtrzs"/>
              <w:jc w:val="center"/>
            </w:pPr>
            <w:r w:rsidRPr="00A82068">
              <w:t xml:space="preserve">20 </w:t>
            </w:r>
            <w:proofErr w:type="spellStart"/>
            <w:r w:rsidRPr="00A82068">
              <w:t>kbps</w:t>
            </w:r>
            <w:proofErr w:type="spellEnd"/>
            <w:r w:rsidRPr="00A82068">
              <w:t xml:space="preserve">–250 </w:t>
            </w:r>
            <w:proofErr w:type="spellStart"/>
            <w:r w:rsidRPr="00A82068">
              <w:t>kbps</w:t>
            </w:r>
            <w:proofErr w:type="spellEnd"/>
          </w:p>
        </w:tc>
        <w:tc>
          <w:tcPr>
            <w:tcW w:w="1890" w:type="dxa"/>
            <w:tcBorders>
              <w:top w:val="single" w:sz="18" w:space="0" w:color="auto"/>
              <w:bottom w:val="single" w:sz="4" w:space="0" w:color="auto"/>
            </w:tcBorders>
            <w:vAlign w:val="center"/>
          </w:tcPr>
          <w:p w14:paraId="51A7D561" w14:textId="46BD9652" w:rsidR="00CF7009" w:rsidRDefault="00CF7009" w:rsidP="00672684">
            <w:pPr>
              <w:pStyle w:val="Szvegtrzs"/>
              <w:jc w:val="center"/>
            </w:pPr>
            <w:r>
              <w:t>10m – 1.6 km</w:t>
            </w:r>
          </w:p>
        </w:tc>
        <w:tc>
          <w:tcPr>
            <w:tcW w:w="1403" w:type="dxa"/>
            <w:tcBorders>
              <w:top w:val="single" w:sz="18" w:space="0" w:color="auto"/>
              <w:bottom w:val="single" w:sz="4" w:space="0" w:color="auto"/>
            </w:tcBorders>
            <w:vAlign w:val="center"/>
          </w:tcPr>
          <w:p w14:paraId="0C350E8B" w14:textId="43AE96C3" w:rsidR="00CF7009" w:rsidRDefault="00CF7009" w:rsidP="00672684">
            <w:pPr>
              <w:pStyle w:val="Szvegtrzs"/>
              <w:jc w:val="center"/>
            </w:pPr>
            <w:r>
              <w:t>Alacsony</w:t>
            </w:r>
          </w:p>
        </w:tc>
      </w:tr>
      <w:tr w:rsidR="00CF7009" w14:paraId="7BB0663A" w14:textId="77777777" w:rsidTr="00672684">
        <w:trPr>
          <w:jc w:val="center"/>
        </w:trPr>
        <w:tc>
          <w:tcPr>
            <w:tcW w:w="1416" w:type="dxa"/>
            <w:tcBorders>
              <w:top w:val="single" w:sz="4" w:space="0" w:color="auto"/>
              <w:bottom w:val="single" w:sz="4" w:space="0" w:color="auto"/>
            </w:tcBorders>
            <w:vAlign w:val="center"/>
          </w:tcPr>
          <w:p w14:paraId="36E62920" w14:textId="50229B50" w:rsidR="00CF7009" w:rsidRDefault="00CF7009" w:rsidP="00672684">
            <w:pPr>
              <w:pStyle w:val="Szvegtrzs"/>
              <w:jc w:val="center"/>
            </w:pPr>
            <w:proofErr w:type="spellStart"/>
            <w:r>
              <w:t>LoRaWAN</w:t>
            </w:r>
            <w:proofErr w:type="spellEnd"/>
          </w:p>
        </w:tc>
        <w:tc>
          <w:tcPr>
            <w:tcW w:w="3001" w:type="dxa"/>
            <w:tcBorders>
              <w:top w:val="single" w:sz="4" w:space="0" w:color="auto"/>
              <w:bottom w:val="single" w:sz="4" w:space="0" w:color="auto"/>
            </w:tcBorders>
            <w:vAlign w:val="center"/>
          </w:tcPr>
          <w:p w14:paraId="36C47230" w14:textId="4A2CD1CB" w:rsidR="00CF7009" w:rsidRDefault="00CF7009" w:rsidP="00672684">
            <w:pPr>
              <w:pStyle w:val="Szvegtrzs"/>
              <w:jc w:val="center"/>
            </w:pPr>
            <w:r w:rsidRPr="00CF7009">
              <w:t>433 MHz, 868 MHz</w:t>
            </w:r>
          </w:p>
        </w:tc>
        <w:tc>
          <w:tcPr>
            <w:tcW w:w="1772" w:type="dxa"/>
            <w:tcBorders>
              <w:top w:val="single" w:sz="4" w:space="0" w:color="auto"/>
              <w:bottom w:val="single" w:sz="4" w:space="0" w:color="auto"/>
            </w:tcBorders>
            <w:vAlign w:val="center"/>
          </w:tcPr>
          <w:p w14:paraId="7AA4B813" w14:textId="7C8835F6" w:rsidR="00CF7009" w:rsidRDefault="00CF7009" w:rsidP="00672684">
            <w:pPr>
              <w:pStyle w:val="Szvegtrzs"/>
              <w:jc w:val="center"/>
            </w:pPr>
            <w:r>
              <w:t xml:space="preserve">250 </w:t>
            </w:r>
            <w:proofErr w:type="spellStart"/>
            <w:r>
              <w:t>bps</w:t>
            </w:r>
            <w:proofErr w:type="spellEnd"/>
            <w:r>
              <w:t xml:space="preserve"> – 50 </w:t>
            </w:r>
            <w:proofErr w:type="spellStart"/>
            <w:r>
              <w:t>kbps</w:t>
            </w:r>
            <w:proofErr w:type="spellEnd"/>
          </w:p>
        </w:tc>
        <w:tc>
          <w:tcPr>
            <w:tcW w:w="1890" w:type="dxa"/>
            <w:tcBorders>
              <w:top w:val="single" w:sz="4" w:space="0" w:color="auto"/>
              <w:bottom w:val="single" w:sz="4" w:space="0" w:color="auto"/>
            </w:tcBorders>
            <w:vAlign w:val="center"/>
          </w:tcPr>
          <w:p w14:paraId="295D72CE" w14:textId="3D9B3244" w:rsidR="00CF7009" w:rsidRDefault="00CF7009" w:rsidP="00672684">
            <w:pPr>
              <w:pStyle w:val="Szvegtrzs"/>
              <w:jc w:val="center"/>
            </w:pPr>
            <w:r>
              <w:t>&gt;10 km</w:t>
            </w:r>
          </w:p>
        </w:tc>
        <w:tc>
          <w:tcPr>
            <w:tcW w:w="1403" w:type="dxa"/>
            <w:tcBorders>
              <w:top w:val="single" w:sz="4" w:space="0" w:color="auto"/>
              <w:bottom w:val="single" w:sz="4" w:space="0" w:color="auto"/>
            </w:tcBorders>
            <w:vAlign w:val="center"/>
          </w:tcPr>
          <w:p w14:paraId="2317AEC1" w14:textId="029C0518" w:rsidR="00CF7009" w:rsidRDefault="00CF7009" w:rsidP="00672684">
            <w:pPr>
              <w:pStyle w:val="Szvegtrzs"/>
              <w:jc w:val="center"/>
            </w:pPr>
            <w:r>
              <w:t>Alacsony</w:t>
            </w:r>
          </w:p>
        </w:tc>
      </w:tr>
      <w:tr w:rsidR="00CF7009" w14:paraId="1D2F53D7" w14:textId="77777777" w:rsidTr="00672684">
        <w:trPr>
          <w:jc w:val="center"/>
        </w:trPr>
        <w:tc>
          <w:tcPr>
            <w:tcW w:w="1416" w:type="dxa"/>
            <w:tcBorders>
              <w:top w:val="single" w:sz="4" w:space="0" w:color="auto"/>
              <w:bottom w:val="single" w:sz="4" w:space="0" w:color="auto"/>
            </w:tcBorders>
            <w:vAlign w:val="center"/>
          </w:tcPr>
          <w:p w14:paraId="767B8D55" w14:textId="6599FCA0" w:rsidR="00CF7009" w:rsidRDefault="00CF7009" w:rsidP="00672684">
            <w:pPr>
              <w:pStyle w:val="Szvegtrzs"/>
              <w:jc w:val="center"/>
            </w:pPr>
            <w:proofErr w:type="spellStart"/>
            <w:r>
              <w:t>Wi</w:t>
            </w:r>
            <w:proofErr w:type="spellEnd"/>
            <w:r>
              <w:t>-Fi</w:t>
            </w:r>
          </w:p>
        </w:tc>
        <w:tc>
          <w:tcPr>
            <w:tcW w:w="3001" w:type="dxa"/>
            <w:tcBorders>
              <w:top w:val="single" w:sz="4" w:space="0" w:color="auto"/>
              <w:bottom w:val="single" w:sz="4" w:space="0" w:color="auto"/>
            </w:tcBorders>
            <w:vAlign w:val="center"/>
          </w:tcPr>
          <w:p w14:paraId="7CE9F567" w14:textId="6C8C1FA6" w:rsidR="00CF7009" w:rsidRDefault="00CF7009" w:rsidP="00672684">
            <w:pPr>
              <w:pStyle w:val="Szvegtrzs"/>
              <w:jc w:val="center"/>
            </w:pPr>
            <w:r>
              <w:t xml:space="preserve">2.4 </w:t>
            </w:r>
            <w:proofErr w:type="spellStart"/>
            <w:r>
              <w:t>GHz</w:t>
            </w:r>
            <w:proofErr w:type="spellEnd"/>
            <w:r>
              <w:t xml:space="preserve">, 5 </w:t>
            </w:r>
            <w:proofErr w:type="spellStart"/>
            <w:r>
              <w:t>GHz</w:t>
            </w:r>
            <w:proofErr w:type="spellEnd"/>
          </w:p>
        </w:tc>
        <w:tc>
          <w:tcPr>
            <w:tcW w:w="1772" w:type="dxa"/>
            <w:tcBorders>
              <w:top w:val="single" w:sz="4" w:space="0" w:color="auto"/>
              <w:bottom w:val="single" w:sz="4" w:space="0" w:color="auto"/>
            </w:tcBorders>
            <w:vAlign w:val="center"/>
          </w:tcPr>
          <w:p w14:paraId="75CE31AA" w14:textId="408F6CD4" w:rsidR="00CF7009" w:rsidRDefault="00CF7009" w:rsidP="00672684">
            <w:pPr>
              <w:pStyle w:val="Szvegtrzs"/>
              <w:jc w:val="center"/>
            </w:pPr>
            <w:r>
              <w:t xml:space="preserve">1.2 </w:t>
            </w:r>
            <w:proofErr w:type="spellStart"/>
            <w:r>
              <w:t>Mbps</w:t>
            </w:r>
            <w:proofErr w:type="spellEnd"/>
            <w:r>
              <w:t xml:space="preserve"> – 54 </w:t>
            </w:r>
            <w:proofErr w:type="spellStart"/>
            <w:r>
              <w:t>Mbps</w:t>
            </w:r>
            <w:proofErr w:type="spellEnd"/>
          </w:p>
        </w:tc>
        <w:tc>
          <w:tcPr>
            <w:tcW w:w="1890" w:type="dxa"/>
            <w:tcBorders>
              <w:top w:val="single" w:sz="4" w:space="0" w:color="auto"/>
              <w:bottom w:val="single" w:sz="4" w:space="0" w:color="auto"/>
            </w:tcBorders>
            <w:vAlign w:val="center"/>
          </w:tcPr>
          <w:p w14:paraId="3678769E" w14:textId="37C4DE67" w:rsidR="00CF7009" w:rsidRDefault="00CF7009" w:rsidP="00672684">
            <w:pPr>
              <w:pStyle w:val="Szvegtrzs"/>
              <w:jc w:val="center"/>
            </w:pPr>
            <w:r>
              <w:t>100 m</w:t>
            </w:r>
          </w:p>
        </w:tc>
        <w:tc>
          <w:tcPr>
            <w:tcW w:w="1403" w:type="dxa"/>
            <w:tcBorders>
              <w:top w:val="single" w:sz="4" w:space="0" w:color="auto"/>
              <w:bottom w:val="single" w:sz="4" w:space="0" w:color="auto"/>
            </w:tcBorders>
            <w:vAlign w:val="center"/>
          </w:tcPr>
          <w:p w14:paraId="01E413CA" w14:textId="2C9A6148" w:rsidR="00CF7009" w:rsidRDefault="00CF7009" w:rsidP="00672684">
            <w:pPr>
              <w:pStyle w:val="Szvegtrzs"/>
              <w:jc w:val="center"/>
            </w:pPr>
            <w:r>
              <w:t>Magas</w:t>
            </w:r>
          </w:p>
        </w:tc>
      </w:tr>
      <w:tr w:rsidR="00CF7009" w14:paraId="34E4A91B" w14:textId="77777777" w:rsidTr="00672684">
        <w:trPr>
          <w:jc w:val="center"/>
        </w:trPr>
        <w:tc>
          <w:tcPr>
            <w:tcW w:w="1416" w:type="dxa"/>
            <w:tcBorders>
              <w:top w:val="single" w:sz="4" w:space="0" w:color="auto"/>
              <w:bottom w:val="single" w:sz="4" w:space="0" w:color="auto"/>
            </w:tcBorders>
            <w:vAlign w:val="center"/>
          </w:tcPr>
          <w:p w14:paraId="634396AE" w14:textId="3A931D91" w:rsidR="00CF7009" w:rsidRDefault="00CF7009" w:rsidP="00672684">
            <w:pPr>
              <w:pStyle w:val="Szvegtrzs"/>
              <w:jc w:val="center"/>
            </w:pPr>
            <w:r>
              <w:t>Bluetooth</w:t>
            </w:r>
          </w:p>
        </w:tc>
        <w:tc>
          <w:tcPr>
            <w:tcW w:w="3001" w:type="dxa"/>
            <w:tcBorders>
              <w:top w:val="single" w:sz="4" w:space="0" w:color="auto"/>
              <w:bottom w:val="single" w:sz="4" w:space="0" w:color="auto"/>
            </w:tcBorders>
            <w:vAlign w:val="center"/>
          </w:tcPr>
          <w:p w14:paraId="32F8820E" w14:textId="05695EC8" w:rsidR="00CF7009" w:rsidRDefault="00CF7009" w:rsidP="00672684">
            <w:pPr>
              <w:pStyle w:val="Szvegtrzs"/>
              <w:jc w:val="center"/>
            </w:pPr>
            <w:r>
              <w:t xml:space="preserve">2.4 </w:t>
            </w:r>
            <w:proofErr w:type="spellStart"/>
            <w:r>
              <w:t>GHz</w:t>
            </w:r>
            <w:proofErr w:type="spellEnd"/>
          </w:p>
        </w:tc>
        <w:tc>
          <w:tcPr>
            <w:tcW w:w="1772" w:type="dxa"/>
            <w:tcBorders>
              <w:top w:val="single" w:sz="4" w:space="0" w:color="auto"/>
              <w:bottom w:val="single" w:sz="4" w:space="0" w:color="auto"/>
            </w:tcBorders>
            <w:vAlign w:val="center"/>
          </w:tcPr>
          <w:p w14:paraId="7389DBD6" w14:textId="6B19B60F" w:rsidR="00CF7009" w:rsidRDefault="00CF7009" w:rsidP="00672684">
            <w:pPr>
              <w:pStyle w:val="Szvegtrzs"/>
              <w:jc w:val="center"/>
            </w:pPr>
            <w:r>
              <w:t xml:space="preserve">720 </w:t>
            </w:r>
            <w:proofErr w:type="spellStart"/>
            <w:r>
              <w:t>kbps</w:t>
            </w:r>
            <w:proofErr w:type="spellEnd"/>
            <w:r>
              <w:t xml:space="preserve"> – 1 </w:t>
            </w:r>
            <w:proofErr w:type="spellStart"/>
            <w:r>
              <w:t>Mbps</w:t>
            </w:r>
            <w:proofErr w:type="spellEnd"/>
          </w:p>
        </w:tc>
        <w:tc>
          <w:tcPr>
            <w:tcW w:w="1890" w:type="dxa"/>
            <w:tcBorders>
              <w:top w:val="single" w:sz="4" w:space="0" w:color="auto"/>
              <w:bottom w:val="single" w:sz="4" w:space="0" w:color="auto"/>
            </w:tcBorders>
            <w:vAlign w:val="center"/>
          </w:tcPr>
          <w:p w14:paraId="02A21BB2" w14:textId="35895A99" w:rsidR="00CF7009" w:rsidRDefault="00CF7009" w:rsidP="00672684">
            <w:pPr>
              <w:pStyle w:val="Szvegtrzs"/>
              <w:jc w:val="center"/>
            </w:pPr>
            <w:r>
              <w:t>1-10 m</w:t>
            </w:r>
          </w:p>
        </w:tc>
        <w:tc>
          <w:tcPr>
            <w:tcW w:w="1403" w:type="dxa"/>
            <w:tcBorders>
              <w:top w:val="single" w:sz="4" w:space="0" w:color="auto"/>
              <w:bottom w:val="single" w:sz="4" w:space="0" w:color="auto"/>
            </w:tcBorders>
            <w:vAlign w:val="center"/>
          </w:tcPr>
          <w:p w14:paraId="66DEBF25" w14:textId="35B234EB" w:rsidR="00CF7009" w:rsidRDefault="00CF7009" w:rsidP="00672684">
            <w:pPr>
              <w:pStyle w:val="Szvegtrzs"/>
              <w:keepNext/>
              <w:jc w:val="center"/>
            </w:pPr>
            <w:r>
              <w:t>Alacsony</w:t>
            </w:r>
          </w:p>
        </w:tc>
      </w:tr>
    </w:tbl>
    <w:p w14:paraId="0756E170" w14:textId="197A0DFA" w:rsidR="00070A50" w:rsidRDefault="006E41D9" w:rsidP="00CF7009">
      <w:pPr>
        <w:pStyle w:val="Kpalrs"/>
        <w:jc w:val="center"/>
      </w:pPr>
      <w:fldSimple w:instr=" SEQ táblázat \* ARABIC ">
        <w:r>
          <w:rPr>
            <w:noProof/>
          </w:rPr>
          <w:t>2</w:t>
        </w:r>
      </w:fldSimple>
      <w:r w:rsidR="00CF7009">
        <w:t>. táblázat Vezeték nélküli kommunikációs protokollok</w:t>
      </w:r>
      <w:r w:rsidR="00C83CAE">
        <w:br/>
      </w:r>
      <w:r w:rsidR="00C83CAE">
        <w:fldChar w:fldCharType="begin"/>
      </w:r>
      <w:r w:rsidR="003552AA">
        <w:instrText xml:space="preserve"> ADDIN ZOTERO_ITEM CSL_CITATION {"citationID":"hHD8U3It","properties":{"formattedCitation":"[16]","plainCitation":"[16]","noteIndex":0},"citationItems":[{"id":176,"uris":["http://zotero.org/users/local/XH02LzYA/items/FLHCI49N"],"itemData":{"id":176,"type":"article-journal","abstract":"The use of wireless sensor networks (WSN) for monitoring variables in agricultural environments and natural forests has been increasing in recent years. However, the sizing of these systems is affected by the inaccuracy of the radio wave propagation models used, leading to possible increased costs and measurement errors. This systematic literature review (SLR) aims to identify propagation models widely used in WSN deployments in agricultural or naturally vegetated environments and their effectiveness in estimating signal losses. We also identified today’s wireless technologies most used in precision agriculture (PA) system implementations. In addition, the results of studies focused on the development of new propagation models for different environments are evaluated. Scientific and technical analysis is presented based on articles consulted in different specialized databases, which were selected according to different combinations of criteria. The results show that, in most of the application cases, vegetative models present high error values when estimating attenuation.","container-title":"Sensors","DOI":"10.3390/s22145285","journalAbbreviation":"Sensors","page":"5285","source":"ResearchGate","title":"Modeling Radio Wave Propagation for Wireless Sensor Networks in Vegetated Environments: A Systematic Literature Review","title-short":"Modeling Radio Wave Propagation for Wireless Sensor Networks in Vegetated Environments","volume":"22","author":[{"family":"Barrios-Ulloa","given":"Alexis"},{"family":"Ariza","given":"Paola"},{"family":"Sanchez","given":"Hernando"},{"family":"Quintero-Linero","given":"Alejandra"},{"family":"De la Hoz","given":"Emiro"}],"issued":{"date-parts":[["2022",7,15]]}}}],"schema":"https://github.com/citation-style-language/schema/raw/master/csl-citation.json"} </w:instrText>
      </w:r>
      <w:r w:rsidR="00C83CAE">
        <w:fldChar w:fldCharType="separate"/>
      </w:r>
      <w:r w:rsidR="003552AA" w:rsidRPr="003552AA">
        <w:t>[16]</w:t>
      </w:r>
      <w:r w:rsidR="00C83CAE">
        <w:fldChar w:fldCharType="end"/>
      </w:r>
    </w:p>
    <w:p w14:paraId="75C827D0" w14:textId="7CB02B92" w:rsidR="00CF7009" w:rsidRDefault="008361A1" w:rsidP="00976CAE">
      <w:r>
        <w:t>Ha a központi szerver nem a helyszínen található, akkor nem lehetséges átjárók hálózatán keresztül eljuttatni az adatokat, csomagokat a felsorolt eszközökkel. Ezért az adatokat IP csomagok formájában kell továbbítanunk az Interneten keresztül, mely végbe mehet Ethernet segítségével kábelesen, mely nem minden esetben lehetséges, vagy megtehetjük GPRS, azaz mobilinterneten keresztül, mely egy vezeték nélküli megoldást nyújt, ha rendelkezésünkre áll lefedettség.</w:t>
      </w:r>
      <w:r w:rsidR="00BC0962">
        <w:fldChar w:fldCharType="begin"/>
      </w:r>
      <w:r w:rsidR="00BC0962">
        <w:instrText xml:space="preserve"> ADDIN ZOTERO_ITEM CSL_CITATION {"citationID":"OYaTjJtM","properties":{"formattedCitation":"[1]","plainCitation":"[1]","noteIndex":0},"citationItems":[{"id":131,"uris":["http://zotero.org/users/local/XH02LzYA/items/SKGF7L8L"],"itemData":{"id":131,"type":"book","abstract":"Winemaking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Merino","given":"Raul"},{"family":"Nevares","given":"Ignacio"}],"issued":{"date-parts":[["2013",1,1]]}}}],"schema":"https://github.com/citation-style-language/schema/raw/master/csl-citation.json"} </w:instrText>
      </w:r>
      <w:r w:rsidR="00BC0962">
        <w:fldChar w:fldCharType="separate"/>
      </w:r>
      <w:r w:rsidR="00BC0962" w:rsidRPr="00BC0962">
        <w:rPr>
          <w:rFonts w:cs="Times New Roman"/>
        </w:rPr>
        <w:t>[1]</w:t>
      </w:r>
      <w:r w:rsidR="00BC0962">
        <w:fldChar w:fldCharType="end"/>
      </w:r>
    </w:p>
    <w:p w14:paraId="43C2C65C" w14:textId="4FACD92F" w:rsidR="008361A1" w:rsidRDefault="00BC0962" w:rsidP="005B43DF">
      <w:pPr>
        <w:pStyle w:val="Cmsor2"/>
      </w:pPr>
      <w:bookmarkStart w:id="14" w:name="_Toc225435304"/>
      <w:r>
        <w:t>Szenzorok</w:t>
      </w:r>
      <w:bookmarkEnd w:id="14"/>
    </w:p>
    <w:p w14:paraId="31328583" w14:textId="302622F9" w:rsidR="00BC0962" w:rsidRDefault="00BC0962" w:rsidP="00976CAE">
      <w:r>
        <w:t xml:space="preserve">Rendkívül sok szenzor áll rendelkezésünkre, melyeknek köszönhetően információt, adatokat </w:t>
      </w:r>
      <w:r>
        <w:lastRenderedPageBreak/>
        <w:t>gyűjthetünk a szőlő állapotáról.</w:t>
      </w:r>
    </w:p>
    <w:tbl>
      <w:tblPr>
        <w:tblStyle w:val="Rcsostblzat"/>
        <w:tblW w:w="5000" w:type="pct"/>
        <w:tblLook w:val="04A0" w:firstRow="1" w:lastRow="0" w:firstColumn="1" w:lastColumn="0" w:noHBand="0" w:noVBand="1"/>
      </w:tblPr>
      <w:tblGrid>
        <w:gridCol w:w="1866"/>
        <w:gridCol w:w="3454"/>
        <w:gridCol w:w="1541"/>
        <w:gridCol w:w="1916"/>
      </w:tblGrid>
      <w:tr w:rsidR="00BC0962" w:rsidRPr="00E56E96" w14:paraId="5A92E706" w14:textId="77777777" w:rsidTr="006443B3">
        <w:tc>
          <w:tcPr>
            <w:tcW w:w="1047" w:type="pct"/>
            <w:vAlign w:val="center"/>
          </w:tcPr>
          <w:p w14:paraId="1FDEBFBC" w14:textId="77777777" w:rsidR="00BC0962" w:rsidRPr="00E56E96" w:rsidRDefault="00BC0962" w:rsidP="00BC0962">
            <w:pPr>
              <w:jc w:val="center"/>
              <w:rPr>
                <w:b/>
                <w:bCs/>
              </w:rPr>
            </w:pPr>
            <w:r w:rsidRPr="00E56E96">
              <w:rPr>
                <w:b/>
                <w:bCs/>
              </w:rPr>
              <w:t>Megnevezés</w:t>
            </w:r>
          </w:p>
        </w:tc>
        <w:tc>
          <w:tcPr>
            <w:tcW w:w="1984" w:type="pct"/>
            <w:vAlign w:val="center"/>
          </w:tcPr>
          <w:p w14:paraId="3F6E5667" w14:textId="77777777" w:rsidR="00BC0962" w:rsidRPr="00E56E96" w:rsidRDefault="00BC0962" w:rsidP="00BC0962">
            <w:pPr>
              <w:jc w:val="center"/>
              <w:rPr>
                <w:b/>
                <w:bCs/>
              </w:rPr>
            </w:pPr>
            <w:r w:rsidRPr="00E56E96">
              <w:rPr>
                <w:b/>
                <w:bCs/>
              </w:rPr>
              <w:t>Leírás</w:t>
            </w:r>
          </w:p>
        </w:tc>
        <w:tc>
          <w:tcPr>
            <w:tcW w:w="878" w:type="pct"/>
            <w:vAlign w:val="center"/>
          </w:tcPr>
          <w:p w14:paraId="06F595B9" w14:textId="77777777" w:rsidR="00BC0962" w:rsidRPr="00E56E96" w:rsidRDefault="00BC0962" w:rsidP="00BC0962">
            <w:pPr>
              <w:jc w:val="center"/>
              <w:rPr>
                <w:b/>
                <w:bCs/>
              </w:rPr>
            </w:pPr>
            <w:r w:rsidRPr="00E56E96">
              <w:rPr>
                <w:b/>
                <w:bCs/>
              </w:rPr>
              <w:t>Típus</w:t>
            </w:r>
          </w:p>
        </w:tc>
        <w:tc>
          <w:tcPr>
            <w:tcW w:w="1091" w:type="pct"/>
            <w:vAlign w:val="center"/>
          </w:tcPr>
          <w:p w14:paraId="68CB4E97" w14:textId="77777777" w:rsidR="00BC0962" w:rsidRPr="00E56E96" w:rsidRDefault="00BC0962" w:rsidP="00BC0962">
            <w:pPr>
              <w:jc w:val="center"/>
              <w:rPr>
                <w:b/>
                <w:bCs/>
              </w:rPr>
            </w:pPr>
            <w:r w:rsidRPr="00E56E96">
              <w:rPr>
                <w:b/>
                <w:bCs/>
              </w:rPr>
              <w:t>Kép</w:t>
            </w:r>
          </w:p>
        </w:tc>
      </w:tr>
      <w:tr w:rsidR="00BC0962" w:rsidRPr="00E56E96" w14:paraId="585E979A" w14:textId="77777777" w:rsidTr="006443B3">
        <w:tc>
          <w:tcPr>
            <w:tcW w:w="1047" w:type="pct"/>
            <w:vAlign w:val="center"/>
          </w:tcPr>
          <w:p w14:paraId="50B5A7CC" w14:textId="77777777" w:rsidR="00BC0962" w:rsidRPr="00E56E96" w:rsidRDefault="00BC0962" w:rsidP="00BC0962">
            <w:pPr>
              <w:jc w:val="center"/>
            </w:pPr>
            <w:r w:rsidRPr="00E56E96">
              <w:t>Hőmérséklet szenzor</w:t>
            </w:r>
          </w:p>
        </w:tc>
        <w:tc>
          <w:tcPr>
            <w:tcW w:w="1984" w:type="pct"/>
          </w:tcPr>
          <w:p w14:paraId="63F3160C" w14:textId="77777777" w:rsidR="00BC0962" w:rsidRPr="00E56E96" w:rsidRDefault="00BC0962" w:rsidP="00BC0962">
            <w:r w:rsidRPr="00E56E96">
              <w:t xml:space="preserve">A szenzort érő analóg hőmérsékletet analóg feszültségé alakítja át, így adattá alakítva a hőmérsékletet. </w:t>
            </w:r>
          </w:p>
        </w:tc>
        <w:tc>
          <w:tcPr>
            <w:tcW w:w="878" w:type="pct"/>
          </w:tcPr>
          <w:p w14:paraId="7FA1BB7F" w14:textId="77777777" w:rsidR="00BC0962" w:rsidRPr="00E56E96" w:rsidRDefault="00BC0962" w:rsidP="00BC0962">
            <w:r w:rsidRPr="00E56E96">
              <w:t>MICROCHIP MCP9700</w:t>
            </w:r>
          </w:p>
        </w:tc>
        <w:tc>
          <w:tcPr>
            <w:tcW w:w="1091" w:type="pct"/>
          </w:tcPr>
          <w:p w14:paraId="5A8FC3FD" w14:textId="77777777" w:rsidR="00BC0962" w:rsidRPr="00E56E96" w:rsidRDefault="00BC0962" w:rsidP="00BC0962">
            <w:pPr>
              <w:jc w:val="center"/>
            </w:pPr>
            <w:r w:rsidRPr="00E56E96">
              <w:rPr>
                <w:noProof/>
              </w:rPr>
              <w:drawing>
                <wp:inline distT="0" distB="0" distL="0" distR="0" wp14:anchorId="491B5DAB" wp14:editId="3CB1E3A4">
                  <wp:extent cx="1008000" cy="384300"/>
                  <wp:effectExtent l="6985" t="0" r="8890" b="8890"/>
                  <wp:docPr id="1799800317"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flipV="1">
                            <a:off x="0" y="0"/>
                            <a:ext cx="1008000" cy="384300"/>
                          </a:xfrm>
                          <a:prstGeom prst="rect">
                            <a:avLst/>
                          </a:prstGeom>
                          <a:noFill/>
                        </pic:spPr>
                      </pic:pic>
                    </a:graphicData>
                  </a:graphic>
                </wp:inline>
              </w:drawing>
            </w:r>
          </w:p>
        </w:tc>
      </w:tr>
      <w:tr w:rsidR="00BC0962" w:rsidRPr="00E56E96" w14:paraId="5F277E74" w14:textId="77777777" w:rsidTr="006443B3">
        <w:tc>
          <w:tcPr>
            <w:tcW w:w="1047" w:type="pct"/>
            <w:vAlign w:val="center"/>
          </w:tcPr>
          <w:p w14:paraId="3FEACEDB" w14:textId="77777777" w:rsidR="00BC0962" w:rsidRPr="00E56E96" w:rsidRDefault="00BC0962" w:rsidP="00BC0962">
            <w:pPr>
              <w:jc w:val="center"/>
            </w:pPr>
            <w:r w:rsidRPr="00E56E96">
              <w:t>Páratartalom szenzor</w:t>
            </w:r>
          </w:p>
        </w:tc>
        <w:tc>
          <w:tcPr>
            <w:tcW w:w="1984" w:type="pct"/>
          </w:tcPr>
          <w:p w14:paraId="2E0E6E38" w14:textId="77777777" w:rsidR="00BC0962" w:rsidRPr="00E56E96" w:rsidRDefault="00BC0962" w:rsidP="00BC0962">
            <w:r w:rsidRPr="00E56E96">
              <w:t>A levegő relatív páratartalmát érzékeli. Megállapíthatjuk a szoba vagy terület páratartalmát.</w:t>
            </w:r>
          </w:p>
        </w:tc>
        <w:tc>
          <w:tcPr>
            <w:tcW w:w="878" w:type="pct"/>
          </w:tcPr>
          <w:p w14:paraId="7AA718D5" w14:textId="77777777" w:rsidR="00BC0962" w:rsidRPr="00E56E96" w:rsidRDefault="00BC0962" w:rsidP="00BC0962">
            <w:proofErr w:type="spellStart"/>
            <w:r w:rsidRPr="00E56E96">
              <w:t>Honeywell</w:t>
            </w:r>
            <w:proofErr w:type="spellEnd"/>
            <w:r w:rsidRPr="00E56E96">
              <w:t xml:space="preserve"> HIH-5030</w:t>
            </w:r>
          </w:p>
        </w:tc>
        <w:tc>
          <w:tcPr>
            <w:tcW w:w="1091" w:type="pct"/>
          </w:tcPr>
          <w:p w14:paraId="344F3EC3" w14:textId="77777777" w:rsidR="00BC0962" w:rsidRPr="00E56E96" w:rsidRDefault="00BC0962" w:rsidP="00BC0962">
            <w:pPr>
              <w:jc w:val="center"/>
            </w:pPr>
            <w:r w:rsidRPr="00E56E96">
              <w:rPr>
                <w:noProof/>
              </w:rPr>
              <w:drawing>
                <wp:inline distT="0" distB="0" distL="0" distR="0" wp14:anchorId="28CB659F" wp14:editId="1E065430">
                  <wp:extent cx="1080000" cy="1219522"/>
                  <wp:effectExtent l="0" t="0" r="0" b="0"/>
                  <wp:docPr id="2006557556"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80000" cy="1219522"/>
                          </a:xfrm>
                          <a:prstGeom prst="rect">
                            <a:avLst/>
                          </a:prstGeom>
                          <a:noFill/>
                        </pic:spPr>
                      </pic:pic>
                    </a:graphicData>
                  </a:graphic>
                </wp:inline>
              </w:drawing>
            </w:r>
          </w:p>
        </w:tc>
      </w:tr>
      <w:tr w:rsidR="00BC0962" w:rsidRPr="00E56E96" w14:paraId="56C59B2D" w14:textId="77777777" w:rsidTr="006443B3">
        <w:tc>
          <w:tcPr>
            <w:tcW w:w="1047" w:type="pct"/>
            <w:vAlign w:val="center"/>
          </w:tcPr>
          <w:p w14:paraId="092B0A27" w14:textId="77777777" w:rsidR="00BC0962" w:rsidRPr="00E56E96" w:rsidRDefault="00BC0962" w:rsidP="00BC0962">
            <w:pPr>
              <w:jc w:val="center"/>
            </w:pPr>
            <w:r w:rsidRPr="00E56E96">
              <w:t>Talajhőmérséklet szenzor</w:t>
            </w:r>
          </w:p>
        </w:tc>
        <w:tc>
          <w:tcPr>
            <w:tcW w:w="1984" w:type="pct"/>
          </w:tcPr>
          <w:p w14:paraId="53311DC2" w14:textId="77777777" w:rsidR="00BC0962" w:rsidRPr="00E56E96" w:rsidRDefault="00BC0962" w:rsidP="00BC0962">
            <w:r w:rsidRPr="00E56E96">
              <w:t>A talaj hőmérséklet változását mérve elektromos jeleket ad le.</w:t>
            </w:r>
          </w:p>
        </w:tc>
        <w:tc>
          <w:tcPr>
            <w:tcW w:w="878" w:type="pct"/>
          </w:tcPr>
          <w:p w14:paraId="1E4F8008" w14:textId="77777777" w:rsidR="00BC0962" w:rsidRPr="00E56E96" w:rsidRDefault="00BC0962" w:rsidP="00BC0962">
            <w:proofErr w:type="spellStart"/>
            <w:r w:rsidRPr="00E56E96">
              <w:t>Vegetronix</w:t>
            </w:r>
            <w:proofErr w:type="spellEnd"/>
            <w:r w:rsidRPr="00E56E96">
              <w:t xml:space="preserve"> THERM200</w:t>
            </w:r>
          </w:p>
        </w:tc>
        <w:tc>
          <w:tcPr>
            <w:tcW w:w="1091" w:type="pct"/>
          </w:tcPr>
          <w:p w14:paraId="01989CD7" w14:textId="77777777" w:rsidR="00BC0962" w:rsidRPr="00E56E96" w:rsidRDefault="00BC0962" w:rsidP="00BC0962">
            <w:pPr>
              <w:jc w:val="center"/>
            </w:pPr>
            <w:r w:rsidRPr="00E56E96">
              <w:rPr>
                <w:noProof/>
              </w:rPr>
              <w:drawing>
                <wp:inline distT="0" distB="0" distL="0" distR="0" wp14:anchorId="73D87D97" wp14:editId="535706FC">
                  <wp:extent cx="1080000" cy="1185300"/>
                  <wp:effectExtent l="0" t="0" r="0" b="0"/>
                  <wp:docPr id="1011788749"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80000" cy="1185300"/>
                          </a:xfrm>
                          <a:prstGeom prst="rect">
                            <a:avLst/>
                          </a:prstGeom>
                          <a:noFill/>
                        </pic:spPr>
                      </pic:pic>
                    </a:graphicData>
                  </a:graphic>
                </wp:inline>
              </w:drawing>
            </w:r>
          </w:p>
        </w:tc>
      </w:tr>
      <w:tr w:rsidR="00BC0962" w:rsidRPr="00E56E96" w14:paraId="3D5404D0" w14:textId="77777777" w:rsidTr="006443B3">
        <w:tc>
          <w:tcPr>
            <w:tcW w:w="1047" w:type="pct"/>
            <w:vAlign w:val="center"/>
          </w:tcPr>
          <w:p w14:paraId="75DEFA97" w14:textId="77777777" w:rsidR="00BC0962" w:rsidRPr="00E56E96" w:rsidRDefault="00BC0962" w:rsidP="00BC0962">
            <w:pPr>
              <w:jc w:val="center"/>
            </w:pPr>
            <w:r w:rsidRPr="00E56E96">
              <w:t>Talajnedvesség szenzor</w:t>
            </w:r>
          </w:p>
        </w:tc>
        <w:tc>
          <w:tcPr>
            <w:tcW w:w="1984" w:type="pct"/>
          </w:tcPr>
          <w:p w14:paraId="06407815" w14:textId="77777777" w:rsidR="00BC0962" w:rsidRPr="00E56E96" w:rsidRDefault="00BC0962" w:rsidP="00BC0962">
            <w:r w:rsidRPr="00E56E96">
              <w:t>Megbecsüli a talajban lévő víz mennyiségét.</w:t>
            </w:r>
          </w:p>
        </w:tc>
        <w:tc>
          <w:tcPr>
            <w:tcW w:w="878" w:type="pct"/>
          </w:tcPr>
          <w:p w14:paraId="724B6F9A" w14:textId="77777777" w:rsidR="00BC0962" w:rsidRPr="00E56E96" w:rsidRDefault="00BC0962" w:rsidP="00BC0962">
            <w:r w:rsidRPr="00E56E96">
              <w:t>DECAGON DEVICES EC-5</w:t>
            </w:r>
          </w:p>
        </w:tc>
        <w:tc>
          <w:tcPr>
            <w:tcW w:w="1091" w:type="pct"/>
          </w:tcPr>
          <w:p w14:paraId="1236046A" w14:textId="77777777" w:rsidR="00BC0962" w:rsidRPr="00E56E96" w:rsidRDefault="00BC0962" w:rsidP="00BC0962">
            <w:pPr>
              <w:jc w:val="center"/>
            </w:pPr>
            <w:r w:rsidRPr="00E56E96">
              <w:rPr>
                <w:noProof/>
              </w:rPr>
              <w:drawing>
                <wp:inline distT="0" distB="0" distL="0" distR="0" wp14:anchorId="4CB3D893" wp14:editId="2A884FE1">
                  <wp:extent cx="1080000" cy="1080000"/>
                  <wp:effectExtent l="0" t="0" r="0" b="0"/>
                  <wp:docPr id="1049992351"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pic:spPr>
                      </pic:pic>
                    </a:graphicData>
                  </a:graphic>
                </wp:inline>
              </w:drawing>
            </w:r>
          </w:p>
        </w:tc>
      </w:tr>
      <w:tr w:rsidR="00BC0962" w:rsidRPr="00E56E96" w14:paraId="4478F733" w14:textId="77777777" w:rsidTr="006443B3">
        <w:tc>
          <w:tcPr>
            <w:tcW w:w="1047" w:type="pct"/>
            <w:vAlign w:val="center"/>
          </w:tcPr>
          <w:p w14:paraId="5B498324" w14:textId="77777777" w:rsidR="00BC0962" w:rsidRPr="00E56E96" w:rsidRDefault="00BC0962" w:rsidP="00BC0962">
            <w:pPr>
              <w:jc w:val="center"/>
            </w:pPr>
            <w:r w:rsidRPr="00E56E96">
              <w:t>Levél nedvesség mérő</w:t>
            </w:r>
          </w:p>
        </w:tc>
        <w:tc>
          <w:tcPr>
            <w:tcW w:w="1984" w:type="pct"/>
          </w:tcPr>
          <w:p w14:paraId="2E38E547" w14:textId="77777777" w:rsidR="00BC0962" w:rsidRPr="00E56E96" w:rsidRDefault="00BC0962" w:rsidP="00BC0962">
            <w:r w:rsidRPr="00E56E96">
              <w:t>Megállapítja levél nedvességét, úgy, hogy meghatározza az ellenállás értékét a szenzor felületén.</w:t>
            </w:r>
          </w:p>
        </w:tc>
        <w:tc>
          <w:tcPr>
            <w:tcW w:w="878" w:type="pct"/>
          </w:tcPr>
          <w:p w14:paraId="57C0AF88" w14:textId="77777777" w:rsidR="00BC0962" w:rsidRPr="00E56E96" w:rsidRDefault="00BC0962" w:rsidP="00BC0962">
            <w:r w:rsidRPr="00E56E96">
              <w:t>DECAGON DEVICES Em50</w:t>
            </w:r>
          </w:p>
        </w:tc>
        <w:tc>
          <w:tcPr>
            <w:tcW w:w="1091" w:type="pct"/>
          </w:tcPr>
          <w:p w14:paraId="1D363AC2" w14:textId="77777777" w:rsidR="00BC0962" w:rsidRPr="00E56E96" w:rsidRDefault="00BC0962" w:rsidP="00BC0962">
            <w:pPr>
              <w:jc w:val="center"/>
            </w:pPr>
            <w:r w:rsidRPr="00E56E96">
              <w:rPr>
                <w:noProof/>
              </w:rPr>
              <w:drawing>
                <wp:inline distT="0" distB="0" distL="0" distR="0" wp14:anchorId="4A6D215C" wp14:editId="57A5B038">
                  <wp:extent cx="1080000" cy="1097581"/>
                  <wp:effectExtent l="0" t="0" r="0" b="0"/>
                  <wp:docPr id="141090793"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80000" cy="1097581"/>
                          </a:xfrm>
                          <a:prstGeom prst="rect">
                            <a:avLst/>
                          </a:prstGeom>
                          <a:noFill/>
                        </pic:spPr>
                      </pic:pic>
                    </a:graphicData>
                  </a:graphic>
                </wp:inline>
              </w:drawing>
            </w:r>
          </w:p>
        </w:tc>
      </w:tr>
      <w:tr w:rsidR="00BC0962" w:rsidRPr="00E56E96" w14:paraId="303FFFE4" w14:textId="77777777" w:rsidTr="006443B3">
        <w:trPr>
          <w:trHeight w:val="1842"/>
        </w:trPr>
        <w:tc>
          <w:tcPr>
            <w:tcW w:w="1047" w:type="pct"/>
            <w:vAlign w:val="center"/>
          </w:tcPr>
          <w:p w14:paraId="6FB02762" w14:textId="77777777" w:rsidR="00BC0962" w:rsidRPr="00E56E96" w:rsidRDefault="00BC0962" w:rsidP="00BC0962">
            <w:pPr>
              <w:jc w:val="center"/>
            </w:pPr>
            <w:proofErr w:type="spellStart"/>
            <w:r w:rsidRPr="00E56E96">
              <w:lastRenderedPageBreak/>
              <w:t>Dentrométer</w:t>
            </w:r>
            <w:proofErr w:type="spellEnd"/>
          </w:p>
        </w:tc>
        <w:tc>
          <w:tcPr>
            <w:tcW w:w="1984" w:type="pct"/>
          </w:tcPr>
          <w:p w14:paraId="53E3BBDC" w14:textId="77777777" w:rsidR="00BC0962" w:rsidRPr="00E56E96" w:rsidRDefault="00BC0962" w:rsidP="00BC0962">
            <w:r w:rsidRPr="00E56E96">
              <w:t>A növény szárára téve, méri a szár átmérőjét. Így tudjuk mérni a tőke fejlődését</w:t>
            </w:r>
          </w:p>
        </w:tc>
        <w:tc>
          <w:tcPr>
            <w:tcW w:w="878" w:type="pct"/>
          </w:tcPr>
          <w:p w14:paraId="62AAB811" w14:textId="77777777" w:rsidR="00BC0962" w:rsidRPr="00E56E96" w:rsidRDefault="00BC0962" w:rsidP="00BC0962">
            <w:proofErr w:type="spellStart"/>
            <w:r w:rsidRPr="00E56E96">
              <w:t>Ecomatik</w:t>
            </w:r>
            <w:proofErr w:type="spellEnd"/>
            <w:r w:rsidRPr="00E56E96">
              <w:t xml:space="preserve"> </w:t>
            </w:r>
            <w:proofErr w:type="spellStart"/>
            <w:r w:rsidRPr="00E56E96">
              <w:t>diameter</w:t>
            </w:r>
            <w:proofErr w:type="spellEnd"/>
            <w:r w:rsidRPr="00E56E96">
              <w:t xml:space="preserve"> </w:t>
            </w:r>
            <w:proofErr w:type="spellStart"/>
            <w:r w:rsidRPr="00E56E96">
              <w:t>dendrometer</w:t>
            </w:r>
            <w:proofErr w:type="spellEnd"/>
            <w:r w:rsidRPr="00E56E96">
              <w:t xml:space="preserve"> DD-S</w:t>
            </w:r>
          </w:p>
        </w:tc>
        <w:tc>
          <w:tcPr>
            <w:tcW w:w="1091" w:type="pct"/>
          </w:tcPr>
          <w:p w14:paraId="06CAE1AB" w14:textId="77777777" w:rsidR="00BC0962" w:rsidRPr="00E56E96" w:rsidRDefault="00BC0962" w:rsidP="00BC0962">
            <w:pPr>
              <w:jc w:val="center"/>
            </w:pPr>
            <w:r w:rsidRPr="00E56E96">
              <w:rPr>
                <w:noProof/>
              </w:rPr>
              <w:drawing>
                <wp:inline distT="0" distB="0" distL="0" distR="0" wp14:anchorId="0A664078" wp14:editId="0FC3F332">
                  <wp:extent cx="1080000" cy="913680"/>
                  <wp:effectExtent l="0" t="0" r="0" b="0"/>
                  <wp:docPr id="549265052"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0000" cy="913680"/>
                          </a:xfrm>
                          <a:prstGeom prst="rect">
                            <a:avLst/>
                          </a:prstGeom>
                          <a:noFill/>
                        </pic:spPr>
                      </pic:pic>
                    </a:graphicData>
                  </a:graphic>
                </wp:inline>
              </w:drawing>
            </w:r>
          </w:p>
        </w:tc>
      </w:tr>
      <w:tr w:rsidR="00BC0962" w:rsidRPr="00E56E96" w14:paraId="43FA94BE" w14:textId="77777777" w:rsidTr="006443B3">
        <w:tc>
          <w:tcPr>
            <w:tcW w:w="1047" w:type="pct"/>
            <w:vAlign w:val="center"/>
          </w:tcPr>
          <w:p w14:paraId="22488C18" w14:textId="77777777" w:rsidR="00BC0962" w:rsidRPr="00E56E96" w:rsidRDefault="00BC0962" w:rsidP="00BC0962">
            <w:pPr>
              <w:jc w:val="center"/>
            </w:pPr>
            <w:r w:rsidRPr="00E56E96">
              <w:t>Összetett időjárást mérő állomás</w:t>
            </w:r>
          </w:p>
        </w:tc>
        <w:tc>
          <w:tcPr>
            <w:tcW w:w="1984" w:type="pct"/>
          </w:tcPr>
          <w:p w14:paraId="54334C62" w14:textId="77777777" w:rsidR="00BC0962" w:rsidRPr="00E56E96" w:rsidRDefault="00BC0962" w:rsidP="00BC0962">
            <w:r w:rsidRPr="00E56E96">
              <w:t>Képes megfigyelni a légköri nyomást, hőmérsékletet, páratartalmat, szélsebességet, szélirányt, napfényt és UV sugárzást</w:t>
            </w:r>
          </w:p>
        </w:tc>
        <w:tc>
          <w:tcPr>
            <w:tcW w:w="878" w:type="pct"/>
          </w:tcPr>
          <w:p w14:paraId="4F06395F" w14:textId="77777777" w:rsidR="00BC0962" w:rsidRPr="00E56E96" w:rsidRDefault="00BC0962" w:rsidP="00BC0962">
            <w:r w:rsidRPr="00E56E96">
              <w:t xml:space="preserve">DAVIS </w:t>
            </w:r>
            <w:proofErr w:type="spellStart"/>
            <w:r w:rsidRPr="00E56E96">
              <w:t>Vantage</w:t>
            </w:r>
            <w:proofErr w:type="spellEnd"/>
            <w:r w:rsidRPr="00E56E96">
              <w:t xml:space="preserve"> Pro2 Plus</w:t>
            </w:r>
          </w:p>
        </w:tc>
        <w:tc>
          <w:tcPr>
            <w:tcW w:w="1091" w:type="pct"/>
          </w:tcPr>
          <w:p w14:paraId="24C56684" w14:textId="77777777" w:rsidR="00BC0962" w:rsidRPr="00E56E96" w:rsidRDefault="00BC0962" w:rsidP="00BC0962">
            <w:pPr>
              <w:jc w:val="center"/>
            </w:pPr>
            <w:r w:rsidRPr="00E56E96">
              <w:rPr>
                <w:noProof/>
              </w:rPr>
              <w:drawing>
                <wp:inline distT="0" distB="0" distL="0" distR="0" wp14:anchorId="6B557018" wp14:editId="47BA4BFE">
                  <wp:extent cx="540000" cy="1030829"/>
                  <wp:effectExtent l="0" t="0" r="0" b="0"/>
                  <wp:docPr id="962072315"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4412" r="29395"/>
                          <a:stretch/>
                        </pic:blipFill>
                        <pic:spPr bwMode="auto">
                          <a:xfrm>
                            <a:off x="0" y="0"/>
                            <a:ext cx="540000" cy="10308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C0962" w:rsidRPr="00E56E96" w14:paraId="368E2931" w14:textId="77777777" w:rsidTr="006443B3">
        <w:tc>
          <w:tcPr>
            <w:tcW w:w="1047" w:type="pct"/>
            <w:vAlign w:val="center"/>
          </w:tcPr>
          <w:p w14:paraId="592564D1" w14:textId="77777777" w:rsidR="00BC0962" w:rsidRPr="00E56E96" w:rsidRDefault="00BC0962" w:rsidP="00BC0962">
            <w:pPr>
              <w:jc w:val="center"/>
            </w:pPr>
            <w:r w:rsidRPr="00E56E96">
              <w:t>UV fény érzékelő</w:t>
            </w:r>
          </w:p>
        </w:tc>
        <w:tc>
          <w:tcPr>
            <w:tcW w:w="1984" w:type="pct"/>
          </w:tcPr>
          <w:p w14:paraId="0A998E14" w14:textId="77777777" w:rsidR="00BC0962" w:rsidRPr="00E56E96" w:rsidRDefault="00BC0962" w:rsidP="00BC0962">
            <w:r w:rsidRPr="00E56E96">
              <w:t>Képes meghatározni a szenzort ért UV fény erejét, ami elronthatja a borunkat, vagy mérhetjük a szőlőt ért UV mértékét.</w:t>
            </w:r>
          </w:p>
        </w:tc>
        <w:tc>
          <w:tcPr>
            <w:tcW w:w="878" w:type="pct"/>
          </w:tcPr>
          <w:p w14:paraId="3FEC5B2D" w14:textId="77777777" w:rsidR="00BC0962" w:rsidRPr="00E56E96" w:rsidRDefault="00BC0962" w:rsidP="00BC0962">
            <w:r w:rsidRPr="00E56E96">
              <w:t>GUVA-S12SD</w:t>
            </w:r>
          </w:p>
        </w:tc>
        <w:tc>
          <w:tcPr>
            <w:tcW w:w="1091" w:type="pct"/>
          </w:tcPr>
          <w:p w14:paraId="6B79B128" w14:textId="77777777" w:rsidR="00BC0962" w:rsidRPr="00E56E96" w:rsidRDefault="00BC0962" w:rsidP="00495B05">
            <w:pPr>
              <w:keepNext/>
              <w:jc w:val="center"/>
            </w:pPr>
            <w:r w:rsidRPr="00E56E96">
              <w:rPr>
                <w:noProof/>
              </w:rPr>
              <w:drawing>
                <wp:inline distT="0" distB="0" distL="0" distR="0" wp14:anchorId="7785E085" wp14:editId="6603497F">
                  <wp:extent cx="1080000" cy="1081803"/>
                  <wp:effectExtent l="0" t="0" r="0" b="0"/>
                  <wp:docPr id="1547523476"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80000" cy="1081803"/>
                          </a:xfrm>
                          <a:prstGeom prst="rect">
                            <a:avLst/>
                          </a:prstGeom>
                          <a:noFill/>
                        </pic:spPr>
                      </pic:pic>
                    </a:graphicData>
                  </a:graphic>
                </wp:inline>
              </w:drawing>
            </w:r>
          </w:p>
        </w:tc>
      </w:tr>
    </w:tbl>
    <w:p w14:paraId="5A3CF5CB" w14:textId="4E53495B" w:rsidR="00BC0962" w:rsidRPr="00EE09C4" w:rsidRDefault="006E41D9" w:rsidP="00EE09C4">
      <w:pPr>
        <w:pStyle w:val="Kpalrs"/>
        <w:jc w:val="center"/>
      </w:pPr>
      <w:fldSimple w:instr=" SEQ táblázat \* ARABIC ">
        <w:r>
          <w:rPr>
            <w:noProof/>
          </w:rPr>
          <w:t>3</w:t>
        </w:r>
      </w:fldSimple>
      <w:r w:rsidR="00495B05">
        <w:t>. táblázat Szenzorok</w:t>
      </w:r>
      <w:r w:rsidR="00495B05">
        <w:br/>
      </w:r>
      <w:r w:rsidR="00495B05">
        <w:fldChar w:fldCharType="begin"/>
      </w:r>
      <w:r w:rsidR="003552AA">
        <w:instrText xml:space="preserve"> ADDIN ZOTERO_ITEM CSL_CITATION {"citationID":"jL6zXlt1","properties":{"formattedCitation":"[1], [12], [17], [18], [19], [20], [21], [22], [23]","plainCitation":"[1], [12], [17], [18], [19], [20], [21], [22], [23]","noteIndex":0},"citationItems":[{"id":131,"uris":["http://zotero.org/users/local/XH02LzYA/items/SKGF7L8L"],"itemData":{"id":131,"type":"book","abstract":"Winemaking was born more than two thousand years ago and from that moment on a wine culture has flourished and reached almost all corners around the world. Over the years, winemaking techniques have evolved, paving the way to discover varietal characteristics unknown to the most traditional wines, and enabling the coexistence of traditional techniques and the more innovative ones. However, in recent times changes produced in climatic conditions have led to significant variations in the grape ripening process, which implies severe trouble for the wineries which are not able to properly track the evolution of the fruit. In order to give a solution to these issues, this paper provides an innovative architecture based on the concept of Internet of Things, combining wireless and distributed specific sensor devices. Integrating different wireless sensor technologies with advanced analysis, remarkable information from the environment such as soil condition, vines growth or fermentation status can be retrieved and further allowing interaction, personalization and management of different devices deployed over the scenario. This system, replicated in the real world on land, covering crops and a winery in Zamora, Spain, produces a better understanding of all operating parameters and provides a predictive system to carry out precision farming, while easing the management of the vineyard and the winery, as well as improving traceability of the entire winemaking process, complying with all relevant sustainability requirements nowadays.","note":"page: 10","number-of-pages":"1","source":"ResearchGate","title":"IoT multiplatform networking to monitor and control wineries and vineyards","author":[{"family":"Medela","given":"A."},{"family":"Cendon","given":"B."},{"family":"Gonzalez","given":"L."},{"family":"Crespo Merino","given":"Raul"},{"family":"Nevares","given":"Ignacio"}],"issued":{"date-parts":[["2013",1,1]]}},"label":"page"},{"id":167,"uris":["http://zotero.org/users/local/XH02LzYA/items/3C7LQIIM"],"itemData":{"id":167,"type":"webpage","title":"RPI4-MODBP-4GB RASPBERRY-PI, SBC, Raspberry Pi4 B 4GB, BCM2711, ARM Cortex-A72, 4GB RAM, MicroSD, Linux, Wifi, 2x micro HDMI | Farnell Magyarország","URL":"https://hu.farnell.com/raspberry-pi/rpi4-modbp-4gb/raspberry-pi-4-model-b-4gb/dp/3051887","accessed":{"date-parts":[["2025",3,25]]}},"label":"page"},{"id":181,"uris":["http://zotero.org/users/local/XH02LzYA/items/S3QU8YN3"],"itemData":{"id":181,"type":"webpage","abstract":"HONEYWELL HIH-5030-001 | Érzékelő: nedvesség; 0÷100%RH; 2,7÷5,5VDC; OUT: analóg; -40÷85°C - A termék kapható a Transfer Multisort Elektroniknál. Nézd meg széles kínálatunkat.","container-title":"TME","language":"hu","title":"HIH-5030-001 HONEYWELL - Érzékelő: nedvesség | 0÷100%RH; 2,7÷5,5VDC; OUT: analóg; -40÷85°C | TME - Elektronikai alkatrészek Magyarország","title-short":"HIH-5030-001 HONEYWELL - Érzékelő","URL":"https://www.tme.eu/hu/details/hih-5030-001/nedvessegtartalom-erzekelok/honeywell/","accessed":{"date-parts":[["2025",4,1]]}},"label":"page"},{"id":95,"uris":["http://zotero.org/users/local/XH02LzYA/items/LW7FIEZG"],"itemData":{"id":95,"type":"webpage","title":"EC 5 DECAGON – SOLEM","URL":"https://solem-irrigation.com/en/product/ec-5/","accessed":{"date-parts":[["2024",5,4]]}},"label":"page"},{"id":97,"uris":["http://zotero.org/users/local/XH02LzYA/items/XDJXI98A"],"itemData":{"id":97,"type":"webpage","abstract":"EM50 Data Logger","container-title":"AnythingWeather","title":"EM50 Data Logger","URL":"https://store.anythingweather.com/em50-data-logger.aspx","accessed":{"date-parts":[["2024",5,4]]}},"label":"page"},{"id":189,"uris":["http://zotero.org/users/local/XH02LzYA/items/HC76AD4U"],"itemData":{"id":189,"type":"webpage","title":"Small diameter: DD-S | Ecomatik GmbH","URL":"https://ecomatik.de/en/products/growth-and-plant-water-status-dendrometer/small-diameter-dd-s/","accessed":{"date-parts":[["2025",4,1]]}},"label":"page"},{"id":101,"uris":["http://zotero.org/users/local/XH02LzYA/items/GZUMF6FU"],"itemData":{"id":101,"type":"webpage","abstract":"The wireless Vantage Pro2 Plus is a research-grade weather station that includes all the features of the Vantage Pro2, plus UV and solar radiation sensors. In addition to UV and solar radiation sensors, the sensor suite includes: outside temperature and humidity sensors housed in a passive radiation shield wind speed a","container-title":"Davis Instruments","language":"en","title":"Wireless Vantage Pro2™ Plus ISS Weather Station - SKU 6327, 6327M","URL":"https://www.davisinstruments.com/products/wireless-vantage-pro2-plus-iss","accessed":{"date-parts":[["2024",5,4]]}},"label":"page"},{"id":105,"uris":["http://zotero.org/users/local/XH02LzYA/items/DRZWPQFA"],"itemData":{"id":105,"type":"webpage","title":"GUVA-S12SD-M / Napsugárzás és UV sugárzás érzékelő modul GUVA-S12SD szenzorral - HESTORE - Elektronikai alkatrész kis- és nagykereskedelem","URL":"https://www.hestore.hu/prod_10039317.html","accessed":{"date-parts":[["2024",5,4]]}},"label":"page"},{"id":195,"uris":["http://zotero.org/users/local/XH02LzYA/items/VZMHNVKR"],"itemData":{"id":195,"type":"webpage","title":"Soil Temperature Sensor Probes","URL":"https://www.vegetronix.com/Products/THERM200/","accessed":{"date-parts":[["2025",4,1]]}},"label":"page"}],"schema":"https://github.com/citation-style-language/schema/raw/master/csl-citation.json"} </w:instrText>
      </w:r>
      <w:r w:rsidR="00495B05">
        <w:fldChar w:fldCharType="separate"/>
      </w:r>
      <w:r w:rsidR="003552AA" w:rsidRPr="003552AA">
        <w:t>[1], [12], [17], [18], [19], [20], [21], [22], [23]</w:t>
      </w:r>
      <w:r w:rsidR="00495B05">
        <w:fldChar w:fldCharType="end"/>
      </w:r>
    </w:p>
    <w:p w14:paraId="5FF7851A" w14:textId="48A6BC52" w:rsidR="00495B05" w:rsidRDefault="00D55E1B" w:rsidP="005B43DF">
      <w:pPr>
        <w:pStyle w:val="Cmsor2"/>
      </w:pPr>
      <w:bookmarkStart w:id="15" w:name="_Toc225435305"/>
      <w:r>
        <w:t>Speciális megoldások</w:t>
      </w:r>
      <w:bookmarkEnd w:id="15"/>
    </w:p>
    <w:p w14:paraId="2E2065AD" w14:textId="5FB8442A" w:rsidR="00D55E1B" w:rsidRDefault="00D55E1B" w:rsidP="005B43DF">
      <w:pPr>
        <w:pStyle w:val="Cmsor3"/>
      </w:pPr>
      <w:bookmarkStart w:id="16" w:name="_Toc225435306"/>
      <w:r>
        <w:t>UAV, Robotok</w:t>
      </w:r>
      <w:bookmarkEnd w:id="16"/>
    </w:p>
    <w:p w14:paraId="430588A6" w14:textId="37D9F544" w:rsidR="00112DDF" w:rsidRDefault="00112DDF" w:rsidP="00976CAE">
      <w:r>
        <w:t>A vezetéknélküli szenzor hálózatok, mellett más lehetőségek is kínálkoznak a precíziós gazdálkodás alkalmazására, implementálására a szőlőben. Egy ilyen megoldás a drónok vagy UAV-k (</w:t>
      </w:r>
      <w:proofErr w:type="spellStart"/>
      <w:r w:rsidRPr="00112DDF">
        <w:t>unmanned</w:t>
      </w:r>
      <w:proofErr w:type="spellEnd"/>
      <w:r w:rsidRPr="00112DDF">
        <w:t xml:space="preserve"> </w:t>
      </w:r>
      <w:proofErr w:type="spellStart"/>
      <w:r w:rsidRPr="00112DDF">
        <w:t>aerial</w:t>
      </w:r>
      <w:proofErr w:type="spellEnd"/>
      <w:r w:rsidRPr="00112DDF">
        <w:t xml:space="preserve"> </w:t>
      </w:r>
      <w:proofErr w:type="spellStart"/>
      <w:r w:rsidRPr="00112DDF">
        <w:t>vehicle</w:t>
      </w:r>
      <w:proofErr w:type="spellEnd"/>
      <w:r>
        <w:t>, pilóta nélküli légi jármű) használata, amivel lehetőség van a szőlőről adatokat gyűjteni vagy képeket készíteni a terméshozam előre becslésére vagy betegségek detektálására.</w:t>
      </w:r>
    </w:p>
    <w:p w14:paraId="3B7679F9" w14:textId="6B3E27AC" w:rsidR="008E0AA0" w:rsidRDefault="00112DDF" w:rsidP="00976CAE">
      <w:r>
        <w:t xml:space="preserve">Az utóbbi időben a </w:t>
      </w:r>
      <w:r w:rsidR="008E0AA0">
        <w:t>technológiák</w:t>
      </w:r>
      <w:r>
        <w:t xml:space="preserve"> folyamatos fejlődésének köszönhetően a </w:t>
      </w:r>
      <w:r w:rsidR="008E0AA0">
        <w:t>drónok és UAV-k használata elterjedhetett az üzleti használatban is, így új lehetőségeket adva a kisebb, nagyobb vállalkozásoknak. Eddig, ha egy gazda felűlről szeretett volna képeket kapni a terméséről, telkéről akkor drágább megoldásokhoz tudott csak fordulni, mint repülőről készített felvételekhez vagy szatellites képekért kellett fizetni. A drónok ezzel szemben egy sokkal olcsóbb és pontosabb megoldást nyújtanak a szőlő felülőről történő vizsgálatáról.</w:t>
      </w:r>
      <w:r w:rsidR="0085433F">
        <w:fldChar w:fldCharType="begin"/>
      </w:r>
      <w:r w:rsidR="003552AA">
        <w:instrText xml:space="preserve"> ADDIN ZOTERO_ITEM CSL_CITATION {"citationID":"S8Ae3vf5","properties":{"formattedCitation":"[9]","plainCitation":"[9]","noteIndex":0},"citationItems":[{"id":159,"uris":["http://zotero.org/users/local/XH02LzYA/items/RGLER55Y"],"itemData":{"id":159,"type":"article-journal","abstract":"Precision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85433F">
        <w:fldChar w:fldCharType="separate"/>
      </w:r>
      <w:r w:rsidR="003552AA" w:rsidRPr="003552AA">
        <w:rPr>
          <w:rFonts w:cs="Times New Roman"/>
        </w:rPr>
        <w:t>[9]</w:t>
      </w:r>
      <w:r w:rsidR="0085433F">
        <w:fldChar w:fldCharType="end"/>
      </w:r>
    </w:p>
    <w:p w14:paraId="2FA4A8B8" w14:textId="4276FCF0" w:rsidR="008E0AA0" w:rsidRDefault="008E0AA0" w:rsidP="00976CAE">
      <w:r>
        <w:lastRenderedPageBreak/>
        <w:t>Drónoknak rendkívül nagy előny</w:t>
      </w:r>
      <w:r w:rsidR="00B46AE5">
        <w:t>e</w:t>
      </w:r>
      <w:r>
        <w:t xml:space="preserve"> a szenzor hálózattal szemben a mozgékonyság és flexibilitás. Ahhoz, hogy egy szenzor hálózattal teljes képet tudjuk adni a szől</w:t>
      </w:r>
      <w:r w:rsidR="00B46AE5">
        <w:t>észet</w:t>
      </w:r>
      <w:r>
        <w:t xml:space="preserve"> egészéről teljesen le kell fednünk azt, így a kezdettleges költségek elég magasak lehetnek, míg drónok esetén egy drónnal is lehetséges összefogó információt gyűjteni a területről. </w:t>
      </w:r>
      <w:r w:rsidR="00B46AE5">
        <w:t>Bár könnyebb lenne drónokkal felmérni a szőlő állapotát nem lehetséges, minden szenzor használata ezen eszközökön, olyan adatokat, mint talajnedvesség, UV fény nem lehetséges a drónokon, ezért sokkal célszerűbb a technológiák közös használata, hogy egymás hibáit ki tudják javítani</w:t>
      </w:r>
      <w:r w:rsidR="0085433F">
        <w:t>.</w:t>
      </w:r>
      <w:r w:rsidR="0085433F">
        <w:fldChar w:fldCharType="begin"/>
      </w:r>
      <w:r w:rsidR="003552AA">
        <w:instrText xml:space="preserve"> ADDIN ZOTERO_ITEM CSL_CITATION {"citationID":"vj3IQcOw","properties":{"formattedCitation":"[9]","plainCitation":"[9]","noteIndex":0},"citationItems":[{"id":159,"uris":["http://zotero.org/users/local/XH02LzYA/items/RGLER55Y"],"itemData":{"id":159,"type":"article-journal","abstract":"Precision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85433F">
        <w:fldChar w:fldCharType="separate"/>
      </w:r>
      <w:r w:rsidR="003552AA" w:rsidRPr="003552AA">
        <w:rPr>
          <w:rFonts w:cs="Times New Roman"/>
        </w:rPr>
        <w:t>[9]</w:t>
      </w:r>
      <w:r w:rsidR="0085433F">
        <w:fldChar w:fldCharType="end"/>
      </w:r>
    </w:p>
    <w:p w14:paraId="411F89F2" w14:textId="7D6D4576" w:rsidR="0085433F" w:rsidRDefault="0085433F" w:rsidP="00976CAE">
      <w:r>
        <w:t xml:space="preserve">A drónok fő funkcionalitása képek készítése a szőlőről, így lehetőség van a </w:t>
      </w:r>
      <w:r w:rsidR="004738AB">
        <w:t>terület</w:t>
      </w:r>
      <w:r>
        <w:t xml:space="preserve"> modellezés</w:t>
      </w:r>
      <w:r w:rsidR="004738AB">
        <w:t>ére</w:t>
      </w:r>
      <w:r>
        <w:t xml:space="preserve"> és </w:t>
      </w:r>
      <w:r w:rsidR="004738AB">
        <w:t xml:space="preserve">a növényről készült képek feldolgozására. A szenzor hálózat állomásait nem érdemes kamerákkal felszerelni, mivel a kamerák energia igénye nagyobb </w:t>
      </w:r>
      <w:r w:rsidR="00525EE6">
        <w:t xml:space="preserve">a </w:t>
      </w:r>
      <w:r w:rsidR="004738AB">
        <w:t>többi szenzorhoz képest, illetve a kamerával csak egy adott növényt tudnánk megfigyelni, ami nem optimális. Erre adnak egy tökéletes megoldást a drónok, mivel ezek az eszközök rendkívül mozgékonyak, így könnyedén készíthetünk felvételeket az egész telekről</w:t>
      </w:r>
      <w:r w:rsidR="00525EE6">
        <w:t>. A felvételek készítése után pedig könnyedén fel lehet tölteni ezekét az eszközök</w:t>
      </w:r>
      <w:r w:rsidR="0088670F">
        <w:t>et</w:t>
      </w:r>
      <w:r w:rsidR="00525EE6">
        <w:t xml:space="preserve"> a kijelölt töltőállomáson, ahol le is tudják adni az információt.</w:t>
      </w:r>
    </w:p>
    <w:p w14:paraId="721BE516" w14:textId="11887BC3" w:rsidR="0088670F" w:rsidRDefault="00525EE6" w:rsidP="00976CAE">
      <w:r>
        <w:t>Egy optimális architektúrában a vezeték nélküli szenzor hálózat és a drónok kiegészítik egymást, ahol, ha a szenzorok valamilyen eltérést látnak</w:t>
      </w:r>
      <w:r w:rsidR="0088670F">
        <w:t xml:space="preserve"> az adott területen</w:t>
      </w:r>
      <w:r>
        <w:t xml:space="preserve"> akkor </w:t>
      </w:r>
      <w:r w:rsidR="0088670F">
        <w:t xml:space="preserve">koordinátával együtt </w:t>
      </w:r>
      <w:r>
        <w:t>jelentik a szervernek, mely kiküldi a drónt, hogy felvételt készítsen a</w:t>
      </w:r>
      <w:r w:rsidR="0088670F">
        <w:t xml:space="preserve"> kapott koordináta körüli területen </w:t>
      </w:r>
      <w:r>
        <w:t>lévő szőlő állapotáról, így azt vissza küldve a szerverhez az megtudja állapítani van-e valami probléma.</w:t>
      </w:r>
      <w:r>
        <w:fldChar w:fldCharType="begin"/>
      </w:r>
      <w:r w:rsidR="003552AA">
        <w:instrText xml:space="preserve"> ADDIN ZOTERO_ITEM CSL_CITATION {"citationID":"E0651CKM","properties":{"formattedCitation":"[9]","plainCitation":"[9]","noteIndex":0},"citationItems":[{"id":159,"uris":["http://zotero.org/users/local/XH02LzYA/items/RGLER55Y"],"itemData":{"id":159,"type":"article-journal","abstract":"Precision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fldChar w:fldCharType="separate"/>
      </w:r>
      <w:r w:rsidR="003552AA" w:rsidRPr="003552AA">
        <w:rPr>
          <w:rFonts w:cs="Times New Roman"/>
        </w:rPr>
        <w:t>[9]</w:t>
      </w:r>
      <w:r>
        <w:fldChar w:fldCharType="end"/>
      </w:r>
      <w:r w:rsidR="0088670F">
        <w:t>, [11. ábra]</w:t>
      </w:r>
    </w:p>
    <w:p w14:paraId="1EC59770" w14:textId="49861515" w:rsidR="00856F1E" w:rsidRDefault="0088670F" w:rsidP="00976CAE">
      <w:r>
        <w:t>A drónok is rendelkeznek technikai korlátokkal, melyek figyelembevétele fontos. Mint a szenzoroknál itt is figyelembe kell venni a</w:t>
      </w:r>
      <w:r w:rsidR="00AF5459">
        <w:t>z áramfogyasztás mértékét, hisz ez befolyásolja a repülési id</w:t>
      </w:r>
      <w:r w:rsidR="00856F1E">
        <w:t>ő</w:t>
      </w:r>
      <w:r w:rsidR="00AF5459">
        <w:t xml:space="preserve">t és ezen keresztül a </w:t>
      </w:r>
      <w:r w:rsidR="00856F1E">
        <w:t>bejárási területet</w:t>
      </w:r>
      <w:r w:rsidR="00AF5459">
        <w:t xml:space="preserve">. A drón alapvető funkcióit teljesítő komponensek mellett olyan eszközök részesülnek a fogyasztásból, mint a kamera, a lokalizáló eszköz, mely lehet GNSS alapú és az adat tároló. Lehetőség van az adatot folyamatosan valamilyen vezeték nélküli megoldáson keresztül azonnal továbbítani a felvétel készítése során például </w:t>
      </w:r>
      <w:proofErr w:type="spellStart"/>
      <w:r w:rsidR="00AF5459">
        <w:t>Wi</w:t>
      </w:r>
      <w:proofErr w:type="spellEnd"/>
      <w:r w:rsidR="00AF5459">
        <w:t xml:space="preserve">-Fi használatával vagy a felvételeket eltárolni például egy SD kártyán és azokat csak utólag leadni a szervernek. Az adattárolás alapú megoldás sokkalta energia takarékosabb, míg a </w:t>
      </w:r>
      <w:r w:rsidR="00856F1E">
        <w:t xml:space="preserve">folyamatos továbbításnál nem kell törődnünk a rendelkezésre álló tárhellyel és szinte azonnali a képet </w:t>
      </w:r>
      <w:proofErr w:type="gramStart"/>
      <w:r w:rsidR="00856F1E">
        <w:t>kapunk</w:t>
      </w:r>
      <w:proofErr w:type="gramEnd"/>
      <w:r w:rsidR="00856F1E">
        <w:t xml:space="preserve"> a területről.</w:t>
      </w:r>
    </w:p>
    <w:p w14:paraId="42E55886" w14:textId="77777777" w:rsidR="0088670F" w:rsidRDefault="0088670F" w:rsidP="006443B3">
      <w:pPr>
        <w:pStyle w:val="Szvegtrzs"/>
        <w:keepNext/>
        <w:jc w:val="center"/>
      </w:pPr>
      <w:r>
        <w:rPr>
          <w:noProof/>
        </w:rPr>
        <w:lastRenderedPageBreak/>
        <w:drawing>
          <wp:inline distT="0" distB="0" distL="0" distR="0" wp14:anchorId="2A8C87A6" wp14:editId="5FD73CB4">
            <wp:extent cx="5400000" cy="2670811"/>
            <wp:effectExtent l="0" t="0" r="0" b="0"/>
            <wp:docPr id="84031847" name="Kép 9" descr="A képen képernyőkép, diagram, szöveg, so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1847" name="Kép 9" descr="A képen képernyőkép, diagram, szöveg, sor látható&#10;&#10;Előfordulhat, hogy a mesterséges intelligencia által létrehozott tartalom helytelen."/>
                    <pic:cNvPicPr/>
                  </pic:nvPicPr>
                  <pic:blipFill>
                    <a:blip r:embed="rId27">
                      <a:extLst>
                        <a:ext uri="{28A0092B-C50C-407E-A947-70E740481C1C}">
                          <a14:useLocalDpi xmlns:a14="http://schemas.microsoft.com/office/drawing/2010/main" val="0"/>
                        </a:ext>
                      </a:extLst>
                    </a:blip>
                    <a:stretch>
                      <a:fillRect/>
                    </a:stretch>
                  </pic:blipFill>
                  <pic:spPr>
                    <a:xfrm>
                      <a:off x="0" y="0"/>
                      <a:ext cx="5400000" cy="2670811"/>
                    </a:xfrm>
                    <a:prstGeom prst="rect">
                      <a:avLst/>
                    </a:prstGeom>
                  </pic:spPr>
                </pic:pic>
              </a:graphicData>
            </a:graphic>
          </wp:inline>
        </w:drawing>
      </w:r>
    </w:p>
    <w:p w14:paraId="2620BC9B" w14:textId="0A43FDC0" w:rsidR="0088670F" w:rsidRDefault="004D47E9" w:rsidP="0088670F">
      <w:pPr>
        <w:pStyle w:val="Kpalrs"/>
        <w:jc w:val="center"/>
      </w:pPr>
      <w:fldSimple w:instr=" SEQ ábra \* ARABIC ">
        <w:r>
          <w:rPr>
            <w:noProof/>
          </w:rPr>
          <w:t>5</w:t>
        </w:r>
      </w:fldSimple>
      <w:r w:rsidR="0088670F">
        <w:t>. ábra Drón architektúra</w:t>
      </w:r>
      <w:r w:rsidR="0088670F">
        <w:br/>
      </w:r>
      <w:r w:rsidR="0088670F">
        <w:fldChar w:fldCharType="begin"/>
      </w:r>
      <w:r w:rsidR="003552AA">
        <w:instrText xml:space="preserve"> ADDIN ZOTERO_ITEM CSL_CITATION {"citationID":"hP18vZGs","properties":{"formattedCitation":"[9]","plainCitation":"[9]","noteIndex":0},"citationItems":[{"id":159,"uris":["http://zotero.org/users/local/XH02LzYA/items/RGLER55Y"],"itemData":{"id":159,"type":"article-journal","abstract":"Precision Agriculture (PA) is an ever-expanding field that takes modern technological advancements and applies it to farming practices to reduce waste and increase output. One advancement that can play a significant role in achieving precision agriculture is wireless technology, and specifically the Internet of Things (IoT) devices. Small, inch scale and low-cost devices can be used to monitor great agricultural areas. In this paper, a system for precision viticulture which uses IoT devices for real-time monitoring is proposed. The different components of the system are programmed properly and the interconnection between them is designed to minimize energy consumption. Wireless sensor nodes measure soil moisture and soil temperature in the field and transmit the information to a base station. If the conditions are optimal for a disease or pest to occur, a drone flies towards the area. When the drone is over the node, pictures are captured and then it returns to the base station for further processing. The feasibility of the system is examined through experimentation in a realistic scenario.","container-title":"IoT","DOI":"10.3390/iot1010002","journalAbbreviation":"IoT","page":"2","source":"ResearchGate","title":"Towards a Low-Cost Precision Viticulture System Using Internet of Things Devices","volume":"1","author":[{"family":"Spachos","given":"P."}],"issued":{"date-parts":[["2020",2,21]]}}}],"schema":"https://github.com/citation-style-language/schema/raw/master/csl-citation.json"} </w:instrText>
      </w:r>
      <w:r w:rsidR="0088670F">
        <w:fldChar w:fldCharType="separate"/>
      </w:r>
      <w:r w:rsidR="003552AA" w:rsidRPr="003552AA">
        <w:t>[9]</w:t>
      </w:r>
      <w:r w:rsidR="0088670F">
        <w:fldChar w:fldCharType="end"/>
      </w:r>
    </w:p>
    <w:p w14:paraId="3B7A0238" w14:textId="5EC78221" w:rsidR="00D55E1B" w:rsidRDefault="00D5246F" w:rsidP="005B43DF">
      <w:pPr>
        <w:pStyle w:val="Cmsor3"/>
      </w:pPr>
      <w:bookmarkStart w:id="17" w:name="_Toc225435307"/>
      <w:r>
        <w:t>Gépi látás</w:t>
      </w:r>
      <w:bookmarkEnd w:id="17"/>
    </w:p>
    <w:p w14:paraId="15FDBF64" w14:textId="2527258D" w:rsidR="00D55E1B" w:rsidRDefault="00D5246F" w:rsidP="00976CAE">
      <w:r>
        <w:t>A hardver megoldások mellett fontos említést tenni a szoftveres adatfeldolgozásra. A mesterséges intelligencia fejlődésének köszönhetően különböző eszközök állnak rendelkezésünkre, melyeknek köszönhetően feltudjuk dolgozni a nagy mennyiségű információt, mely manuális átnézése rendkívül időigényes lenne. Vannak már olyan Big Data szoftver megoldások, melyek segíten</w:t>
      </w:r>
      <w:r w:rsidR="008252FE">
        <w:t>ek</w:t>
      </w:r>
      <w:r>
        <w:t xml:space="preserve"> hatalmasa mennyiségű adatok feldolgozására.</w:t>
      </w:r>
    </w:p>
    <w:p w14:paraId="5E33BA50" w14:textId="5A160657" w:rsidR="00904AF9" w:rsidRDefault="00D5246F" w:rsidP="00976CAE">
      <w:r>
        <w:t xml:space="preserve">Képek </w:t>
      </w:r>
      <w:r w:rsidR="00904AF9">
        <w:t>feldolgozása</w:t>
      </w:r>
      <w:r>
        <w:t xml:space="preserve"> </w:t>
      </w:r>
      <w:r w:rsidR="00904AF9">
        <w:t>is lehetséges mesterséges intelligencia használatával ezt területet gépi látásnak nevezik. A szőlőben különböző funkciókkal rendelkező modelleket is tudunk betanítani, mint a hozambecslő, betegség és károkozó detektáló vagy érettség figyelő</w:t>
      </w:r>
      <w:r w:rsidR="008252FE">
        <w:t xml:space="preserve"> modellek</w:t>
      </w:r>
      <w:r w:rsidR="00C06DC4">
        <w:t>.</w:t>
      </w:r>
    </w:p>
    <w:p w14:paraId="5CEACA7C" w14:textId="29979E2E" w:rsidR="00D17C78" w:rsidRDefault="007629EF" w:rsidP="00976CAE">
      <w:r>
        <w:t xml:space="preserve">Gépi látás folyamatának megvannak a maga lépési, amin az adat végig megy és egy </w:t>
      </w:r>
      <w:r w:rsidR="00D17C78">
        <w:t>eredményt</w:t>
      </w:r>
      <w:r>
        <w:t xml:space="preserve"> szolgáltat a felhasználó számára. Az első lépés a kép</w:t>
      </w:r>
      <w:r w:rsidR="00D17C78">
        <w:t xml:space="preserve"> készítése valamilyen kamrával vagy akár más eszközökkel. A piacon rendkívül sok kamera található, amik különböző lehetőségeket nyújtanak. A következő lépés a kép előfeldolgozása. Nem mindig megfelelő a nyers felvétel, amit a kamera készít ezért lehet valami féle </w:t>
      </w:r>
      <w:proofErr w:type="spellStart"/>
      <w:r w:rsidR="00D17C78">
        <w:t>képpen</w:t>
      </w:r>
      <w:proofErr w:type="spellEnd"/>
      <w:r w:rsidR="00D17C78">
        <w:t xml:space="preserve"> módosítani kell azt. A következő lépés a folyamat lényege, agya amikor az előfeldolgozott képet feldolgozzuk és megállapítjuk belőle a szükséges információkat, itt különböző feladatokat tudunk megoldani</w:t>
      </w:r>
      <w:r w:rsidR="002D0799">
        <w:t xml:space="preserve"> egy kisebb vagy nagyobb neurális hálózattal</w:t>
      </w:r>
      <w:r w:rsidR="00D17C78">
        <w:t xml:space="preserve">. </w:t>
      </w:r>
      <w:r w:rsidR="00FD5234">
        <w:t xml:space="preserve">Alapvetőbb gépilátási </w:t>
      </w:r>
      <w:r w:rsidR="00FD5234">
        <w:lastRenderedPageBreak/>
        <w:t>feladatok az osztályozás, objektum detektálás, szegmentálás és a kulcspont detektálás. Végül a kapott eredmények alapján előállítjuk a felhasználónak szolgáltatni kívánt szükséges információt.</w:t>
      </w:r>
      <w:r w:rsidR="00FD5234">
        <w:fldChar w:fldCharType="begin"/>
      </w:r>
      <w:r w:rsidR="003552AA">
        <w:instrText xml:space="preserve"> ADDIN ZOTERO_ITEM CSL_CITATION {"citationID":"W4EnUpBF","properties":{"formattedCitation":"[6]","plainCitation":"[6]","noteIndex":0},"citationItems":[{"id":149,"uris":["http://zotero.org/users/local/XH02LzYA/items/ICWP8M64"],"itemData":{"id":149,"type":"article-journal","abstract":"Every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FD5234">
        <w:fldChar w:fldCharType="separate"/>
      </w:r>
      <w:r w:rsidR="003552AA" w:rsidRPr="003552AA">
        <w:rPr>
          <w:rFonts w:cs="Times New Roman"/>
        </w:rPr>
        <w:t>[6]</w:t>
      </w:r>
      <w:r w:rsidR="00FD5234">
        <w:fldChar w:fldCharType="end"/>
      </w:r>
      <w:r w:rsidR="00FD5234">
        <w:t>, [12. ábra]</w:t>
      </w:r>
    </w:p>
    <w:p w14:paraId="2D7DBCCD" w14:textId="77777777" w:rsidR="00FD5234" w:rsidRDefault="00FD5234" w:rsidP="00FD5234">
      <w:pPr>
        <w:pStyle w:val="Szvegtrzs"/>
        <w:keepNext/>
        <w:jc w:val="center"/>
      </w:pPr>
      <w:r>
        <w:rPr>
          <w:noProof/>
        </w:rPr>
        <w:drawing>
          <wp:inline distT="0" distB="0" distL="0" distR="0" wp14:anchorId="3B1F69BA" wp14:editId="61D5D19B">
            <wp:extent cx="5400000" cy="812428"/>
            <wp:effectExtent l="0" t="0" r="0" b="6985"/>
            <wp:docPr id="885191080" name="Kép 9" descr="A képen szöveg, Betűtípus, fehér, so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91080" name="Kép 9" descr="A képen szöveg, Betűtípus, fehér, sor látható&#10;&#10;Előfordulhat, hogy a mesterséges intelligencia által létrehozott tartalom helytelen."/>
                    <pic:cNvPicPr/>
                  </pic:nvPicPr>
                  <pic:blipFill>
                    <a:blip r:embed="rId28">
                      <a:extLst>
                        <a:ext uri="{28A0092B-C50C-407E-A947-70E740481C1C}">
                          <a14:useLocalDpi xmlns:a14="http://schemas.microsoft.com/office/drawing/2010/main" val="0"/>
                        </a:ext>
                      </a:extLst>
                    </a:blip>
                    <a:stretch>
                      <a:fillRect/>
                    </a:stretch>
                  </pic:blipFill>
                  <pic:spPr>
                    <a:xfrm>
                      <a:off x="0" y="0"/>
                      <a:ext cx="5400000" cy="812428"/>
                    </a:xfrm>
                    <a:prstGeom prst="rect">
                      <a:avLst/>
                    </a:prstGeom>
                  </pic:spPr>
                </pic:pic>
              </a:graphicData>
            </a:graphic>
          </wp:inline>
        </w:drawing>
      </w:r>
    </w:p>
    <w:p w14:paraId="73E3C3BA" w14:textId="715B8188" w:rsidR="00FD5234" w:rsidRDefault="004D47E9" w:rsidP="00FD5234">
      <w:pPr>
        <w:pStyle w:val="Kpalrs"/>
        <w:jc w:val="center"/>
      </w:pPr>
      <w:fldSimple w:instr=" SEQ ábra \* ARABIC ">
        <w:r>
          <w:rPr>
            <w:noProof/>
          </w:rPr>
          <w:t>6</w:t>
        </w:r>
      </w:fldSimple>
      <w:r w:rsidR="00FD5234">
        <w:t>. ábra Gépi látás folyamata</w:t>
      </w:r>
      <w:r w:rsidR="00FD5234">
        <w:br/>
      </w:r>
      <w:r w:rsidR="00FD5234">
        <w:fldChar w:fldCharType="begin"/>
      </w:r>
      <w:r w:rsidR="003552AA">
        <w:instrText xml:space="preserve"> ADDIN ZOTERO_ITEM CSL_CITATION {"citationID":"OooPlXsm","properties":{"formattedCitation":"[6]","plainCitation":"[6]","noteIndex":0},"citationItems":[{"id":149,"uris":["http://zotero.org/users/local/XH02LzYA/items/ICWP8M64"],"itemData":{"id":149,"type":"article-journal","abstract":"Every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FD5234">
        <w:fldChar w:fldCharType="separate"/>
      </w:r>
      <w:r w:rsidR="003552AA" w:rsidRPr="003552AA">
        <w:t>[6]</w:t>
      </w:r>
      <w:r w:rsidR="00FD5234">
        <w:fldChar w:fldCharType="end"/>
      </w:r>
    </w:p>
    <w:p w14:paraId="6F0474B8" w14:textId="55963BC4" w:rsidR="00FD5234" w:rsidRPr="00FD5234" w:rsidRDefault="002D0799" w:rsidP="00FD5234">
      <w:pPr>
        <w:rPr>
          <w:rStyle w:val="Kiemels2"/>
        </w:rPr>
      </w:pPr>
      <w:r>
        <w:rPr>
          <w:rStyle w:val="Kiemels2"/>
        </w:rPr>
        <w:t>Kép adat</w:t>
      </w:r>
    </w:p>
    <w:p w14:paraId="1BD6D48F" w14:textId="7D87AAFF" w:rsidR="00FD5234" w:rsidRDefault="005F1773" w:rsidP="00FD5234">
      <w:r>
        <w:t xml:space="preserve">A gépi látás első lépésében szolgáltatjuk a képeket valamilyen technológiával, kamerával. Erre különböző megoldások léteznek, melyek más és más féle </w:t>
      </w:r>
      <w:proofErr w:type="spellStart"/>
      <w:r>
        <w:t>képpen</w:t>
      </w:r>
      <w:proofErr w:type="spellEnd"/>
      <w:r>
        <w:t xml:space="preserve"> szolgáltatják a nyers kép adatot. Lehetséges nyers kép adat fajták:</w:t>
      </w:r>
      <w:r w:rsidR="00FD548A">
        <w:fldChar w:fldCharType="begin"/>
      </w:r>
      <w:r w:rsidR="003552AA">
        <w:instrText xml:space="preserve"> ADDIN ZOTERO_ITEM CSL_CITATION {"citationID":"m0GUt2Cm","properties":{"formattedCitation":"[6]","plainCitation":"[6]","noteIndex":0},"citationItems":[{"id":149,"uris":["http://zotero.org/users/local/XH02LzYA/items/ICWP8M64"],"itemData":{"id":149,"type":"article-journal","abstract":"Every nation's economic development depends heavily on agriculture. Fulfilling the current population's need for food is becoming increasingly difficult because of factors including population growth, frequent climate change, and a lack of resources. However, the agriculture sector's biggest problems are a lack of trained workers, urbanization, and a lack of available labour. Automation in agriculture is essential to provide food, fibre, and fuels to the rapidly growing population. Since harvesting is a critical step in farming, the authors present a systematic review of machine vision systems and artificial intelligence algorithms for detecting and harvesting agricultural produce in this article. The areas that are being concentrated on include machine vision systems, vision sensors, and different image processing and artificial intelligence algorithms utilized for detection and harvesting. Review of various image types and vision sensors used in machine vision systems for automated detection and harvesting. It demonstrates how several 3D methods, which were used to obtain the position, orientation, and 3D point cloud of the fruit or crop, function and compare them. Furthermore, it compares various image processing and artificial intelligence algorithms deployed in precision agriculture for detection and harvesting. This article shows how knowledge-based agriculture can boost agriculture produce and quality.","container-title":"Scientific African","DOI":"10.1016/j.sciaf.2023.e01798","ISSN":"2468-2276","journalAbbreviation":"Scientific African","page":"e01798","source":"ScienceDirect","title":"A comprehensive review of machine vision systems and artificial intelligence algorithms for the detection and harvesting of agricultural produce","volume":"21","author":[{"family":"Dhanush","given":"Guduru"},{"family":"Khatri","given":"Narendra"},{"family":"Kumar","given":"Sandeep"},{"family":"Shukla","given":"Praveen Kumar"}],"issued":{"date-parts":[["2023",9,1]]}}}],"schema":"https://github.com/citation-style-language/schema/raw/master/csl-citation.json"} </w:instrText>
      </w:r>
      <w:r w:rsidR="00FD548A">
        <w:fldChar w:fldCharType="separate"/>
      </w:r>
      <w:r w:rsidR="003552AA" w:rsidRPr="003552AA">
        <w:rPr>
          <w:rFonts w:cs="Times New Roman"/>
        </w:rPr>
        <w:t>[6]</w:t>
      </w:r>
      <w:r w:rsidR="00FD548A">
        <w:fldChar w:fldCharType="end"/>
      </w:r>
    </w:p>
    <w:p w14:paraId="00FE4D24" w14:textId="7D2E9BA2" w:rsidR="00433E8F" w:rsidRDefault="005F1773">
      <w:pPr>
        <w:pStyle w:val="Listaszerbekezds"/>
        <w:numPr>
          <w:ilvl w:val="0"/>
          <w:numId w:val="5"/>
        </w:numPr>
      </w:pPr>
      <w:r>
        <w:t>Fekete-Fehér kép</w:t>
      </w:r>
      <w:r w:rsidR="00433E8F">
        <w:t>: Csak fekete, fehér és a két szín kombinációjaként előállított pixelekből áll.</w:t>
      </w:r>
    </w:p>
    <w:p w14:paraId="18D70454" w14:textId="2508BCD3" w:rsidR="005F1773" w:rsidRDefault="005F1773">
      <w:pPr>
        <w:pStyle w:val="Listaszerbekezds"/>
        <w:numPr>
          <w:ilvl w:val="0"/>
          <w:numId w:val="5"/>
        </w:numPr>
      </w:pPr>
      <w:r>
        <w:t>Színes kép (RGB</w:t>
      </w:r>
      <w:r w:rsidR="00433E8F">
        <w:t xml:space="preserve"> Image</w:t>
      </w:r>
      <w:r>
        <w:t>)</w:t>
      </w:r>
      <w:r w:rsidR="00433E8F">
        <w:t>: A képpontok színesek.</w:t>
      </w:r>
    </w:p>
    <w:p w14:paraId="0422AB39" w14:textId="252ACEC4" w:rsidR="005F1773" w:rsidRDefault="005F1773">
      <w:pPr>
        <w:pStyle w:val="Listaszerbekezds"/>
        <w:numPr>
          <w:ilvl w:val="0"/>
          <w:numId w:val="5"/>
        </w:numPr>
      </w:pPr>
      <w:r>
        <w:t>Színes-Mélységi kép (RGB-D</w:t>
      </w:r>
      <w:r w:rsidR="00433E8F">
        <w:t xml:space="preserve"> Image</w:t>
      </w:r>
      <w:r>
        <w:t>)</w:t>
      </w:r>
      <w:r w:rsidR="00433E8F">
        <w:t>: Minden pixelhez mélységi információt is tartalmaz.</w:t>
      </w:r>
    </w:p>
    <w:p w14:paraId="008C3FA3" w14:textId="7D1FC062" w:rsidR="005F1773" w:rsidRDefault="005F1773">
      <w:pPr>
        <w:pStyle w:val="Listaszerbekezds"/>
        <w:numPr>
          <w:ilvl w:val="0"/>
          <w:numId w:val="5"/>
        </w:numPr>
      </w:pPr>
      <w:r>
        <w:t>Spektrális kép (</w:t>
      </w:r>
      <w:proofErr w:type="spellStart"/>
      <w:r>
        <w:t>Spectral</w:t>
      </w:r>
      <w:proofErr w:type="spellEnd"/>
      <w:r>
        <w:t xml:space="preserve"> Image)</w:t>
      </w:r>
      <w:r w:rsidR="00433E8F">
        <w:t>: Fotográfia és spektrográfia összességéből előállított nyers kép adat.</w:t>
      </w:r>
    </w:p>
    <w:p w14:paraId="4E43603D" w14:textId="7800928F" w:rsidR="00433E8F" w:rsidRDefault="00433E8F">
      <w:pPr>
        <w:pStyle w:val="Listaszerbekezds"/>
        <w:numPr>
          <w:ilvl w:val="0"/>
          <w:numId w:val="5"/>
        </w:numPr>
      </w:pPr>
      <w:r>
        <w:t>Hő kép (</w:t>
      </w:r>
      <w:proofErr w:type="spellStart"/>
      <w:r>
        <w:t>Thermal</w:t>
      </w:r>
      <w:proofErr w:type="spellEnd"/>
      <w:r>
        <w:t xml:space="preserve"> Image): Minden pixel a hő intenzitást írja le.</w:t>
      </w:r>
    </w:p>
    <w:p w14:paraId="1E875B1D" w14:textId="259B0D55" w:rsidR="00FD548A" w:rsidRDefault="00FD548A" w:rsidP="00FD548A">
      <w:r>
        <w:t>Az adott kép adat fajtát az igényeinknek megfelelően kell megválasztanunk. Mezőgazdaságban érdemes legalább színes képeket szolgáltatni, mert például egy terméshozam becslőnél a keresett gyümölcs színe általában eltér a környezettől, így sokkalta egyszerűbb a detektálása szín felismerés esetén.</w:t>
      </w:r>
    </w:p>
    <w:p w14:paraId="71368136" w14:textId="1399A368" w:rsidR="00FD548A" w:rsidRPr="00FD548A" w:rsidRDefault="00FD548A" w:rsidP="00FD548A">
      <w:pPr>
        <w:rPr>
          <w:rStyle w:val="Kiemels2"/>
        </w:rPr>
      </w:pPr>
      <w:r w:rsidRPr="00FD548A">
        <w:rPr>
          <w:rStyle w:val="Kiemels2"/>
        </w:rPr>
        <w:t>Képfeldolgozás</w:t>
      </w:r>
    </w:p>
    <w:p w14:paraId="6FAA680E" w14:textId="75543B2B" w:rsidR="00C840AF" w:rsidRDefault="00FD548A" w:rsidP="00FD548A">
      <w:r>
        <w:t>A képfeldolgozás legelterjedtebb algoritmus</w:t>
      </w:r>
      <w:r w:rsidR="00C840AF">
        <w:t>a</w:t>
      </w:r>
      <w:r>
        <w:t xml:space="preserve"> a </w:t>
      </w:r>
      <w:r w:rsidRPr="00FD548A">
        <w:t>konvolúció</w:t>
      </w:r>
      <w:r>
        <w:t xml:space="preserve">s neurális hálók. </w:t>
      </w:r>
      <w:r w:rsidR="00C840AF">
        <w:t>Melyben az adat adott mennyiségű rétegeken keresztül halad át, majd ad egy kimenetet</w:t>
      </w:r>
      <w:r w:rsidR="00590E23">
        <w:t xml:space="preserve"> ad</w:t>
      </w:r>
      <w:r w:rsidR="00C840AF">
        <w:t xml:space="preserve">. </w:t>
      </w:r>
      <w:r w:rsidR="00590E23">
        <w:t>Egy kép esetében az adat, egy adatt pixel vagy pixelek csoportja.</w:t>
      </w:r>
    </w:p>
    <w:p w14:paraId="254F8C06" w14:textId="5447CD14" w:rsidR="00590E23" w:rsidRDefault="00590E23" w:rsidP="00FD548A">
      <w:r>
        <w:t xml:space="preserve">A rétegek egy konvolúciós neurális hálóban állnak a bemeneti rétegből, a rejtett rétegekből </w:t>
      </w:r>
      <w:r>
        <w:lastRenderedPageBreak/>
        <w:t>és a kimeneti rétegből, ahol megkapjuk az eredményt. A rejtett rétegek állnak konvolúciós rétegekből</w:t>
      </w:r>
      <w:r w:rsidR="00A502F1">
        <w:t xml:space="preserve"> és </w:t>
      </w:r>
      <w:proofErr w:type="spellStart"/>
      <w:r w:rsidR="00A502F1">
        <w:t>pooling</w:t>
      </w:r>
      <w:proofErr w:type="spellEnd"/>
      <w:r w:rsidR="00A502F1">
        <w:t xml:space="preserve"> rétegekből</w:t>
      </w:r>
      <w:r w:rsidR="003148C4">
        <w:t xml:space="preserve"> és egydimenziós ki lapított rétegekből.</w:t>
      </w:r>
      <w:r w:rsidR="003148C4">
        <w:fldChar w:fldCharType="begin"/>
      </w:r>
      <w:r w:rsidR="003552AA">
        <w:instrText xml:space="preserve"> ADDIN ZOTERO_ITEM CSL_CITATION {"citationID":"xpoC8y7P","properties":{"formattedCitation":"[24]","plainCitation":"[24]","noteIndex":0},"citationItems":[{"id":211,"uris":["http://zotero.org/users/local/XH02LzYA/items/YLVGQWM6"],"itemData":{"id":211,"type":"webpage","abstract":"Convolutional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rsidR="003148C4">
        <w:fldChar w:fldCharType="separate"/>
      </w:r>
      <w:r w:rsidR="003552AA" w:rsidRPr="003552AA">
        <w:rPr>
          <w:rFonts w:cs="Times New Roman"/>
        </w:rPr>
        <w:t>[24]</w:t>
      </w:r>
      <w:r w:rsidR="003148C4">
        <w:fldChar w:fldCharType="end"/>
      </w:r>
    </w:p>
    <w:p w14:paraId="422031AD" w14:textId="01826094" w:rsidR="003148C4" w:rsidRDefault="003148C4" w:rsidP="00FD548A">
      <w:r>
        <w:t>A konvol</w:t>
      </w:r>
      <w:r w:rsidR="0030329F">
        <w:t>ú</w:t>
      </w:r>
      <w:r>
        <w:t>ciós réteg feladata a fő számítások végzése. Ez a réteg fogja tartalmazni egy szűrő vagy kernel mátrixban a súlyukat, mely végig megy a képen és konvolúciós számításokat végezve fogja, megadni az adott lefedésre az eredményt. A réteg által megadott kimenet dimenzió csökkenek és tartalmazni fogják a réteg súlyait, melyek a tanítási fázisban lettek megadva. Itt olyan paramétereket kell megadni a tanítás előtt, mint a kernelek száma, az eltolás (</w:t>
      </w:r>
      <w:proofErr w:type="spellStart"/>
      <w:r>
        <w:t>stride</w:t>
      </w:r>
      <w:proofErr w:type="spellEnd"/>
      <w:r>
        <w:t>) és a kitöltés (</w:t>
      </w:r>
      <w:proofErr w:type="spellStart"/>
      <w:r>
        <w:t>padding</w:t>
      </w:r>
      <w:proofErr w:type="spellEnd"/>
      <w:r>
        <w:t>).</w:t>
      </w:r>
      <w:r w:rsidR="00672684">
        <w:fldChar w:fldCharType="begin"/>
      </w:r>
      <w:r w:rsidR="003552AA">
        <w:instrText xml:space="preserve"> ADDIN ZOTERO_ITEM CSL_CITATION {"citationID":"FU9kgLGO","properties":{"formattedCitation":"[24]","plainCitation":"[24]","noteIndex":0},"citationItems":[{"id":211,"uris":["http://zotero.org/users/local/XH02LzYA/items/YLVGQWM6"],"itemData":{"id":211,"type":"webpage","abstract":"Convolutional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rsidR="00672684">
        <w:fldChar w:fldCharType="separate"/>
      </w:r>
      <w:r w:rsidR="003552AA" w:rsidRPr="003552AA">
        <w:rPr>
          <w:rFonts w:cs="Times New Roman"/>
        </w:rPr>
        <w:t>[24]</w:t>
      </w:r>
      <w:r w:rsidR="00672684">
        <w:fldChar w:fldCharType="end"/>
      </w:r>
    </w:p>
    <w:p w14:paraId="510B907D" w14:textId="52329E16" w:rsidR="003148C4" w:rsidRDefault="003148C4" w:rsidP="00FD548A">
      <w:r>
        <w:t xml:space="preserve">A </w:t>
      </w:r>
      <w:proofErr w:type="spellStart"/>
      <w:r>
        <w:t>pooling</w:t>
      </w:r>
      <w:proofErr w:type="spellEnd"/>
      <w:r>
        <w:t xml:space="preserve"> réteg szintén egy szűrővel pásztáz végig a bemeneten, viszont itt nincsenek súlyok, így nem ad plusz információt a kimenetben, hanem csak csökkenti a dimenziókat. A rétegnek a funkciója a </w:t>
      </w:r>
      <w:r w:rsidR="00672684">
        <w:t xml:space="preserve">bemenet komplexitásának csökkentése valamilyen aggregáló megoldással, minimális információ vesztés mellett. Itt több aggregáló műveletet is tudunk </w:t>
      </w:r>
      <w:r w:rsidR="0030329F">
        <w:t>alkalmazni</w:t>
      </w:r>
      <w:r w:rsidR="00672684">
        <w:t>, mint maximum, minimum vagy átlag számítás.</w:t>
      </w:r>
      <w:r w:rsidR="00672684">
        <w:fldChar w:fldCharType="begin"/>
      </w:r>
      <w:r w:rsidR="003552AA">
        <w:instrText xml:space="preserve"> ADDIN ZOTERO_ITEM CSL_CITATION {"citationID":"y6aVLaL5","properties":{"formattedCitation":"[24]","plainCitation":"[24]","noteIndex":0},"citationItems":[{"id":211,"uris":["http://zotero.org/users/local/XH02LzYA/items/YLVGQWM6"],"itemData":{"id":211,"type":"webpage","abstract":"Convolutional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rsidR="00672684">
        <w:fldChar w:fldCharType="separate"/>
      </w:r>
      <w:r w:rsidR="003552AA" w:rsidRPr="003552AA">
        <w:rPr>
          <w:rFonts w:cs="Times New Roman"/>
        </w:rPr>
        <w:t>[24]</w:t>
      </w:r>
      <w:r w:rsidR="00672684">
        <w:fldChar w:fldCharType="end"/>
      </w:r>
    </w:p>
    <w:p w14:paraId="32984A04" w14:textId="14A8FA9E" w:rsidR="00672684" w:rsidRDefault="00672684" w:rsidP="00FD548A">
      <w:r>
        <w:t>A háló legvégén a kimenet érdekében a dimenziók kilapításra kerülnek és teljesen össze kapcsolódva lesznek a következő rétegekkel a kép részeinek osztályozása érdekében. Itt általában egy „</w:t>
      </w:r>
      <w:proofErr w:type="spellStart"/>
      <w:r>
        <w:t>softmax</w:t>
      </w:r>
      <w:proofErr w:type="spellEnd"/>
      <w:r>
        <w:t>” függvénnyel történik meg a klasszifikáció.</w:t>
      </w:r>
      <w:r>
        <w:fldChar w:fldCharType="begin"/>
      </w:r>
      <w:r w:rsidR="003552AA">
        <w:instrText xml:space="preserve"> ADDIN ZOTERO_ITEM CSL_CITATION {"citationID":"PQ3OZvVy","properties":{"formattedCitation":"[24]","plainCitation":"[24]","noteIndex":0},"citationItems":[{"id":211,"uris":["http://zotero.org/users/local/XH02LzYA/items/YLVGQWM6"],"itemData":{"id":211,"type":"webpage","abstract":"Convolutional neural networks use three-dimensional data to for image classification and object recognition tasks.","language":"en","title":"What are Convolutional Neural Networks? | IBM","title-short":"What are Convolutional Neural Networks?","URL":"https://www.ibm.com/think/topics/convolutional-neural-networks","accessed":{"date-parts":[["2025",4,12]]},"issued":{"date-parts":[["2021",10,6]]}}}],"schema":"https://github.com/citation-style-language/schema/raw/master/csl-citation.json"} </w:instrText>
      </w:r>
      <w:r>
        <w:fldChar w:fldCharType="separate"/>
      </w:r>
      <w:r w:rsidR="003552AA" w:rsidRPr="003552AA">
        <w:rPr>
          <w:rFonts w:cs="Times New Roman"/>
        </w:rPr>
        <w:t>[24]</w:t>
      </w:r>
      <w:r>
        <w:fldChar w:fldCharType="end"/>
      </w:r>
    </w:p>
    <w:p w14:paraId="4A59BF21" w14:textId="77777777" w:rsidR="00672684" w:rsidRDefault="00672684" w:rsidP="00672684">
      <w:pPr>
        <w:keepNext/>
        <w:jc w:val="center"/>
      </w:pPr>
      <w:r>
        <w:rPr>
          <w:noProof/>
        </w:rPr>
        <w:drawing>
          <wp:inline distT="0" distB="0" distL="0" distR="0" wp14:anchorId="7F71BD85" wp14:editId="04DCF007">
            <wp:extent cx="5400000" cy="1823966"/>
            <wp:effectExtent l="0" t="0" r="0" b="5080"/>
            <wp:docPr id="583756813" name="Kép 9" descr="A képen vázlat, diagram, sor, Tervrajz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56813" name="Kép 9" descr="A képen vázlat, diagram, sor, Tervrajz látható&#10;&#10;Előfordulhat, hogy a mesterséges intelligencia által létrehozott tartalom helytelen."/>
                    <pic:cNvPicPr/>
                  </pic:nvPicPr>
                  <pic:blipFill>
                    <a:blip r:embed="rId29">
                      <a:extLst>
                        <a:ext uri="{28A0092B-C50C-407E-A947-70E740481C1C}">
                          <a14:useLocalDpi xmlns:a14="http://schemas.microsoft.com/office/drawing/2010/main" val="0"/>
                        </a:ext>
                      </a:extLst>
                    </a:blip>
                    <a:stretch>
                      <a:fillRect/>
                    </a:stretch>
                  </pic:blipFill>
                  <pic:spPr>
                    <a:xfrm>
                      <a:off x="0" y="0"/>
                      <a:ext cx="5400000" cy="1823966"/>
                    </a:xfrm>
                    <a:prstGeom prst="rect">
                      <a:avLst/>
                    </a:prstGeom>
                  </pic:spPr>
                </pic:pic>
              </a:graphicData>
            </a:graphic>
          </wp:inline>
        </w:drawing>
      </w:r>
    </w:p>
    <w:p w14:paraId="3ADC1063" w14:textId="711EEBE1" w:rsidR="006443B3" w:rsidRDefault="004D47E9" w:rsidP="00414760">
      <w:pPr>
        <w:pStyle w:val="Kpalrs"/>
        <w:spacing w:after="240"/>
        <w:jc w:val="center"/>
      </w:pPr>
      <w:fldSimple w:instr=" SEQ ábra \* ARABIC ">
        <w:r>
          <w:rPr>
            <w:noProof/>
          </w:rPr>
          <w:t>7</w:t>
        </w:r>
      </w:fldSimple>
      <w:r w:rsidR="00672684">
        <w:t>. ábra Konvol</w:t>
      </w:r>
      <w:r w:rsidR="0030329F">
        <w:t>ú</w:t>
      </w:r>
      <w:r w:rsidR="00672684">
        <w:t>ciós neurális hálózat</w:t>
      </w:r>
      <w:r w:rsidR="00672684">
        <w:br/>
      </w:r>
      <w:r w:rsidR="00672684">
        <w:fldChar w:fldCharType="begin"/>
      </w:r>
      <w:r w:rsidR="003552AA">
        <w:instrText xml:space="preserve"> ADDIN ZOTERO_ITEM CSL_CITATION {"citationID":"mdXJ0RnG","properties":{"formattedCitation":"[25]","plainCitation":"[25]","noteIndex":0},"citationItems":[{"id":213,"uris":["http://zotero.org/users/local/XH02LzYA/items/36DLFPYK"],"itemData":{"id":213,"type":"post-weblog","abstract":"In neural networks, Convolutional neural network (ConvNets or CNNs) is one of the main categories to do images recognition, images…","container-title":"Medium","language":"en","title":"Understanding of Convolutional Neural Network (CNN) — Deep Learning","URL":"https://medium.com/@RaghavPrabhu/understanding-of-convolutional-neural-network-cnn-deep-learning-99760835f148","author":[{"family":"Raghav","given":"Prabhu"}],"accessed":{"date-parts":[["2025",4,12]]},"issued":{"date-parts":[["2019",11,21]]}}}],"schema":"https://github.com/citation-style-language/schema/raw/master/csl-citation.json"} </w:instrText>
      </w:r>
      <w:r w:rsidR="00672684">
        <w:fldChar w:fldCharType="separate"/>
      </w:r>
      <w:r w:rsidR="003552AA" w:rsidRPr="003552AA">
        <w:t>[25]</w:t>
      </w:r>
      <w:r w:rsidR="00672684">
        <w:fldChar w:fldCharType="end"/>
      </w:r>
    </w:p>
    <w:p w14:paraId="60F4F19B" w14:textId="525DE929" w:rsidR="00414760" w:rsidRPr="00414760" w:rsidRDefault="00414760" w:rsidP="00976CAE">
      <w:r>
        <w:t>A szőlőben gépi látás implementálása olyan helyen érdemes, ahol a kamera egyszerre több növényt és képes megfigyelni. Ez úgy lehetséges, ha vagy a kamera mozog, mint egy drón</w:t>
      </w:r>
      <w:r w:rsidR="009D70B8">
        <w:t xml:space="preserve"> vagy traktor</w:t>
      </w:r>
      <w:r>
        <w:t xml:space="preserve"> segítségével</w:t>
      </w:r>
      <w:r w:rsidR="009D70B8">
        <w:t>.</w:t>
      </w:r>
    </w:p>
    <w:p w14:paraId="53A39426" w14:textId="1920FCF2" w:rsidR="002E6935" w:rsidRDefault="00DA7B8A" w:rsidP="002E6935">
      <w:pPr>
        <w:pStyle w:val="Cmsor1"/>
      </w:pPr>
      <w:bookmarkStart w:id="18" w:name="_Toc225435308"/>
      <w:r>
        <w:lastRenderedPageBreak/>
        <w:t>Kutatás ö</w:t>
      </w:r>
      <w:r w:rsidR="002E6935">
        <w:t>sszefoglalás</w:t>
      </w:r>
      <w:r>
        <w:t>a</w:t>
      </w:r>
      <w:bookmarkEnd w:id="18"/>
    </w:p>
    <w:p w14:paraId="09764162" w14:textId="504D7DA8" w:rsidR="005863CD" w:rsidRDefault="005863CD" w:rsidP="005863CD">
      <w:r>
        <w:t xml:space="preserve">Az </w:t>
      </w:r>
      <w:proofErr w:type="spellStart"/>
      <w:r>
        <w:t>IoT</w:t>
      </w:r>
      <w:proofErr w:type="spellEnd"/>
      <w:r>
        <w:t xml:space="preserve"> a borászatban egy rendkívül hasznos eszköz lehet, amivel képesek vagyunk ezen gyönyörű szakmát kiteljesíteni és tökéletesíteni. Ezen technológiának köszönhetően a </w:t>
      </w:r>
      <w:r w:rsidR="00DF1FD1">
        <w:t>szőlészek</w:t>
      </w:r>
      <w:r>
        <w:t xml:space="preserve"> képesek jobb minőségű szőlőt előállítani olcsóbban. A pincékben lehetséges egy kiváló bor elkészítése, melyet tökéletes körülmények között tudunk megőrizni.</w:t>
      </w:r>
    </w:p>
    <w:p w14:paraId="33633EEB" w14:textId="77777777" w:rsidR="00DF1FD1" w:rsidRDefault="005863CD" w:rsidP="005863CD">
      <w:r>
        <w:t>Viszont óvatosan kell ezeket az eszközöket implementálni és alkalmazni, mert rendkívül drága is lehet egy ilyen rendszer kialakítása és több helyen is belebukhatunk egy ilyen projektbe. Meg kell fontolni milyen mértékben szeretnénk ki fejleszteni egy hasonló rendszert.</w:t>
      </w:r>
      <w:r w:rsidR="00DF1FD1">
        <w:t xml:space="preserve"> Rendkívül sok megoldás létezik, melyek közül a saját igényeinknek megfelelően kell választani.</w:t>
      </w:r>
    </w:p>
    <w:p w14:paraId="02489181" w14:textId="7AF676A8" w:rsidR="00982DA8" w:rsidRDefault="005863CD" w:rsidP="005863CD">
      <w:r>
        <w:t>A dolgozat következő részében egy a szőlészetekben használható saját prototípus kerül bemutatásra, ezzel reprezentálva a technológia lehetőségeit.</w:t>
      </w:r>
    </w:p>
    <w:p w14:paraId="7B049C8B" w14:textId="2BFD5A28" w:rsidR="005863CD" w:rsidRDefault="00982DA8" w:rsidP="0097539D">
      <w:pPr>
        <w:widowControl/>
        <w:suppressAutoHyphens w:val="0"/>
        <w:spacing w:before="0" w:after="0" w:line="240" w:lineRule="auto"/>
        <w:jc w:val="left"/>
      </w:pPr>
      <w:r>
        <w:br w:type="page"/>
      </w:r>
    </w:p>
    <w:p w14:paraId="735B3406" w14:textId="06B190BC" w:rsidR="001C11F1" w:rsidRPr="001C11F1" w:rsidRDefault="00FB0A9B" w:rsidP="00FB0A9B">
      <w:pPr>
        <w:pStyle w:val="Cm"/>
      </w:pPr>
      <w:bookmarkStart w:id="19" w:name="_Toc225435309"/>
      <w:r>
        <w:lastRenderedPageBreak/>
        <w:t>Szőlő megfigyelő</w:t>
      </w:r>
      <w:r w:rsidR="0093575B">
        <w:t xml:space="preserve"> prototípus</w:t>
      </w:r>
      <w:bookmarkEnd w:id="19"/>
    </w:p>
    <w:p w14:paraId="39AA4AE1" w14:textId="2A3AB224" w:rsidR="0093575B" w:rsidRDefault="003F1622">
      <w:pPr>
        <w:pStyle w:val="Cmsor1"/>
        <w:numPr>
          <w:ilvl w:val="0"/>
          <w:numId w:val="15"/>
        </w:numPr>
      </w:pPr>
      <w:bookmarkStart w:id="20" w:name="_Toc225435310"/>
      <w:r>
        <w:t>Követelmények</w:t>
      </w:r>
      <w:bookmarkEnd w:id="20"/>
    </w:p>
    <w:p w14:paraId="657E5527" w14:textId="38068412" w:rsidR="005101FA" w:rsidRDefault="005101FA" w:rsidP="0080426D">
      <w:r>
        <w:t>A prototípus elkészítése során a fő cél a dolgozat feladatkiíró lapjában lévő funkciók és tervek megvalósítása. Ezen tervek teljesítésénke folyamatát több részre kell osztani, mint a funkciók leírása, az architektúra tervek elkészítése, az implementálás, majd végül a rendszer tesztelése.</w:t>
      </w:r>
    </w:p>
    <w:p w14:paraId="7518E0E0" w14:textId="6EDF59C8" w:rsidR="006E113E" w:rsidRDefault="006E113E" w:rsidP="0080426D">
      <w:r>
        <w:t>A feladat kiíró lapban megtalálható rendszer egy</w:t>
      </w:r>
      <w:r w:rsidR="00982DA8">
        <w:t xml:space="preserve"> a szőlőben használt</w:t>
      </w:r>
      <w:r>
        <w:t xml:space="preserve"> </w:t>
      </w:r>
      <w:proofErr w:type="spellStart"/>
      <w:r>
        <w:t>IoT</w:t>
      </w:r>
      <w:proofErr w:type="spellEnd"/>
      <w:r>
        <w:t xml:space="preserve"> szenzor hálózat alapjait teszi le, amelyben egy szenzor állomás adatokat gyűjtve közli az információt egy szerverrel, mely egy adatbázisban eltárolja azokat és egy felhasználói interfészen keresztül közli. Említve van még egy gépi látás alapú betegség felismerő modul is, mely különböző betegségeket felismerve közli a felhasználóval a </w:t>
      </w:r>
      <w:r w:rsidR="00605D51">
        <w:t>szőlőleveleken</w:t>
      </w:r>
      <w:r>
        <w:t xml:space="preserve"> lévő</w:t>
      </w:r>
      <w:r w:rsidR="003F1622">
        <w:t xml:space="preserve"> </w:t>
      </w:r>
      <w:r w:rsidR="00D00AE4">
        <w:t>károkozókat. Minden</w:t>
      </w:r>
      <w:r>
        <w:t xml:space="preserve"> informatikai rendszer meghatározásának, fejlesztésének első lépése a követelmények össze gyűjtése, amelyben </w:t>
      </w:r>
      <w:r w:rsidR="003F1622">
        <w:t>meghatározzuk a rendszer célját és határait.</w:t>
      </w:r>
    </w:p>
    <w:bookmarkStart w:id="21" w:name="_Toc225435311"/>
    <w:p w14:paraId="5543A9CE" w14:textId="25E15DE6" w:rsidR="00FB0A9B" w:rsidRPr="00FB0A9B" w:rsidRDefault="00D00AE4" w:rsidP="00D00AE4">
      <w:pPr>
        <w:pStyle w:val="Cmsor2"/>
      </w:pPr>
      <w:r>
        <w:rPr>
          <w:noProof/>
        </w:rPr>
        <w:lastRenderedPageBreak/>
        <mc:AlternateContent>
          <mc:Choice Requires="wps">
            <w:drawing>
              <wp:anchor distT="0" distB="0" distL="114300" distR="114300" simplePos="0" relativeHeight="251699200" behindDoc="0" locked="0" layoutInCell="1" allowOverlap="1" wp14:anchorId="3F90B6A8" wp14:editId="0F49F34C">
                <wp:simplePos x="0" y="0"/>
                <wp:positionH relativeFrom="column">
                  <wp:posOffset>-365760</wp:posOffset>
                </wp:positionH>
                <wp:positionV relativeFrom="paragraph">
                  <wp:posOffset>6106795</wp:posOffset>
                </wp:positionV>
                <wp:extent cx="6311265" cy="635"/>
                <wp:effectExtent l="0" t="0" r="0" b="0"/>
                <wp:wrapTopAndBottom/>
                <wp:docPr id="627834205" name="Szövegdoboz 1"/>
                <wp:cNvGraphicFramePr/>
                <a:graphic xmlns:a="http://schemas.openxmlformats.org/drawingml/2006/main">
                  <a:graphicData uri="http://schemas.microsoft.com/office/word/2010/wordprocessingShape">
                    <wps:wsp>
                      <wps:cNvSpPr txBox="1"/>
                      <wps:spPr>
                        <a:xfrm>
                          <a:off x="0" y="0"/>
                          <a:ext cx="6311265" cy="635"/>
                        </a:xfrm>
                        <a:prstGeom prst="rect">
                          <a:avLst/>
                        </a:prstGeom>
                        <a:solidFill>
                          <a:prstClr val="white"/>
                        </a:solidFill>
                        <a:ln>
                          <a:noFill/>
                        </a:ln>
                      </wps:spPr>
                      <wps:txbx>
                        <w:txbxContent>
                          <w:p w14:paraId="667BF9B8" w14:textId="04A30F70" w:rsidR="00D00AE4" w:rsidRPr="008D6FEE" w:rsidRDefault="00D00AE4" w:rsidP="00D00AE4">
                            <w:pPr>
                              <w:pStyle w:val="Kpalrs"/>
                              <w:jc w:val="center"/>
                              <w:rPr>
                                <w:rFonts w:ascii="Arial" w:hAnsi="Arial" w:cs="Arial"/>
                                <w:b/>
                                <w:bCs/>
                                <w:noProof/>
                                <w:sz w:val="28"/>
                                <w:szCs w:val="28"/>
                              </w:rPr>
                            </w:pPr>
                            <w:r>
                              <w:rPr>
                                <w:noProof/>
                              </w:rPr>
                              <w:fldChar w:fldCharType="begin"/>
                            </w:r>
                            <w:r>
                              <w:rPr>
                                <w:noProof/>
                              </w:rPr>
                              <w:instrText xml:space="preserve"> SEQ ábra \* ARABIC </w:instrText>
                            </w:r>
                            <w:r>
                              <w:rPr>
                                <w:noProof/>
                              </w:rPr>
                              <w:fldChar w:fldCharType="separate"/>
                            </w:r>
                            <w:r w:rsidR="004D47E9">
                              <w:rPr>
                                <w:noProof/>
                              </w:rPr>
                              <w:t>8</w:t>
                            </w:r>
                            <w:r>
                              <w:rPr>
                                <w:noProof/>
                              </w:rPr>
                              <w:fldChar w:fldCharType="end"/>
                            </w:r>
                            <w:r>
                              <w:t>. ábra Használati eset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F90B6A8" id="_x0000_t202" coordsize="21600,21600" o:spt="202" path="m,l,21600r21600,l21600,xe">
                <v:stroke joinstyle="miter"/>
                <v:path gradientshapeok="t" o:connecttype="rect"/>
              </v:shapetype>
              <v:shape id="Szövegdoboz 1" o:spid="_x0000_s1026" type="#_x0000_t202" style="position:absolute;left:0;text-align:left;margin-left:-28.8pt;margin-top:480.85pt;width:496.9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ht2Fg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" stroked="f">
                <v:textbox style="mso-fit-shape-to-text:t" inset="0,0,0,0">
                  <w:txbxContent>
                    <w:p w14:paraId="667BF9B8" w14:textId="04A30F70" w:rsidR="00D00AE4" w:rsidRPr="008D6FEE" w:rsidRDefault="00D00AE4" w:rsidP="00D00AE4">
                      <w:pPr>
                        <w:pStyle w:val="Kpalrs"/>
                        <w:jc w:val="center"/>
                        <w:rPr>
                          <w:rFonts w:ascii="Arial" w:hAnsi="Arial" w:cs="Arial"/>
                          <w:b/>
                          <w:bCs/>
                          <w:noProof/>
                          <w:sz w:val="28"/>
                          <w:szCs w:val="28"/>
                        </w:rPr>
                      </w:pPr>
                      <w:r>
                        <w:rPr>
                          <w:noProof/>
                        </w:rPr>
                        <w:fldChar w:fldCharType="begin"/>
                      </w:r>
                      <w:r>
                        <w:rPr>
                          <w:noProof/>
                        </w:rPr>
                        <w:instrText xml:space="preserve"> SEQ ábra \* ARABIC </w:instrText>
                      </w:r>
                      <w:r>
                        <w:rPr>
                          <w:noProof/>
                        </w:rPr>
                        <w:fldChar w:fldCharType="separate"/>
                      </w:r>
                      <w:r w:rsidR="004D47E9">
                        <w:rPr>
                          <w:noProof/>
                        </w:rPr>
                        <w:t>8</w:t>
                      </w:r>
                      <w:r>
                        <w:rPr>
                          <w:noProof/>
                        </w:rPr>
                        <w:fldChar w:fldCharType="end"/>
                      </w:r>
                      <w:r>
                        <w:t>. ábra Használati eset diagram</w:t>
                      </w:r>
                    </w:p>
                  </w:txbxContent>
                </v:textbox>
                <w10:wrap type="topAndBottom"/>
              </v:shape>
            </w:pict>
          </mc:Fallback>
        </mc:AlternateContent>
      </w:r>
      <w:r>
        <w:rPr>
          <w:noProof/>
        </w:rPr>
        <w:drawing>
          <wp:anchor distT="0" distB="0" distL="114300" distR="114300" simplePos="0" relativeHeight="251697152" behindDoc="0" locked="0" layoutInCell="1" allowOverlap="1" wp14:anchorId="58663478" wp14:editId="1E37F7AF">
            <wp:simplePos x="0" y="0"/>
            <wp:positionH relativeFrom="margin">
              <wp:align>center</wp:align>
            </wp:positionH>
            <wp:positionV relativeFrom="paragraph">
              <wp:posOffset>290195</wp:posOffset>
            </wp:positionV>
            <wp:extent cx="6311653" cy="5760000"/>
            <wp:effectExtent l="0" t="0" r="0" b="0"/>
            <wp:wrapTopAndBottom/>
            <wp:docPr id="100404749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7491" name="Kép 1004047491"/>
                    <pic:cNvPicPr/>
                  </pic:nvPicPr>
                  <pic:blipFill>
                    <a:blip r:embed="rId30">
                      <a:extLst>
                        <a:ext uri="{28A0092B-C50C-407E-A947-70E740481C1C}">
                          <a14:useLocalDpi xmlns:a14="http://schemas.microsoft.com/office/drawing/2010/main" val="0"/>
                        </a:ext>
                      </a:extLst>
                    </a:blip>
                    <a:stretch>
                      <a:fillRect/>
                    </a:stretch>
                  </pic:blipFill>
                  <pic:spPr>
                    <a:xfrm>
                      <a:off x="0" y="0"/>
                      <a:ext cx="6311653" cy="5760000"/>
                    </a:xfrm>
                    <a:prstGeom prst="rect">
                      <a:avLst/>
                    </a:prstGeom>
                  </pic:spPr>
                </pic:pic>
              </a:graphicData>
            </a:graphic>
          </wp:anchor>
        </w:drawing>
      </w:r>
      <w:r w:rsidR="001D7697">
        <w:t>Szerver h</w:t>
      </w:r>
      <w:r w:rsidR="0080426D">
        <w:t>asználati esetek</w:t>
      </w:r>
      <w:bookmarkEnd w:id="21"/>
    </w:p>
    <w:p w14:paraId="7EFCA6C6" w14:textId="20516414" w:rsidR="001C11F1" w:rsidRDefault="001C11F1" w:rsidP="001C11F1">
      <w:r>
        <w:t xml:space="preserve">A funkcionális követelmények első lépése a használati esetek meghatározása, melyeken keresztül meghatározhatjuk, hogy a felhasználó, milyen módokon keresztül fog kommunikálni, </w:t>
      </w:r>
      <w:r w:rsidR="00F711B2">
        <w:t>kapcsolatba lépni</w:t>
      </w:r>
      <w:r>
        <w:t xml:space="preserve"> a rendszerrel.</w:t>
      </w:r>
    </w:p>
    <w:p w14:paraId="194B27F9" w14:textId="325DEDFD" w:rsidR="00F711B2" w:rsidRDefault="00F711B2" w:rsidP="001C11F1">
      <w:r>
        <w:t>A fő használati esetek a következők:</w:t>
      </w:r>
    </w:p>
    <w:p w14:paraId="27B035EA" w14:textId="7B20886F" w:rsidR="00F711B2" w:rsidRDefault="00F711B2">
      <w:pPr>
        <w:pStyle w:val="Listaszerbekezds"/>
        <w:numPr>
          <w:ilvl w:val="0"/>
          <w:numId w:val="6"/>
        </w:numPr>
      </w:pPr>
      <w:r>
        <w:t>Adatok eredmények megtekintése</w:t>
      </w:r>
    </w:p>
    <w:p w14:paraId="6457BF76" w14:textId="70018CA7" w:rsidR="00F711B2" w:rsidRDefault="00F711B2">
      <w:pPr>
        <w:pStyle w:val="Listaszerbekezds"/>
        <w:numPr>
          <w:ilvl w:val="0"/>
          <w:numId w:val="6"/>
        </w:numPr>
      </w:pPr>
      <w:r>
        <w:t>Eszközök, szenzor állomások kezelése</w:t>
      </w:r>
    </w:p>
    <w:p w14:paraId="7A934978" w14:textId="2606B203" w:rsidR="00F711B2" w:rsidRDefault="00F711B2">
      <w:pPr>
        <w:pStyle w:val="Listaszerbekezds"/>
        <w:numPr>
          <w:ilvl w:val="0"/>
          <w:numId w:val="6"/>
        </w:numPr>
      </w:pPr>
      <w:r>
        <w:lastRenderedPageBreak/>
        <w:t>Gépi látás eredmények megtekintése</w:t>
      </w:r>
    </w:p>
    <w:p w14:paraId="245E868D" w14:textId="0A125381" w:rsidR="00F711B2" w:rsidRDefault="00F711B2">
      <w:pPr>
        <w:pStyle w:val="Listaszerbekezds"/>
        <w:numPr>
          <w:ilvl w:val="0"/>
          <w:numId w:val="6"/>
        </w:numPr>
      </w:pPr>
      <w:r>
        <w:t>Bejelentkezés, fiók használat</w:t>
      </w:r>
    </w:p>
    <w:p w14:paraId="75AFCDA7" w14:textId="04B0A942" w:rsidR="0080426D" w:rsidRDefault="00F711B2" w:rsidP="00FB0A9B">
      <w:pPr>
        <w:ind w:left="360"/>
      </w:pPr>
      <w:r>
        <w:t xml:space="preserve">A használati esetek összegzése megtalálható az alul lévő diagrammon, amin a különböző használati esetek vannak összefoglalva a be csatlakozó </w:t>
      </w:r>
      <w:proofErr w:type="spellStart"/>
      <w:r>
        <w:t>aktorokkal</w:t>
      </w:r>
      <w:proofErr w:type="spellEnd"/>
      <w:r>
        <w:t xml:space="preserve">, mint a felhasználó és az inkább technikai </w:t>
      </w:r>
      <w:proofErr w:type="spellStart"/>
      <w:r>
        <w:t>aktor</w:t>
      </w:r>
      <w:proofErr w:type="spellEnd"/>
      <w:r>
        <w:t xml:space="preserve"> a szenzor állomás, mely a szerver szempontjából adat feltöltéssel foglalkozik. [22. ábra]</w:t>
      </w:r>
    </w:p>
    <w:p w14:paraId="41743D7C" w14:textId="23EF1631" w:rsidR="0080426D" w:rsidRDefault="001C11F1" w:rsidP="00226B9B">
      <w:pPr>
        <w:pStyle w:val="Cmsor3"/>
      </w:pPr>
      <w:bookmarkStart w:id="22" w:name="_Toc225435312"/>
      <w:r>
        <w:t>Fiók használat</w:t>
      </w:r>
      <w:bookmarkEnd w:id="22"/>
    </w:p>
    <w:p w14:paraId="5D481615" w14:textId="79DC8E5A" w:rsidR="001C11F1" w:rsidRDefault="00F711B2" w:rsidP="001C11F1">
      <w:r>
        <w:t>A rendszer fejlesztése során elkerülhetetlen valamilyen fiók használata, mivel, a szerver interneten elérhető</w:t>
      </w:r>
      <w:r w:rsidR="006F7CC7">
        <w:t>nek</w:t>
      </w:r>
      <w:r>
        <w:t xml:space="preserve"> kell</w:t>
      </w:r>
      <w:r w:rsidR="006F7CC7">
        <w:t xml:space="preserve"> lennie</w:t>
      </w:r>
      <w:r>
        <w:t xml:space="preserve">, viszont itt nem csak a felhasználó lesz képes a </w:t>
      </w:r>
      <w:proofErr w:type="spellStart"/>
      <w:r>
        <w:t>domain</w:t>
      </w:r>
      <w:proofErr w:type="spellEnd"/>
      <w:r>
        <w:t xml:space="preserve"> felkeresésére, hanem </w:t>
      </w:r>
      <w:r w:rsidR="006F7CC7">
        <w:t>bármilyen veszélyes tényező</w:t>
      </w:r>
      <w:r>
        <w:t xml:space="preserve">, így valamilyen </w:t>
      </w:r>
      <w:r w:rsidR="006F7CC7">
        <w:t xml:space="preserve">hitelesítési folyamatot </w:t>
      </w:r>
      <w:r>
        <w:t>kell adnunk a felhasználónak.</w:t>
      </w:r>
    </w:p>
    <w:p w14:paraId="13AC25A1" w14:textId="07BF98EB" w:rsidR="00F711B2" w:rsidRDefault="00F711B2" w:rsidP="001C11F1">
      <w:r>
        <w:t>Mivel a rendszer nem piacra, hanem egyedi fejlesztésre van tervezve, így a fiók kezelésre nincs</w:t>
      </w:r>
      <w:r w:rsidR="00F565A3">
        <w:t xml:space="preserve"> különösebben</w:t>
      </w:r>
      <w:r>
        <w:t xml:space="preserve"> szükség. Elég csak </w:t>
      </w:r>
      <w:r w:rsidR="00F565A3">
        <w:t>egy fiók létrehozása a rendszer indításakor és ennek a fióknak bejelentkezésének megoldása. A hagyományos fiók kezelési funkciók közül csak a jelszó módosításnak van értelme, mivel így biztonságosabbá tudja tenni a felhasználó</w:t>
      </w:r>
      <w:r w:rsidR="006F7CC7">
        <w:t>nak</w:t>
      </w:r>
      <w:r w:rsidR="00F565A3">
        <w:t xml:space="preserve"> a rendszert, ha rendszeresen módosítja a jelszavát a felhasználói felületen belül.</w:t>
      </w:r>
    </w:p>
    <w:p w14:paraId="6BC5182E" w14:textId="1DC68A2B" w:rsidR="00F565A3" w:rsidRDefault="00F565A3" w:rsidP="001C11F1">
      <w:r>
        <w:t>Fiók kezelési követelmények:</w:t>
      </w:r>
    </w:p>
    <w:p w14:paraId="7564B177" w14:textId="08FC4BFB" w:rsidR="00F565A3" w:rsidRPr="00226B9B" w:rsidRDefault="00F565A3">
      <w:pPr>
        <w:pStyle w:val="Listaszerbekezds"/>
        <w:numPr>
          <w:ilvl w:val="0"/>
          <w:numId w:val="7"/>
        </w:numPr>
        <w:rPr>
          <w:i/>
          <w:iCs/>
        </w:rPr>
      </w:pPr>
      <w:r w:rsidRPr="00226B9B">
        <w:rPr>
          <w:i/>
          <w:iCs/>
        </w:rPr>
        <w:t>A szerver útvonalai a bejelentkezési oldalon kívül ne legyenek elérhetőek bejelentkezés nélkül.</w:t>
      </w:r>
    </w:p>
    <w:p w14:paraId="37A2A994" w14:textId="12750B23" w:rsidR="00F565A3" w:rsidRPr="00226B9B" w:rsidRDefault="006F7CC7">
      <w:pPr>
        <w:pStyle w:val="Listaszerbekezds"/>
        <w:numPr>
          <w:ilvl w:val="0"/>
          <w:numId w:val="7"/>
        </w:numPr>
        <w:rPr>
          <w:i/>
          <w:iCs/>
        </w:rPr>
      </w:pPr>
      <w:r w:rsidRPr="00226B9B">
        <w:rPr>
          <w:i/>
          <w:iCs/>
        </w:rPr>
        <w:t>Lehetőség legyen a felhasználói felületen a jelszó módosítása.</w:t>
      </w:r>
    </w:p>
    <w:p w14:paraId="35FE3B88" w14:textId="03D9EE7F" w:rsidR="006F7CC7" w:rsidRPr="00226B9B" w:rsidRDefault="006F7CC7">
      <w:pPr>
        <w:pStyle w:val="Listaszerbekezds"/>
        <w:numPr>
          <w:ilvl w:val="0"/>
          <w:numId w:val="7"/>
        </w:numPr>
        <w:rPr>
          <w:i/>
          <w:iCs/>
        </w:rPr>
      </w:pPr>
      <w:r w:rsidRPr="00226B9B">
        <w:rPr>
          <w:i/>
          <w:iCs/>
        </w:rPr>
        <w:t>A rendszer létrehozásánál álljon rendelkezésre egy felhasználói fiók.</w:t>
      </w:r>
    </w:p>
    <w:p w14:paraId="0367BF51" w14:textId="188119BF" w:rsidR="001C11F1" w:rsidRPr="00605D51" w:rsidRDefault="001C11F1" w:rsidP="00226B9B">
      <w:pPr>
        <w:pStyle w:val="Cmsor3"/>
      </w:pPr>
      <w:bookmarkStart w:id="23" w:name="_Toc225435313"/>
      <w:r w:rsidRPr="00605D51">
        <w:t>Összesítő ’home’ oldal megtekintése</w:t>
      </w:r>
      <w:bookmarkEnd w:id="23"/>
    </w:p>
    <w:p w14:paraId="38E61898" w14:textId="195AD775" w:rsidR="001C11F1" w:rsidRDefault="006F7CC7" w:rsidP="001C11F1">
      <w:r>
        <w:t xml:space="preserve">A webszervernek egy köszöntő főmenüvel kell rendelkeznie, amin a felhasználó a legutóbbi helyesen mért szenzor és kép eredményeket tudja megtekinteni. Ennek az útvonalnak a célja egy </w:t>
      </w:r>
      <w:r w:rsidR="005B02F9">
        <w:t>visszafogott</w:t>
      </w:r>
      <w:r>
        <w:t xml:space="preserve"> rövid köszöntése a felhasználónak. A legaktuálisabb mérések</w:t>
      </w:r>
      <w:r w:rsidR="005B02F9">
        <w:t xml:space="preserve"> megjelenítésén</w:t>
      </w:r>
      <w:r>
        <w:t xml:space="preserve"> kívül nincs funkciója.</w:t>
      </w:r>
    </w:p>
    <w:p w14:paraId="58CBD65D" w14:textId="30FF63EE" w:rsidR="006F7CC7" w:rsidRDefault="006F7CC7" w:rsidP="001C11F1">
      <w:r>
        <w:t>Home oldal követelmények:</w:t>
      </w:r>
    </w:p>
    <w:p w14:paraId="0F56BCE2" w14:textId="28151137" w:rsidR="006F7CC7" w:rsidRPr="00226B9B" w:rsidRDefault="006F7CC7">
      <w:pPr>
        <w:pStyle w:val="Listaszerbekezds"/>
        <w:numPr>
          <w:ilvl w:val="0"/>
          <w:numId w:val="8"/>
        </w:numPr>
        <w:rPr>
          <w:i/>
          <w:iCs/>
        </w:rPr>
      </w:pPr>
      <w:r w:rsidRPr="00226B9B">
        <w:rPr>
          <w:i/>
          <w:iCs/>
        </w:rPr>
        <w:t>A bejelentkezés után a köszöntő Home oldal nyíljon meg.</w:t>
      </w:r>
    </w:p>
    <w:p w14:paraId="4779A7EB" w14:textId="2915B0CF" w:rsidR="006F7CC7" w:rsidRPr="00226B9B" w:rsidRDefault="006F7CC7">
      <w:pPr>
        <w:pStyle w:val="Listaszerbekezds"/>
        <w:numPr>
          <w:ilvl w:val="0"/>
          <w:numId w:val="8"/>
        </w:numPr>
        <w:rPr>
          <w:i/>
          <w:iCs/>
        </w:rPr>
      </w:pPr>
      <w:r w:rsidRPr="00226B9B">
        <w:rPr>
          <w:i/>
          <w:iCs/>
        </w:rPr>
        <w:lastRenderedPageBreak/>
        <w:t>A Home oldalon láthatók legyen a különböző adat típusokból mért legújabb adatok.</w:t>
      </w:r>
    </w:p>
    <w:p w14:paraId="0F2FA56A" w14:textId="2FBA372E" w:rsidR="006F7CC7" w:rsidRPr="00226B9B" w:rsidRDefault="006F7CC7">
      <w:pPr>
        <w:pStyle w:val="Listaszerbekezds"/>
        <w:numPr>
          <w:ilvl w:val="0"/>
          <w:numId w:val="8"/>
        </w:numPr>
        <w:rPr>
          <w:i/>
          <w:iCs/>
        </w:rPr>
      </w:pPr>
      <w:r w:rsidRPr="00226B9B">
        <w:rPr>
          <w:i/>
          <w:iCs/>
        </w:rPr>
        <w:t>A legutóbbi készíttet kép is látható legyen</w:t>
      </w:r>
      <w:r w:rsidR="005B02F9" w:rsidRPr="00226B9B">
        <w:rPr>
          <w:i/>
          <w:iCs/>
        </w:rPr>
        <w:t>.</w:t>
      </w:r>
    </w:p>
    <w:p w14:paraId="03F4B998" w14:textId="1854A69A" w:rsidR="005B02F9" w:rsidRDefault="005B02F9" w:rsidP="00226B9B">
      <w:pPr>
        <w:pStyle w:val="Cmsor3"/>
      </w:pPr>
      <w:bookmarkStart w:id="24" w:name="_Toc225435314"/>
      <w:r>
        <w:t>Navigáció</w:t>
      </w:r>
      <w:bookmarkEnd w:id="24"/>
    </w:p>
    <w:p w14:paraId="387FAF5B" w14:textId="70D05365" w:rsidR="005B02F9" w:rsidRDefault="005B02F9" w:rsidP="005B02F9">
      <w:r>
        <w:t>Minden webfelületen elkerülhetetlen valamilyen navigációs eszköz implementálása, mivel ez nélkül nem igazán lehetséges felhasználnak a szerver útvonalainak megtekintése. A navigációs eszközön olyan fő oldalaknak kell lennie, melyek kiinduló pontjai az adatok megtekintésének és kutatásának.</w:t>
      </w:r>
    </w:p>
    <w:p w14:paraId="6DD8D8B2" w14:textId="5BC98E16" w:rsidR="005B02F9" w:rsidRDefault="005B02F9" w:rsidP="005B02F9">
      <w:r>
        <w:t>Navigáció követelmények:</w:t>
      </w:r>
    </w:p>
    <w:p w14:paraId="262031BE" w14:textId="4C1E03A1" w:rsidR="005B02F9" w:rsidRPr="00226B9B" w:rsidRDefault="005B02F9">
      <w:pPr>
        <w:pStyle w:val="Listaszerbekezds"/>
        <w:numPr>
          <w:ilvl w:val="0"/>
          <w:numId w:val="9"/>
        </w:numPr>
        <w:rPr>
          <w:i/>
          <w:iCs/>
        </w:rPr>
      </w:pPr>
      <w:r w:rsidRPr="00226B9B">
        <w:rPr>
          <w:i/>
          <w:iCs/>
        </w:rPr>
        <w:t>Navigációs eszköz könnyen áttekinthető és egyértelmű legyen.</w:t>
      </w:r>
    </w:p>
    <w:p w14:paraId="1DE72FA1" w14:textId="27C7849A" w:rsidR="005B02F9" w:rsidRPr="00226B9B" w:rsidRDefault="005B02F9">
      <w:pPr>
        <w:pStyle w:val="Listaszerbekezds"/>
        <w:numPr>
          <w:ilvl w:val="0"/>
          <w:numId w:val="9"/>
        </w:numPr>
        <w:rPr>
          <w:i/>
          <w:iCs/>
        </w:rPr>
      </w:pPr>
      <w:r w:rsidRPr="00226B9B">
        <w:rPr>
          <w:i/>
          <w:iCs/>
        </w:rPr>
        <w:t xml:space="preserve">A navigációs eszközön keresztül </w:t>
      </w:r>
      <w:r w:rsidR="007A4BF6" w:rsidRPr="00226B9B">
        <w:rPr>
          <w:i/>
          <w:iCs/>
        </w:rPr>
        <w:t>direkt vagy indirekt elérhető legyen minden oldal a webfelületen belül.</w:t>
      </w:r>
    </w:p>
    <w:p w14:paraId="509A8C87" w14:textId="01D21595" w:rsidR="007A4BF6" w:rsidRPr="00226B9B" w:rsidRDefault="007A4BF6">
      <w:pPr>
        <w:pStyle w:val="Listaszerbekezds"/>
        <w:numPr>
          <w:ilvl w:val="0"/>
          <w:numId w:val="9"/>
        </w:numPr>
        <w:rPr>
          <w:i/>
          <w:iCs/>
        </w:rPr>
      </w:pPr>
      <w:r w:rsidRPr="00226B9B">
        <w:rPr>
          <w:i/>
          <w:iCs/>
        </w:rPr>
        <w:t>A navigációs eszköz navigáción kívül stílust is adjon a webszervernek.</w:t>
      </w:r>
    </w:p>
    <w:p w14:paraId="5D0A6C18" w14:textId="6F7A460C" w:rsidR="007A4BF6" w:rsidRPr="00226B9B" w:rsidRDefault="007A4BF6">
      <w:pPr>
        <w:pStyle w:val="Listaszerbekezds"/>
        <w:numPr>
          <w:ilvl w:val="0"/>
          <w:numId w:val="9"/>
        </w:numPr>
        <w:rPr>
          <w:i/>
          <w:iCs/>
        </w:rPr>
      </w:pPr>
      <w:r w:rsidRPr="00226B9B">
        <w:rPr>
          <w:i/>
          <w:iCs/>
        </w:rPr>
        <w:t>A navigációs eszköz minden oldalon elérhető legyen.</w:t>
      </w:r>
    </w:p>
    <w:p w14:paraId="44AFA64D" w14:textId="7FA6B8E6" w:rsidR="001C11F1" w:rsidRDefault="001C11F1" w:rsidP="00226B9B">
      <w:pPr>
        <w:pStyle w:val="Cmsor3"/>
      </w:pPr>
      <w:bookmarkStart w:id="25" w:name="_Toc225435315"/>
      <w:r>
        <w:t>Adatok megtekintése</w:t>
      </w:r>
      <w:bookmarkEnd w:id="25"/>
    </w:p>
    <w:p w14:paraId="1DDC424B" w14:textId="590BAC2D" w:rsidR="001C11F1" w:rsidRDefault="007A4BF6" w:rsidP="001C11F1">
      <w:r>
        <w:t xml:space="preserve">A webszerver fő funkciója a szenzor állomások által generált képek és adatok megtekintése. </w:t>
      </w:r>
      <w:r w:rsidR="00126AC1">
        <w:t>Mivel a rendszert alapvetően úgy kell megtervezni, hogy több szenzor állomás egyszerre mér ezért az</w:t>
      </w:r>
      <w:r>
        <w:t xml:space="preserve"> adatokat</w:t>
      </w:r>
      <w:r w:rsidR="00126AC1">
        <w:t xml:space="preserve"> </w:t>
      </w:r>
      <w:r>
        <w:t xml:space="preserve">két féle módon kell szolgáltatni a felhasználónak: </w:t>
      </w:r>
    </w:p>
    <w:p w14:paraId="0366796D" w14:textId="6569D32F" w:rsidR="007A4BF6" w:rsidRDefault="007A4BF6">
      <w:pPr>
        <w:pStyle w:val="Listaszerbekezds"/>
        <w:numPr>
          <w:ilvl w:val="0"/>
          <w:numId w:val="10"/>
        </w:numPr>
      </w:pPr>
      <w:r>
        <w:t>Minden szenzorból jövő adatot egyesítve szolgáltatni, hogy egy teljes képet kapjon a felhasználó a szőlőt</w:t>
      </w:r>
      <w:r w:rsidR="00126AC1">
        <w:t xml:space="preserve"> vagy</w:t>
      </w:r>
      <w:r>
        <w:t xml:space="preserve"> cél terültet ért értékekről.</w:t>
      </w:r>
    </w:p>
    <w:p w14:paraId="0BBE4246" w14:textId="2427F4A7" w:rsidR="007A4BF6" w:rsidRDefault="007A4BF6">
      <w:pPr>
        <w:pStyle w:val="Listaszerbekezds"/>
        <w:numPr>
          <w:ilvl w:val="0"/>
          <w:numId w:val="10"/>
        </w:numPr>
      </w:pPr>
      <w:r>
        <w:t>Szenzorokként az adatok megtekintése, hogy lehetőség legyen egy szenzor állapotának, adat mérésének ellenőrzése.</w:t>
      </w:r>
    </w:p>
    <w:p w14:paraId="0549450A" w14:textId="46A295B1" w:rsidR="007A4BF6" w:rsidRDefault="007A4BF6" w:rsidP="007A4BF6">
      <w:r>
        <w:t xml:space="preserve">Az összes adat megjelenítése során elkerülhetetlen </w:t>
      </w:r>
      <w:r w:rsidR="00126AC1">
        <w:t>valamilyen</w:t>
      </w:r>
      <w:r>
        <w:t xml:space="preserve"> adat </w:t>
      </w:r>
      <w:r w:rsidR="00126AC1" w:rsidRPr="00126AC1">
        <w:t>aggregáció</w:t>
      </w:r>
      <w:r>
        <w:t xml:space="preserve">, melynek köszönhetően a több szenzor közül a meghibásodott vagy </w:t>
      </w:r>
      <w:r w:rsidR="00126AC1">
        <w:t>félre mért adatokat tudjuk kiszűrni. Az adatok meghatározott idő közönként, valamilyen adattípustól függő módon aggregáljuk, majd a megjelenítjük egy táblázatban.</w:t>
      </w:r>
    </w:p>
    <w:p w14:paraId="7B6FFAEB" w14:textId="44202E53" w:rsidR="00126AC1" w:rsidRDefault="00126AC1" w:rsidP="007A4BF6">
      <w:r>
        <w:t>A szenzor alapú adatkiírásnak nem kell ilyen összesítő folyamat, csak meg adjuk a nyers adatokat egy szenzorhoz. Ennek köszönhetően lehetőség van a rossz, félre kalibrált szenzor kiszűrése.</w:t>
      </w:r>
    </w:p>
    <w:p w14:paraId="1BB6635C" w14:textId="56262216" w:rsidR="00583583" w:rsidRDefault="00583583" w:rsidP="007A4BF6">
      <w:r>
        <w:lastRenderedPageBreak/>
        <w:t>Rossz adatok esetén lehetőséget kell adnunk az adattörlésre, ezt érdemes úgy megtenni, hogy a felhasználó nap szerint ki tudja törölni az adatokat, hogy ne kelljen végig kattintani egyesével adatonként a törlés gombot.</w:t>
      </w:r>
    </w:p>
    <w:p w14:paraId="4804C754" w14:textId="3CCDA5BB" w:rsidR="00126AC1" w:rsidRDefault="00126AC1" w:rsidP="007A4BF6">
      <w:r>
        <w:t>Adatok megtekintése követelmények:</w:t>
      </w:r>
    </w:p>
    <w:p w14:paraId="32D2CB38" w14:textId="3786C97D" w:rsidR="00126AC1" w:rsidRPr="00226B9B" w:rsidRDefault="00126AC1">
      <w:pPr>
        <w:pStyle w:val="Listaszerbekezds"/>
        <w:numPr>
          <w:ilvl w:val="0"/>
          <w:numId w:val="11"/>
        </w:numPr>
        <w:rPr>
          <w:i/>
          <w:iCs/>
        </w:rPr>
      </w:pPr>
      <w:r w:rsidRPr="00226B9B">
        <w:rPr>
          <w:i/>
          <w:iCs/>
        </w:rPr>
        <w:t>Szenzorokként mért nyers adat megtekinthető legyen.</w:t>
      </w:r>
    </w:p>
    <w:p w14:paraId="36DB06F3" w14:textId="2317624F" w:rsidR="00126AC1" w:rsidRPr="00226B9B" w:rsidRDefault="00126AC1">
      <w:pPr>
        <w:pStyle w:val="Listaszerbekezds"/>
        <w:numPr>
          <w:ilvl w:val="0"/>
          <w:numId w:val="11"/>
        </w:numPr>
        <w:rPr>
          <w:i/>
          <w:iCs/>
        </w:rPr>
      </w:pPr>
      <w:r w:rsidRPr="00226B9B">
        <w:rPr>
          <w:i/>
          <w:iCs/>
        </w:rPr>
        <w:t>Egy adat típushoz tartozó adatok adattipús szerinti aggregált funkcióval</w:t>
      </w:r>
      <w:r w:rsidR="00583583" w:rsidRPr="00226B9B">
        <w:rPr>
          <w:i/>
          <w:iCs/>
        </w:rPr>
        <w:t>, adott időközönként</w:t>
      </w:r>
      <w:r w:rsidRPr="00226B9B">
        <w:rPr>
          <w:i/>
          <w:iCs/>
        </w:rPr>
        <w:t xml:space="preserve"> összesítve legyenek.</w:t>
      </w:r>
    </w:p>
    <w:p w14:paraId="051B2492" w14:textId="1D50F33E" w:rsidR="00126AC1" w:rsidRPr="00226B9B" w:rsidRDefault="00126AC1">
      <w:pPr>
        <w:pStyle w:val="Listaszerbekezds"/>
        <w:numPr>
          <w:ilvl w:val="0"/>
          <w:numId w:val="11"/>
        </w:numPr>
        <w:rPr>
          <w:i/>
          <w:iCs/>
        </w:rPr>
      </w:pPr>
      <w:r w:rsidRPr="00226B9B">
        <w:rPr>
          <w:i/>
          <w:iCs/>
        </w:rPr>
        <w:t>Az aggregált értékek diagrammon legyenek ábrázolva</w:t>
      </w:r>
      <w:r w:rsidR="00E13D2D" w:rsidRPr="00226B9B">
        <w:rPr>
          <w:i/>
          <w:iCs/>
        </w:rPr>
        <w:t>.</w:t>
      </w:r>
    </w:p>
    <w:p w14:paraId="4E5FD862" w14:textId="48E25B66" w:rsidR="00E13D2D" w:rsidRPr="00226B9B" w:rsidRDefault="00E13D2D">
      <w:pPr>
        <w:pStyle w:val="Listaszerbekezds"/>
        <w:numPr>
          <w:ilvl w:val="0"/>
          <w:numId w:val="11"/>
        </w:numPr>
        <w:rPr>
          <w:i/>
          <w:iCs/>
        </w:rPr>
      </w:pPr>
      <w:r w:rsidRPr="00226B9B">
        <w:rPr>
          <w:i/>
          <w:iCs/>
        </w:rPr>
        <w:t>Adat típusonként a diagrammok, aggregáló módszer és az összesítési időköz állítható legyen a felhasználó által.</w:t>
      </w:r>
    </w:p>
    <w:p w14:paraId="5FB794B4" w14:textId="3ED3F1C7" w:rsidR="00E13D2D" w:rsidRPr="00226B9B" w:rsidRDefault="00E13D2D">
      <w:pPr>
        <w:pStyle w:val="Listaszerbekezds"/>
        <w:numPr>
          <w:ilvl w:val="0"/>
          <w:numId w:val="11"/>
        </w:numPr>
        <w:rPr>
          <w:i/>
          <w:iCs/>
        </w:rPr>
      </w:pPr>
      <w:r w:rsidRPr="00226B9B">
        <w:rPr>
          <w:i/>
          <w:iCs/>
        </w:rPr>
        <w:t>Aggregáló módszerek:</w:t>
      </w:r>
    </w:p>
    <w:p w14:paraId="3140D296" w14:textId="7A3D99CE" w:rsidR="0079373D" w:rsidRPr="00226B9B" w:rsidRDefault="0079373D">
      <w:pPr>
        <w:pStyle w:val="Listaszerbekezds"/>
        <w:numPr>
          <w:ilvl w:val="1"/>
          <w:numId w:val="11"/>
        </w:numPr>
        <w:rPr>
          <w:i/>
          <w:iCs/>
        </w:rPr>
      </w:pPr>
      <w:r w:rsidRPr="00226B9B">
        <w:rPr>
          <w:i/>
          <w:iCs/>
        </w:rPr>
        <w:t>számtani á</w:t>
      </w:r>
      <w:r w:rsidR="00E13D2D" w:rsidRPr="00226B9B">
        <w:rPr>
          <w:i/>
          <w:iCs/>
        </w:rPr>
        <w:t>tlag</w:t>
      </w:r>
      <w:r w:rsidRPr="00226B9B">
        <w:rPr>
          <w:i/>
          <w:iCs/>
        </w:rPr>
        <w:t>: Az adat időközben mért szenzor adatok számtani átlaga.</w:t>
      </w:r>
    </w:p>
    <w:p w14:paraId="26E7E595" w14:textId="30511B65" w:rsidR="00E13D2D" w:rsidRPr="00226B9B" w:rsidRDefault="0079373D">
      <w:pPr>
        <w:pStyle w:val="Listaszerbekezds"/>
        <w:numPr>
          <w:ilvl w:val="1"/>
          <w:numId w:val="11"/>
        </w:numPr>
        <w:rPr>
          <w:i/>
          <w:iCs/>
        </w:rPr>
      </w:pPr>
      <w:r w:rsidRPr="00226B9B">
        <w:rPr>
          <w:i/>
          <w:iCs/>
        </w:rPr>
        <w:t>medián: Az adott időközben mért sorbarendezett szenzor adatok középső értéke.</w:t>
      </w:r>
    </w:p>
    <w:p w14:paraId="004C0FB7" w14:textId="5E40F85F" w:rsidR="0079373D" w:rsidRPr="00226B9B" w:rsidRDefault="0079373D">
      <w:pPr>
        <w:pStyle w:val="Listaszerbekezds"/>
        <w:numPr>
          <w:ilvl w:val="1"/>
          <w:numId w:val="11"/>
        </w:numPr>
        <w:rPr>
          <w:i/>
          <w:iCs/>
        </w:rPr>
      </w:pPr>
      <w:proofErr w:type="spellStart"/>
      <w:r w:rsidRPr="00226B9B">
        <w:rPr>
          <w:i/>
          <w:iCs/>
        </w:rPr>
        <w:t>módusz</w:t>
      </w:r>
      <w:proofErr w:type="spellEnd"/>
      <w:r w:rsidRPr="00226B9B">
        <w:rPr>
          <w:i/>
          <w:iCs/>
        </w:rPr>
        <w:t>: Az adott időközben mért letöbbet szerepelt érték vagy legtöbbet szerepelt értékeke számtani átlaga.</w:t>
      </w:r>
    </w:p>
    <w:p w14:paraId="5509B157" w14:textId="06F8CECE" w:rsidR="0079373D" w:rsidRPr="00226B9B" w:rsidRDefault="0079373D">
      <w:pPr>
        <w:pStyle w:val="Listaszerbekezds"/>
        <w:numPr>
          <w:ilvl w:val="1"/>
          <w:numId w:val="11"/>
        </w:numPr>
        <w:rPr>
          <w:i/>
          <w:iCs/>
        </w:rPr>
      </w:pPr>
      <w:r w:rsidRPr="00226B9B">
        <w:rPr>
          <w:i/>
          <w:iCs/>
        </w:rPr>
        <w:t>minimum: Az adott időközben mért értékek minimuma.</w:t>
      </w:r>
    </w:p>
    <w:p w14:paraId="653198A4" w14:textId="656BBC29" w:rsidR="0079373D" w:rsidRPr="00226B9B" w:rsidRDefault="0079373D">
      <w:pPr>
        <w:pStyle w:val="Listaszerbekezds"/>
        <w:numPr>
          <w:ilvl w:val="1"/>
          <w:numId w:val="11"/>
        </w:numPr>
        <w:rPr>
          <w:i/>
          <w:iCs/>
        </w:rPr>
      </w:pPr>
      <w:r w:rsidRPr="00226B9B">
        <w:rPr>
          <w:i/>
          <w:iCs/>
        </w:rPr>
        <w:t>maximum: Az adott időközben mért értékek maximuma.</w:t>
      </w:r>
    </w:p>
    <w:p w14:paraId="5265C823" w14:textId="0A856A0B" w:rsidR="0079373D" w:rsidRPr="00226B9B" w:rsidRDefault="0079373D">
      <w:pPr>
        <w:pStyle w:val="Listaszerbekezds"/>
        <w:numPr>
          <w:ilvl w:val="1"/>
          <w:numId w:val="11"/>
        </w:numPr>
        <w:rPr>
          <w:i/>
          <w:iCs/>
        </w:rPr>
      </w:pPr>
      <w:r w:rsidRPr="00226B9B">
        <w:rPr>
          <w:i/>
          <w:iCs/>
        </w:rPr>
        <w:t>darab: Az adott időközben mért értékek darabszáma.</w:t>
      </w:r>
    </w:p>
    <w:p w14:paraId="7FE0510C" w14:textId="43F0A81D" w:rsidR="00583583" w:rsidRPr="00226B9B" w:rsidRDefault="0079373D">
      <w:pPr>
        <w:pStyle w:val="Listaszerbekezds"/>
        <w:numPr>
          <w:ilvl w:val="1"/>
          <w:numId w:val="11"/>
        </w:numPr>
        <w:rPr>
          <w:i/>
          <w:iCs/>
        </w:rPr>
      </w:pPr>
      <w:r w:rsidRPr="00226B9B">
        <w:rPr>
          <w:i/>
          <w:iCs/>
        </w:rPr>
        <w:t>összeg: Az adott időközben mért értékek összege.</w:t>
      </w:r>
    </w:p>
    <w:p w14:paraId="4345C81E" w14:textId="262470D9" w:rsidR="0079373D" w:rsidRPr="00226B9B" w:rsidRDefault="0079373D">
      <w:pPr>
        <w:pStyle w:val="Listaszerbekezds"/>
        <w:numPr>
          <w:ilvl w:val="0"/>
          <w:numId w:val="11"/>
        </w:numPr>
        <w:rPr>
          <w:i/>
          <w:iCs/>
        </w:rPr>
      </w:pPr>
      <w:r w:rsidRPr="00226B9B">
        <w:rPr>
          <w:i/>
          <w:iCs/>
        </w:rPr>
        <w:t>Diagramm típusok:</w:t>
      </w:r>
    </w:p>
    <w:p w14:paraId="57C4FF43" w14:textId="1C389852" w:rsidR="0079373D" w:rsidRPr="00226B9B" w:rsidRDefault="0079373D">
      <w:pPr>
        <w:pStyle w:val="Listaszerbekezds"/>
        <w:numPr>
          <w:ilvl w:val="1"/>
          <w:numId w:val="11"/>
        </w:numPr>
        <w:rPr>
          <w:i/>
          <w:iCs/>
        </w:rPr>
      </w:pPr>
      <w:r w:rsidRPr="00226B9B">
        <w:rPr>
          <w:i/>
          <w:iCs/>
        </w:rPr>
        <w:t>oszlopdiagramm</w:t>
      </w:r>
    </w:p>
    <w:p w14:paraId="4CDE2C72" w14:textId="37D5B15F" w:rsidR="0079373D" w:rsidRPr="00226B9B" w:rsidRDefault="0079373D">
      <w:pPr>
        <w:pStyle w:val="Listaszerbekezds"/>
        <w:numPr>
          <w:ilvl w:val="1"/>
          <w:numId w:val="11"/>
        </w:numPr>
        <w:rPr>
          <w:i/>
          <w:iCs/>
        </w:rPr>
      </w:pPr>
      <w:r w:rsidRPr="00226B9B">
        <w:rPr>
          <w:i/>
          <w:iCs/>
        </w:rPr>
        <w:t>vonaldiagramm</w:t>
      </w:r>
    </w:p>
    <w:p w14:paraId="57CB3D2E" w14:textId="72FEBF1B" w:rsidR="00583583" w:rsidRPr="000273AF" w:rsidRDefault="00583583">
      <w:pPr>
        <w:pStyle w:val="Listaszerbekezds"/>
        <w:numPr>
          <w:ilvl w:val="0"/>
          <w:numId w:val="11"/>
        </w:numPr>
        <w:rPr>
          <w:i/>
          <w:iCs/>
        </w:rPr>
      </w:pPr>
      <w:r w:rsidRPr="000273AF">
        <w:rPr>
          <w:i/>
          <w:iCs/>
        </w:rPr>
        <w:t>A</w:t>
      </w:r>
      <w:r w:rsidR="00925C6B" w:rsidRPr="000273AF">
        <w:rPr>
          <w:i/>
          <w:iCs/>
        </w:rPr>
        <w:t>datok törlése egyesével és többszörösen is legyen lehetséges.</w:t>
      </w:r>
    </w:p>
    <w:p w14:paraId="742D981E" w14:textId="54923125" w:rsidR="001C11F1" w:rsidRDefault="001C11F1" w:rsidP="00226B9B">
      <w:pPr>
        <w:pStyle w:val="Cmsor3"/>
      </w:pPr>
      <w:bookmarkStart w:id="26" w:name="_Toc225435316"/>
      <w:r>
        <w:t>Eszközök kezelése</w:t>
      </w:r>
      <w:bookmarkEnd w:id="26"/>
    </w:p>
    <w:p w14:paraId="0F524A7D" w14:textId="31F65623" w:rsidR="001C11F1" w:rsidRDefault="00583583" w:rsidP="001C11F1">
      <w:r>
        <w:t xml:space="preserve">A különböző szenzorok egy adatfeltöltési felületen, interfészen keresztül adják át az adatokat a webszervernek. A különböző szenzor állomásokat viszont valamilyen módon kezelni tudnia kell a felhasználónak, mivel az eszközök hitelesítik magukat, így a hitelesítéshez ezeket a szenzor állomásokat valamilyen hitelesítési módszerrel kell felvenni a webszerverre. Illetve az adatok beazonosításához is szükséges a szenzor állomások </w:t>
      </w:r>
      <w:r>
        <w:lastRenderedPageBreak/>
        <w:t>karbantartása.</w:t>
      </w:r>
    </w:p>
    <w:p w14:paraId="67C7C725" w14:textId="0FC9EEA7" w:rsidR="00583583" w:rsidRDefault="00583583" w:rsidP="001C11F1">
      <w:r>
        <w:t>Ha felhasználó esetleg nem akarna adatokat kapni az eszköztől lehetőséget kell adni a szenzor állomás kikapcsolására a webfelületen keresztül.</w:t>
      </w:r>
    </w:p>
    <w:p w14:paraId="5F357966" w14:textId="1CC670A2" w:rsidR="00925C6B" w:rsidRDefault="00925C6B" w:rsidP="001C11F1">
      <w:r>
        <w:t>Eszköz kezelés követelmények:</w:t>
      </w:r>
    </w:p>
    <w:p w14:paraId="1D1C6A73" w14:textId="05E35222" w:rsidR="00925C6B" w:rsidRPr="00226B9B" w:rsidRDefault="00925C6B">
      <w:pPr>
        <w:pStyle w:val="Listaszerbekezds"/>
        <w:numPr>
          <w:ilvl w:val="0"/>
          <w:numId w:val="12"/>
        </w:numPr>
        <w:rPr>
          <w:i/>
          <w:iCs/>
        </w:rPr>
      </w:pPr>
      <w:r w:rsidRPr="00226B9B">
        <w:rPr>
          <w:i/>
          <w:iCs/>
        </w:rPr>
        <w:t>Lehetőség legyen eszközöket hozzáadni az adatbázishoz a hitelesítési információval.</w:t>
      </w:r>
    </w:p>
    <w:p w14:paraId="35633C58" w14:textId="5C705559" w:rsidR="00925C6B" w:rsidRPr="00226B9B" w:rsidRDefault="00925C6B">
      <w:pPr>
        <w:pStyle w:val="Listaszerbekezds"/>
        <w:numPr>
          <w:ilvl w:val="0"/>
          <w:numId w:val="12"/>
        </w:numPr>
        <w:rPr>
          <w:i/>
          <w:iCs/>
        </w:rPr>
      </w:pPr>
      <w:r w:rsidRPr="00226B9B">
        <w:rPr>
          <w:i/>
          <w:iCs/>
        </w:rPr>
        <w:t>Szenzor állomás törlése legyen lehetséges.</w:t>
      </w:r>
    </w:p>
    <w:p w14:paraId="5519F5AC" w14:textId="68203FB1" w:rsidR="00925C6B" w:rsidRPr="00226B9B" w:rsidRDefault="00925C6B">
      <w:pPr>
        <w:pStyle w:val="Listaszerbekezds"/>
        <w:numPr>
          <w:ilvl w:val="0"/>
          <w:numId w:val="12"/>
        </w:numPr>
        <w:rPr>
          <w:i/>
          <w:iCs/>
        </w:rPr>
      </w:pPr>
      <w:r w:rsidRPr="00226B9B">
        <w:rPr>
          <w:i/>
          <w:iCs/>
        </w:rPr>
        <w:t>Szenzor állomás törlése esetén legyen ki törölve minden szenzor információ és adat is.</w:t>
      </w:r>
    </w:p>
    <w:p w14:paraId="62187D61" w14:textId="5EFF86F4" w:rsidR="00925C6B" w:rsidRDefault="00925C6B">
      <w:pPr>
        <w:pStyle w:val="Listaszerbekezds"/>
        <w:numPr>
          <w:ilvl w:val="0"/>
          <w:numId w:val="12"/>
        </w:numPr>
        <w:rPr>
          <w:i/>
          <w:iCs/>
        </w:rPr>
      </w:pPr>
      <w:r w:rsidRPr="00226B9B">
        <w:rPr>
          <w:i/>
          <w:iCs/>
        </w:rPr>
        <w:t>Szenzor állomás be és kikapcsolható legyen a felhasználói felületen.</w:t>
      </w:r>
    </w:p>
    <w:p w14:paraId="380EA483" w14:textId="523998BC" w:rsidR="000B4EB7" w:rsidRPr="00226B9B" w:rsidRDefault="000B4EB7">
      <w:pPr>
        <w:pStyle w:val="Listaszerbekezds"/>
        <w:numPr>
          <w:ilvl w:val="0"/>
          <w:numId w:val="12"/>
        </w:numPr>
        <w:rPr>
          <w:i/>
          <w:iCs/>
        </w:rPr>
      </w:pPr>
      <w:r>
        <w:rPr>
          <w:i/>
          <w:iCs/>
        </w:rPr>
        <w:t>Szerver egésze kompatibilis legyen több szenzor üzemeltetésével</w:t>
      </w:r>
    </w:p>
    <w:p w14:paraId="46D4AF34" w14:textId="70D90593" w:rsidR="001C11F1" w:rsidRDefault="00925C6B" w:rsidP="00226B9B">
      <w:pPr>
        <w:pStyle w:val="Cmsor3"/>
      </w:pPr>
      <w:bookmarkStart w:id="27" w:name="_Toc225435317"/>
      <w:r>
        <w:t>Adat feltöltés</w:t>
      </w:r>
      <w:bookmarkEnd w:id="27"/>
    </w:p>
    <w:p w14:paraId="341AF0CE" w14:textId="3E0E669C" w:rsidR="00925C6B" w:rsidRDefault="00925C6B" w:rsidP="00925C6B">
      <w:r>
        <w:t xml:space="preserve">A szenzor állomásnak egy interfészen keresztül hitelesíti magát a webszerveren, majd feltölti a szenzor állomás adatait, a szenzorjainak az eszköz információit. </w:t>
      </w:r>
      <w:r w:rsidR="00FA2E81">
        <w:t>Ezután</w:t>
      </w:r>
      <w:r>
        <w:t xml:space="preserve"> adott időközönként feltölti a</w:t>
      </w:r>
      <w:r w:rsidR="00FA2E81">
        <w:t>z aktuálisan</w:t>
      </w:r>
      <w:r>
        <w:t xml:space="preserve"> mért adatokat</w:t>
      </w:r>
      <w:r w:rsidR="00FA2E81">
        <w:t>, készített képeket.</w:t>
      </w:r>
    </w:p>
    <w:p w14:paraId="4F0D8989" w14:textId="419B42C9" w:rsidR="00FA2E81" w:rsidRDefault="00FA2E81" w:rsidP="00925C6B">
      <w:r>
        <w:t>Az állomásnak jeleznie kell az adat feltöltés során a hibás adatokat vagy ha egy szenzor ki van kapcsolva, ezzel kiszűrve az adat egyesítés során a hibás információkat és megkönnyítve felfedést, kijavítást.</w:t>
      </w:r>
    </w:p>
    <w:p w14:paraId="3D73D9FD" w14:textId="15075002" w:rsidR="00FA2E81" w:rsidRDefault="00FA2E81" w:rsidP="00925C6B">
      <w:r>
        <w:t>Adatfeltöltés követelmények:</w:t>
      </w:r>
    </w:p>
    <w:p w14:paraId="760B8784" w14:textId="4370824D" w:rsidR="00FA2E81" w:rsidRPr="00226B9B" w:rsidRDefault="00FA2E81">
      <w:pPr>
        <w:pStyle w:val="Listaszerbekezds"/>
        <w:numPr>
          <w:ilvl w:val="0"/>
          <w:numId w:val="13"/>
        </w:numPr>
        <w:rPr>
          <w:i/>
          <w:iCs/>
        </w:rPr>
      </w:pPr>
      <w:r w:rsidRPr="00226B9B">
        <w:rPr>
          <w:i/>
          <w:iCs/>
        </w:rPr>
        <w:t>A szenzor állomásoknak hitelesíteni-e kell magát az adatfeltöltéshez, hitelesítés nélkül nem szabad tudnia adatokat feltölteni.</w:t>
      </w:r>
    </w:p>
    <w:p w14:paraId="460379D1" w14:textId="5C790DCC" w:rsidR="00FA2E81" w:rsidRPr="00226B9B" w:rsidRDefault="00FA2E81">
      <w:pPr>
        <w:pStyle w:val="Listaszerbekezds"/>
        <w:numPr>
          <w:ilvl w:val="0"/>
          <w:numId w:val="13"/>
        </w:numPr>
        <w:rPr>
          <w:i/>
          <w:iCs/>
        </w:rPr>
      </w:pPr>
      <w:r w:rsidRPr="00226B9B">
        <w:rPr>
          <w:i/>
          <w:iCs/>
        </w:rPr>
        <w:t>A szenzor hitelesítés után feltölti a szenzor információkat.</w:t>
      </w:r>
    </w:p>
    <w:p w14:paraId="18F60A85" w14:textId="5465E5AF" w:rsidR="00FA2E81" w:rsidRPr="00226B9B" w:rsidRDefault="00FA2E81">
      <w:pPr>
        <w:pStyle w:val="Listaszerbekezds"/>
        <w:numPr>
          <w:ilvl w:val="0"/>
          <w:numId w:val="13"/>
        </w:numPr>
        <w:rPr>
          <w:i/>
          <w:iCs/>
        </w:rPr>
      </w:pPr>
      <w:r w:rsidRPr="00226B9B">
        <w:rPr>
          <w:i/>
          <w:iCs/>
        </w:rPr>
        <w:t>A szenzor adott időközönként feltölti a mért adatokat, készített képeket.</w:t>
      </w:r>
    </w:p>
    <w:p w14:paraId="20ECE8C1" w14:textId="7E932288" w:rsidR="00FA2E81" w:rsidRPr="00226B9B" w:rsidRDefault="00FA2E81">
      <w:pPr>
        <w:pStyle w:val="Listaszerbekezds"/>
        <w:numPr>
          <w:ilvl w:val="0"/>
          <w:numId w:val="13"/>
        </w:numPr>
        <w:rPr>
          <w:i/>
          <w:iCs/>
        </w:rPr>
      </w:pPr>
      <w:r w:rsidRPr="00226B9B">
        <w:rPr>
          <w:i/>
          <w:iCs/>
        </w:rPr>
        <w:t>A szenzor jelzi, ha egy szenzor ki van kapcsolva.</w:t>
      </w:r>
    </w:p>
    <w:p w14:paraId="224964AF" w14:textId="318DDEB2" w:rsidR="001C11F1" w:rsidRPr="00226B9B" w:rsidRDefault="00FA2E81">
      <w:pPr>
        <w:pStyle w:val="Listaszerbekezds"/>
        <w:numPr>
          <w:ilvl w:val="0"/>
          <w:numId w:val="13"/>
        </w:numPr>
        <w:rPr>
          <w:i/>
          <w:iCs/>
        </w:rPr>
      </w:pPr>
      <w:r w:rsidRPr="00226B9B">
        <w:rPr>
          <w:i/>
          <w:iCs/>
        </w:rPr>
        <w:t>A szenzor jelzi, ha egy adat hibás egy hiba üzenettel.</w:t>
      </w:r>
    </w:p>
    <w:p w14:paraId="1D52E66B" w14:textId="16A7779C" w:rsidR="00FA2E81" w:rsidRDefault="00FA2E81" w:rsidP="00CC7379">
      <w:pPr>
        <w:pStyle w:val="Cmsor3"/>
      </w:pPr>
      <w:bookmarkStart w:id="28" w:name="_Toc225435318"/>
      <w:r>
        <w:t>Gépi látás eredményének megtekintése</w:t>
      </w:r>
      <w:bookmarkEnd w:id="28"/>
    </w:p>
    <w:p w14:paraId="090704C3" w14:textId="2469D601" w:rsidR="00FA2E81" w:rsidRDefault="00FA2E81" w:rsidP="00FA2E81">
      <w:r>
        <w:t xml:space="preserve">A képeknek és a hozzájuk tartozó gépi látás eredményeknek megtekinthetőknek kell lenniük a webszerveren keresztül. </w:t>
      </w:r>
      <w:r w:rsidR="002E257D">
        <w:t>Az állomás létrehozása során a felhasználó adja meg, hogy az eszköz által elkészített képek legyenek-e kiértékelve az integrált gépi látás modellel</w:t>
      </w:r>
      <w:r w:rsidR="00605D51">
        <w:t xml:space="preserve">, így </w:t>
      </w:r>
      <w:r w:rsidR="00605D51">
        <w:lastRenderedPageBreak/>
        <w:t>kiszűrve, melyik állomások figyelik a szőlőn lévő betegségeket</w:t>
      </w:r>
      <w:r w:rsidR="002E257D">
        <w:t>. A kiértékelés során a webszervernek képesnek kell lenni eldönteni, hogy a kép elég világos-e a kép feldolgozásához, hogy így kitudja kerülni a teljesen hibás eredményeket.</w:t>
      </w:r>
    </w:p>
    <w:p w14:paraId="5144D931" w14:textId="5A93455E" w:rsidR="002E257D" w:rsidRPr="00226B9B" w:rsidRDefault="002E257D">
      <w:pPr>
        <w:pStyle w:val="Listaszerbekezds"/>
        <w:numPr>
          <w:ilvl w:val="0"/>
          <w:numId w:val="14"/>
        </w:numPr>
        <w:rPr>
          <w:i/>
          <w:iCs/>
        </w:rPr>
      </w:pPr>
      <w:r w:rsidRPr="00226B9B">
        <w:rPr>
          <w:i/>
          <w:iCs/>
        </w:rPr>
        <w:t>Kép és gépi látás teljes eredményeinek megtekintés a webszerveren.</w:t>
      </w:r>
    </w:p>
    <w:p w14:paraId="45A8DFDA" w14:textId="08C229DC" w:rsidR="002E257D" w:rsidRPr="00226B9B" w:rsidRDefault="002E257D">
      <w:pPr>
        <w:pStyle w:val="Listaszerbekezds"/>
        <w:numPr>
          <w:ilvl w:val="0"/>
          <w:numId w:val="14"/>
        </w:numPr>
        <w:rPr>
          <w:i/>
          <w:iCs/>
        </w:rPr>
      </w:pPr>
      <w:r w:rsidRPr="00226B9B">
        <w:rPr>
          <w:i/>
          <w:iCs/>
        </w:rPr>
        <w:t>Állomás létrehozásánál választási lehetőség: ki legyenek-e értékelve a képek.</w:t>
      </w:r>
    </w:p>
    <w:p w14:paraId="13507945" w14:textId="0EC6E029" w:rsidR="002E257D" w:rsidRPr="00226B9B" w:rsidRDefault="002E257D">
      <w:pPr>
        <w:pStyle w:val="Listaszerbekezds"/>
        <w:numPr>
          <w:ilvl w:val="0"/>
          <w:numId w:val="14"/>
        </w:numPr>
        <w:rPr>
          <w:i/>
          <w:iCs/>
        </w:rPr>
      </w:pPr>
      <w:r w:rsidRPr="00226B9B">
        <w:rPr>
          <w:i/>
          <w:iCs/>
        </w:rPr>
        <w:t xml:space="preserve">A webszervernek ellenőriznie kell, hogy a kép elég világos-e </w:t>
      </w:r>
      <w:r w:rsidR="00605D51" w:rsidRPr="00226B9B">
        <w:rPr>
          <w:i/>
          <w:iCs/>
        </w:rPr>
        <w:t>a gépi látáshoz</w:t>
      </w:r>
      <w:r w:rsidRPr="00226B9B">
        <w:rPr>
          <w:i/>
          <w:iCs/>
        </w:rPr>
        <w:t>.</w:t>
      </w:r>
    </w:p>
    <w:p w14:paraId="210AB878" w14:textId="07132784" w:rsidR="001C11F1" w:rsidRDefault="000B4EB7" w:rsidP="00FB607F">
      <w:pPr>
        <w:pStyle w:val="Cmsor2"/>
      </w:pPr>
      <w:bookmarkStart w:id="29" w:name="_Toc225435319"/>
      <w:r>
        <w:t>Szenzor állomás</w:t>
      </w:r>
      <w:bookmarkEnd w:id="29"/>
    </w:p>
    <w:p w14:paraId="0FA62FDA" w14:textId="79C63040" w:rsidR="000B4EB7" w:rsidRDefault="000B4EB7" w:rsidP="000B4EB7">
      <w:r>
        <w:t>A szenzor állomás feladata valamilyen kommunikációs interfészen keresztül szenzor adatokat és képeket szolgáltatni a webszerver számára, amit a szerver feldolgoz. Érdemi adatfeldolgozással a szenzor állomásnak nem szabad foglalkozni, hanem csak a nyers adat üzenetté alakításával és továbbítással.</w:t>
      </w:r>
    </w:p>
    <w:p w14:paraId="08E8BFF4" w14:textId="7C62B14C" w:rsidR="000B4EB7" w:rsidRDefault="000B4EB7" w:rsidP="000B4EB7">
      <w:r>
        <w:t>A kommunikáció megkezdése előtt a szenzor állomásnak hitelesíteni kell magát a szerveren megadott hitelesítési információkkal, hogy a szerverhez ne legyen minden eszköznek hozzáférése.</w:t>
      </w:r>
    </w:p>
    <w:p w14:paraId="255A1F1B" w14:textId="4370C061" w:rsidR="000B4EB7" w:rsidRDefault="000273AF" w:rsidP="000B4EB7">
      <w:r>
        <w:t>A szenzor állomásnak folyamatosan megfelelő időközönkét küldenie kell az adatot és fel kell ismernie, ha valamilyen mérési hiba jelentkezett a szenzorok leolvasása során, ezt a webszerver felé jelezni kell.</w:t>
      </w:r>
    </w:p>
    <w:p w14:paraId="7B3C169D" w14:textId="16109219" w:rsidR="000273AF" w:rsidRDefault="000273AF" w:rsidP="000B4EB7">
      <w:r>
        <w:t>A webszerver által használt kommunikációs interfésznek és tápellátásnak vezetéknélkülinek kell lennie, mivel a célterületen, szőlőben lévő szenzor állomás esetén nem mindig lehetséges kábeles interfészen keresztül a kommunikáció és a tápellátás megoldása</w:t>
      </w:r>
      <w:r w:rsidR="00E11852">
        <w:t>.</w:t>
      </w:r>
    </w:p>
    <w:p w14:paraId="610D4681" w14:textId="76B88385" w:rsidR="00E11852" w:rsidRDefault="00E11852" w:rsidP="000B4EB7">
      <w:r>
        <w:t>Szenzor állomás követelmények:</w:t>
      </w:r>
    </w:p>
    <w:p w14:paraId="05DE929E" w14:textId="4BA54987" w:rsidR="00E11852" w:rsidRDefault="00E11852">
      <w:pPr>
        <w:pStyle w:val="Listaszerbekezds"/>
        <w:numPr>
          <w:ilvl w:val="0"/>
          <w:numId w:val="16"/>
        </w:numPr>
        <w:rPr>
          <w:i/>
          <w:iCs/>
        </w:rPr>
      </w:pPr>
      <w:r w:rsidRPr="00E11852">
        <w:rPr>
          <w:i/>
          <w:iCs/>
        </w:rPr>
        <w:t>A szenzor állomásnak adott időközönként nyers szenzor adattal ellátott üzeneteket kell küldenie a szervernek.</w:t>
      </w:r>
    </w:p>
    <w:p w14:paraId="44A21009" w14:textId="042AD205" w:rsidR="00E11852" w:rsidRDefault="00E11852">
      <w:pPr>
        <w:pStyle w:val="Listaszerbekezds"/>
        <w:numPr>
          <w:ilvl w:val="0"/>
          <w:numId w:val="16"/>
        </w:numPr>
        <w:rPr>
          <w:i/>
          <w:iCs/>
        </w:rPr>
      </w:pPr>
      <w:r>
        <w:rPr>
          <w:i/>
          <w:iCs/>
        </w:rPr>
        <w:t>A szenzor állomás nem végez érdemi adat átalakítást.</w:t>
      </w:r>
    </w:p>
    <w:p w14:paraId="7FC6CBA1" w14:textId="15A77F9A" w:rsidR="00E11852" w:rsidRDefault="00E11852">
      <w:pPr>
        <w:pStyle w:val="Listaszerbekezds"/>
        <w:numPr>
          <w:ilvl w:val="0"/>
          <w:numId w:val="16"/>
        </w:numPr>
        <w:rPr>
          <w:i/>
          <w:iCs/>
        </w:rPr>
      </w:pPr>
      <w:r>
        <w:rPr>
          <w:i/>
          <w:iCs/>
        </w:rPr>
        <w:t>A szenzor állomás tápellátása hálózatra csatlakozás nélkül történik.</w:t>
      </w:r>
    </w:p>
    <w:p w14:paraId="2F9BB20A" w14:textId="5A3D8E6C" w:rsidR="00E11852" w:rsidRDefault="00534381">
      <w:pPr>
        <w:pStyle w:val="Listaszerbekezds"/>
        <w:numPr>
          <w:ilvl w:val="0"/>
          <w:numId w:val="16"/>
        </w:numPr>
        <w:rPr>
          <w:i/>
          <w:iCs/>
        </w:rPr>
      </w:pPr>
      <w:r>
        <w:rPr>
          <w:i/>
          <w:iCs/>
        </w:rPr>
        <w:t>A szenzor állomás vezeték nélküli kommunikációs interfészen kommunikál a szerverrel.</w:t>
      </w:r>
    </w:p>
    <w:p w14:paraId="5AB2B706" w14:textId="7C5E9DD9" w:rsidR="00534381" w:rsidRDefault="00534381">
      <w:pPr>
        <w:pStyle w:val="Listaszerbekezds"/>
        <w:numPr>
          <w:ilvl w:val="0"/>
          <w:numId w:val="16"/>
        </w:numPr>
        <w:rPr>
          <w:i/>
          <w:iCs/>
        </w:rPr>
      </w:pPr>
      <w:r>
        <w:rPr>
          <w:i/>
          <w:iCs/>
        </w:rPr>
        <w:t>A szenzor kommunikáció megkezdése előtt hitelesítenie kell magát a szerveren.</w:t>
      </w:r>
    </w:p>
    <w:p w14:paraId="5F3744A3" w14:textId="63BFB363" w:rsidR="00534381" w:rsidRPr="00E11852" w:rsidRDefault="00534381">
      <w:pPr>
        <w:pStyle w:val="Listaszerbekezds"/>
        <w:numPr>
          <w:ilvl w:val="0"/>
          <w:numId w:val="16"/>
        </w:numPr>
        <w:rPr>
          <w:i/>
          <w:iCs/>
        </w:rPr>
      </w:pPr>
      <w:r>
        <w:rPr>
          <w:i/>
          <w:iCs/>
        </w:rPr>
        <w:t>A szenzor állomásnak jeleznie kell a szerver felé a hibás adatokat.</w:t>
      </w:r>
    </w:p>
    <w:p w14:paraId="3738CB1A" w14:textId="04DFACBA" w:rsidR="001C11F1" w:rsidRPr="001C11F1" w:rsidRDefault="001C11F1" w:rsidP="00226B9B">
      <w:pPr>
        <w:pStyle w:val="Cmsor2"/>
      </w:pPr>
      <w:bookmarkStart w:id="30" w:name="_Toc225435320"/>
      <w:r>
        <w:lastRenderedPageBreak/>
        <w:t>Gépi látás</w:t>
      </w:r>
      <w:bookmarkEnd w:id="30"/>
    </w:p>
    <w:p w14:paraId="1D572FB6" w14:textId="298ACBCB" w:rsidR="001C11F1" w:rsidRDefault="00534381" w:rsidP="00534381">
      <w:r>
        <w:t xml:space="preserve">Az </w:t>
      </w:r>
      <w:proofErr w:type="spellStart"/>
      <w:r>
        <w:t>IoT</w:t>
      </w:r>
      <w:proofErr w:type="spellEnd"/>
      <w:r>
        <w:t xml:space="preserve"> rendszer utolsó része a gépi látás, melynek feladata a kiválasztott szenzor állomások által készített képek feldolgozása és kiértékelése.</w:t>
      </w:r>
    </w:p>
    <w:p w14:paraId="00D078FE" w14:textId="0658FCAB" w:rsidR="007C0B68" w:rsidRDefault="00534381" w:rsidP="00534381">
      <w:r>
        <w:t xml:space="preserve">A gépi látásnak a szőlő leveléről készült képekről kell felismerni, hogy milyen betegség található a szőlőn. </w:t>
      </w:r>
      <w:r w:rsidR="007C0B68">
        <w:t>E</w:t>
      </w:r>
      <w:r>
        <w:t xml:space="preserve">lkészítése során 3 gyakori betegségre kell alapvetően betanítani: </w:t>
      </w:r>
      <w:r w:rsidR="007C0B68">
        <w:t>lisztharmat, peronoszpóra és rothadás. A betegségek bővítése lehetséges, de a felsorolt 3 betegséget fel kell ismernie a rendszernek.</w:t>
      </w:r>
    </w:p>
    <w:p w14:paraId="6DCB3455" w14:textId="77777777" w:rsidR="00CC7379" w:rsidRDefault="007C0B68" w:rsidP="00534381">
      <w:r>
        <w:t>A gépi látásnak a szerveren automatikusan le kell futni egy bejövő kép esetén, ha szenzor állomás kép analizálásra lett beállítva</w:t>
      </w:r>
      <w:r w:rsidR="00CC7379">
        <w:t xml:space="preserve"> és tagolódjanak el az eredmények az adatbázisba.</w:t>
      </w:r>
    </w:p>
    <w:p w14:paraId="152E4FF6" w14:textId="2CE87B34" w:rsidR="007C0B68" w:rsidRDefault="007C0B68" w:rsidP="00534381">
      <w:r>
        <w:t>Ha a kép túl sötét vagy a szenzor állomás hibával adja vissza a képet akkor a kép kiértékelése ne menjen végbe.</w:t>
      </w:r>
    </w:p>
    <w:p w14:paraId="6E55F5BF" w14:textId="1DEBC097" w:rsidR="007C0B68" w:rsidRDefault="007C0B68" w:rsidP="00534381">
      <w:r>
        <w:t>Gépi látás követelmények:</w:t>
      </w:r>
    </w:p>
    <w:p w14:paraId="003DF2AF" w14:textId="67EBF4D9" w:rsidR="007C0B68" w:rsidRPr="007C0B68" w:rsidRDefault="007C0B68">
      <w:pPr>
        <w:pStyle w:val="Listaszerbekezds"/>
        <w:numPr>
          <w:ilvl w:val="0"/>
          <w:numId w:val="17"/>
        </w:numPr>
      </w:pPr>
      <w:r>
        <w:rPr>
          <w:i/>
          <w:iCs/>
        </w:rPr>
        <w:t>A gépi látásnak a szőlőlevélről kell betegségeket felismernie.</w:t>
      </w:r>
    </w:p>
    <w:p w14:paraId="004D1B15" w14:textId="47C8A758" w:rsidR="007C0B68" w:rsidRDefault="007C0B68">
      <w:pPr>
        <w:pStyle w:val="Listaszerbekezds"/>
        <w:numPr>
          <w:ilvl w:val="0"/>
          <w:numId w:val="17"/>
        </w:numPr>
        <w:rPr>
          <w:i/>
          <w:iCs/>
        </w:rPr>
      </w:pPr>
      <w:r w:rsidRPr="007C0B68">
        <w:rPr>
          <w:i/>
          <w:iCs/>
        </w:rPr>
        <w:t>Lisztharmatra, peronoszpórára és rothadásra be kell tanítani a modellt</w:t>
      </w:r>
    </w:p>
    <w:p w14:paraId="6AFDED29" w14:textId="598D5F22" w:rsidR="007C0B68" w:rsidRDefault="0097539D">
      <w:pPr>
        <w:pStyle w:val="Listaszerbekezds"/>
        <w:numPr>
          <w:ilvl w:val="0"/>
          <w:numId w:val="17"/>
        </w:numPr>
        <w:rPr>
          <w:i/>
          <w:iCs/>
        </w:rPr>
      </w:pPr>
      <w:r>
        <w:rPr>
          <w:i/>
          <w:iCs/>
        </w:rPr>
        <w:t>A gépi látásnak automatikusan le kell futnia bejövő kép esetén.</w:t>
      </w:r>
    </w:p>
    <w:p w14:paraId="2B908000" w14:textId="13873F3F" w:rsidR="0097539D" w:rsidRDefault="0097539D">
      <w:pPr>
        <w:pStyle w:val="Listaszerbekezds"/>
        <w:numPr>
          <w:ilvl w:val="0"/>
          <w:numId w:val="17"/>
        </w:numPr>
        <w:rPr>
          <w:i/>
          <w:iCs/>
        </w:rPr>
      </w:pPr>
      <w:r>
        <w:rPr>
          <w:i/>
          <w:iCs/>
        </w:rPr>
        <w:t>Hiba esetén a képet ki kell hagyni.</w:t>
      </w:r>
    </w:p>
    <w:p w14:paraId="330E3FBB" w14:textId="673CA4F9" w:rsidR="001C11F1" w:rsidRDefault="0097539D">
      <w:pPr>
        <w:pStyle w:val="Listaszerbekezds"/>
        <w:numPr>
          <w:ilvl w:val="0"/>
          <w:numId w:val="17"/>
        </w:numPr>
        <w:rPr>
          <w:i/>
          <w:iCs/>
        </w:rPr>
      </w:pPr>
      <w:r>
        <w:rPr>
          <w:i/>
          <w:iCs/>
        </w:rPr>
        <w:t>Legalább 80%-os sikerességgel kell futni.</w:t>
      </w:r>
    </w:p>
    <w:p w14:paraId="23B8FC2C" w14:textId="2B795B29" w:rsidR="0097539D" w:rsidRDefault="0097539D">
      <w:pPr>
        <w:pStyle w:val="Listaszerbekezds"/>
        <w:numPr>
          <w:ilvl w:val="0"/>
          <w:numId w:val="17"/>
        </w:numPr>
        <w:rPr>
          <w:i/>
          <w:iCs/>
        </w:rPr>
      </w:pPr>
      <w:r>
        <w:rPr>
          <w:i/>
          <w:iCs/>
        </w:rPr>
        <w:t xml:space="preserve">A gépi látásnak a </w:t>
      </w:r>
      <w:proofErr w:type="spellStart"/>
      <w:r>
        <w:rPr>
          <w:i/>
          <w:iCs/>
        </w:rPr>
        <w:t>szernver</w:t>
      </w:r>
      <w:proofErr w:type="spellEnd"/>
      <w:r>
        <w:rPr>
          <w:i/>
          <w:iCs/>
        </w:rPr>
        <w:t xml:space="preserve"> oldalon kell lennie.</w:t>
      </w:r>
    </w:p>
    <w:p w14:paraId="5EA2E05A" w14:textId="599E6108" w:rsidR="0097539D" w:rsidRPr="0097539D" w:rsidRDefault="0097539D">
      <w:pPr>
        <w:pStyle w:val="Listaszerbekezds"/>
        <w:numPr>
          <w:ilvl w:val="0"/>
          <w:numId w:val="17"/>
        </w:numPr>
        <w:rPr>
          <w:i/>
          <w:iCs/>
        </w:rPr>
      </w:pPr>
      <w:r>
        <w:rPr>
          <w:i/>
          <w:iCs/>
        </w:rPr>
        <w:t>Több betegség esetén elég csak egyet felismerni.</w:t>
      </w:r>
    </w:p>
    <w:p w14:paraId="5AF1B07F" w14:textId="299FBD21" w:rsidR="00BE5A8E" w:rsidRDefault="00CC7379" w:rsidP="00D20E0C">
      <w:pPr>
        <w:pStyle w:val="Cmsor1"/>
      </w:pPr>
      <w:bookmarkStart w:id="31" w:name="_Toc225435321"/>
      <w:r>
        <w:lastRenderedPageBreak/>
        <w:t>Architektúra</w:t>
      </w:r>
      <w:r w:rsidR="00631DA9">
        <w:rPr>
          <w:noProof/>
        </w:rPr>
        <mc:AlternateContent>
          <mc:Choice Requires="wps">
            <w:drawing>
              <wp:anchor distT="0" distB="0" distL="114300" distR="114300" simplePos="0" relativeHeight="251684864" behindDoc="0" locked="0" layoutInCell="1" allowOverlap="1" wp14:anchorId="269CA3FD" wp14:editId="58934021">
                <wp:simplePos x="0" y="0"/>
                <wp:positionH relativeFrom="page">
                  <wp:align>center</wp:align>
                </wp:positionH>
                <wp:positionV relativeFrom="paragraph">
                  <wp:posOffset>6170930</wp:posOffset>
                </wp:positionV>
                <wp:extent cx="5579745" cy="635"/>
                <wp:effectExtent l="0" t="0" r="1905" b="3810"/>
                <wp:wrapTopAndBottom/>
                <wp:docPr id="1903027965" name="Szövegdoboz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00A12571" w14:textId="3086B396" w:rsidR="00EE09C4" w:rsidRPr="00F855C2" w:rsidRDefault="00EE09C4" w:rsidP="00EE09C4">
                            <w:pPr>
                              <w:pStyle w:val="Kpalrs"/>
                              <w:jc w:val="center"/>
                              <w:rPr>
                                <w:rFonts w:ascii="Arial" w:hAnsi="Arial" w:cs="Lohit Hindi"/>
                                <w:b/>
                                <w:bCs/>
                                <w:noProof/>
                                <w:color w:val="000000" w:themeColor="text1"/>
                              </w:rPr>
                            </w:pPr>
                            <w:r>
                              <w:rPr>
                                <w:noProof/>
                              </w:rPr>
                              <w:fldChar w:fldCharType="begin"/>
                            </w:r>
                            <w:r>
                              <w:rPr>
                                <w:noProof/>
                              </w:rPr>
                              <w:instrText xml:space="preserve"> SEQ ábra \* ARABIC </w:instrText>
                            </w:r>
                            <w:r>
                              <w:rPr>
                                <w:noProof/>
                              </w:rPr>
                              <w:fldChar w:fldCharType="separate"/>
                            </w:r>
                            <w:r w:rsidR="004D47E9">
                              <w:rPr>
                                <w:noProof/>
                              </w:rPr>
                              <w:t>9</w:t>
                            </w:r>
                            <w:r>
                              <w:rPr>
                                <w:noProof/>
                              </w:rPr>
                              <w:fldChar w:fldCharType="end"/>
                            </w:r>
                            <w:r>
                              <w:t xml:space="preserve">. ábra </w:t>
                            </w:r>
                            <w:r w:rsidR="00FB0A9B">
                              <w:t>A</w:t>
                            </w:r>
                            <w:r>
                              <w:t>rchitektúra terv</w:t>
                            </w:r>
                            <w:r w:rsidR="00E62993">
                              <w:t xml:space="preserve"> (Forrás: Saját)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CA3FD" id="_x0000_s1027" type="#_x0000_t202" style="position:absolute;left:0;text-align:left;margin-left:0;margin-top:485.9pt;width:439.35pt;height:.05pt;z-index:2516848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" stroked="f">
                <v:textbox style="mso-fit-shape-to-text:t" inset="0,0,0,0">
                  <w:txbxContent>
                    <w:p w14:paraId="00A12571" w14:textId="3086B396" w:rsidR="00EE09C4" w:rsidRPr="00F855C2" w:rsidRDefault="00EE09C4" w:rsidP="00EE09C4">
                      <w:pPr>
                        <w:pStyle w:val="Kpalrs"/>
                        <w:jc w:val="center"/>
                        <w:rPr>
                          <w:rFonts w:ascii="Arial" w:hAnsi="Arial" w:cs="Lohit Hindi"/>
                          <w:b/>
                          <w:bCs/>
                          <w:noProof/>
                          <w:color w:val="000000" w:themeColor="text1"/>
                        </w:rPr>
                      </w:pPr>
                      <w:r>
                        <w:rPr>
                          <w:noProof/>
                        </w:rPr>
                        <w:fldChar w:fldCharType="begin"/>
                      </w:r>
                      <w:r>
                        <w:rPr>
                          <w:noProof/>
                        </w:rPr>
                        <w:instrText xml:space="preserve"> SEQ ábra \* ARABIC </w:instrText>
                      </w:r>
                      <w:r>
                        <w:rPr>
                          <w:noProof/>
                        </w:rPr>
                        <w:fldChar w:fldCharType="separate"/>
                      </w:r>
                      <w:r w:rsidR="004D47E9">
                        <w:rPr>
                          <w:noProof/>
                        </w:rPr>
                        <w:t>9</w:t>
                      </w:r>
                      <w:r>
                        <w:rPr>
                          <w:noProof/>
                        </w:rPr>
                        <w:fldChar w:fldCharType="end"/>
                      </w:r>
                      <w:r>
                        <w:t xml:space="preserve">. ábra </w:t>
                      </w:r>
                      <w:r w:rsidR="00FB0A9B">
                        <w:t>A</w:t>
                      </w:r>
                      <w:r>
                        <w:t>rchitektúra terv</w:t>
                      </w:r>
                      <w:r w:rsidR="00E62993">
                        <w:t xml:space="preserve"> (Forrás: Saját)</w:t>
                      </w:r>
                    </w:p>
                  </w:txbxContent>
                </v:textbox>
                <w10:wrap type="topAndBottom" anchorx="page"/>
              </v:shape>
            </w:pict>
          </mc:Fallback>
        </mc:AlternateContent>
      </w:r>
      <w:r w:rsidR="00631DA9">
        <w:rPr>
          <w:noProof/>
        </w:rPr>
        <w:drawing>
          <wp:anchor distT="0" distB="0" distL="114300" distR="114300" simplePos="0" relativeHeight="251682816" behindDoc="0" locked="0" layoutInCell="1" allowOverlap="1" wp14:anchorId="33B83B2B" wp14:editId="6F6DFE7B">
            <wp:simplePos x="0" y="0"/>
            <wp:positionH relativeFrom="margin">
              <wp:align>center</wp:align>
            </wp:positionH>
            <wp:positionV relativeFrom="paragraph">
              <wp:posOffset>338570</wp:posOffset>
            </wp:positionV>
            <wp:extent cx="4916769" cy="5868000"/>
            <wp:effectExtent l="0" t="0" r="0" b="0"/>
            <wp:wrapTopAndBottom/>
            <wp:docPr id="559848240" name="Kép 10" descr="A képen szöveg, képernyőkép, diagram,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48240" name="Kép 10" descr="A képen szöveg, képernyőkép, diagram, tervezés látható&#10;&#10;Előfordulhat, hogy az AI által létrehozott tartalom helytelen."/>
                    <pic:cNvPicPr/>
                  </pic:nvPicPr>
                  <pic:blipFill>
                    <a:blip r:embed="rId31">
                      <a:extLst>
                        <a:ext uri="{28A0092B-C50C-407E-A947-70E740481C1C}">
                          <a14:useLocalDpi xmlns:a14="http://schemas.microsoft.com/office/drawing/2010/main" val="0"/>
                        </a:ext>
                      </a:extLst>
                    </a:blip>
                    <a:stretch>
                      <a:fillRect/>
                    </a:stretch>
                  </pic:blipFill>
                  <pic:spPr>
                    <a:xfrm>
                      <a:off x="0" y="0"/>
                      <a:ext cx="4916769" cy="5868000"/>
                    </a:xfrm>
                    <a:prstGeom prst="rect">
                      <a:avLst/>
                    </a:prstGeom>
                  </pic:spPr>
                </pic:pic>
              </a:graphicData>
            </a:graphic>
            <wp14:sizeRelH relativeFrom="margin">
              <wp14:pctWidth>0</wp14:pctWidth>
            </wp14:sizeRelH>
            <wp14:sizeRelV relativeFrom="margin">
              <wp14:pctHeight>0</wp14:pctHeight>
            </wp14:sizeRelV>
          </wp:anchor>
        </w:drawing>
      </w:r>
      <w:bookmarkEnd w:id="31"/>
    </w:p>
    <w:p w14:paraId="67117C7C" w14:textId="340A9E54" w:rsidR="00D06CC7" w:rsidRDefault="00EE09C4" w:rsidP="00EE09C4">
      <w:r>
        <w:t xml:space="preserve">A rendszer architektúra kialakításánál a cél, </w:t>
      </w:r>
      <w:r w:rsidR="00D00AE4">
        <w:t>egy,</w:t>
      </w:r>
      <w:r w:rsidR="00045455">
        <w:t xml:space="preserve"> </w:t>
      </w:r>
      <w:r>
        <w:t>a kutatás során már ismertetett rendszerekhez hasonló</w:t>
      </w:r>
      <w:r w:rsidR="00045455">
        <w:t>,</w:t>
      </w:r>
      <w:r>
        <w:t xml:space="preserve"> szisztéma kialakítása, mely nem csak egy szenzor állomás üzemeltetésére és nyilvántartására képes, hanem szabadon, dinamikusan bővíthető, hisz ez egy alapköve az </w:t>
      </w:r>
      <w:proofErr w:type="spellStart"/>
      <w:r>
        <w:t>IoT</w:t>
      </w:r>
      <w:proofErr w:type="spellEnd"/>
      <w:r>
        <w:t xml:space="preserve"> rendszereknek.</w:t>
      </w:r>
    </w:p>
    <w:p w14:paraId="46B2B1EA" w14:textId="2414775E" w:rsidR="00EE09C4" w:rsidRDefault="00631DA9" w:rsidP="00EE09C4">
      <w:r>
        <w:t xml:space="preserve">A szenzor állomás különböző adatokat nyer ki a környezetből, mint hőmérséklet, páratartalom és UV fény intenzitás, illetve egy kamerával folyamatosan képeket készít a </w:t>
      </w:r>
      <w:r>
        <w:lastRenderedPageBreak/>
        <w:t>szőlőről. A szenzor állomás ezután wifin, az interneten keresztül kommunikálja le az adatokat a szerverrel, ami szintén a hálózaton keresztül szolgáltatja azokat a felhasználónak.</w:t>
      </w:r>
    </w:p>
    <w:p w14:paraId="0591ABDE" w14:textId="14B605C3" w:rsidR="00631DA9" w:rsidRDefault="00631DA9" w:rsidP="00EE09C4">
      <w:r>
        <w:t>A 21. ábrán látható, hogy a rendszer 4 fő részre, problémára bomlik fel:</w:t>
      </w:r>
    </w:p>
    <w:p w14:paraId="079D2097" w14:textId="32181234" w:rsidR="00631DA9" w:rsidRPr="00631DA9" w:rsidRDefault="00631DA9">
      <w:pPr>
        <w:pStyle w:val="Listaszerbekezds"/>
        <w:numPr>
          <w:ilvl w:val="0"/>
          <w:numId w:val="18"/>
        </w:numPr>
      </w:pPr>
      <w:r>
        <w:t xml:space="preserve">Adatokat feldolgozó, reprezentáló </w:t>
      </w:r>
      <w:r w:rsidRPr="00631DA9">
        <w:rPr>
          <w:b/>
          <w:bCs/>
        </w:rPr>
        <w:t>szerver</w:t>
      </w:r>
    </w:p>
    <w:p w14:paraId="0A1F4E63" w14:textId="12F850EB" w:rsidR="00631DA9" w:rsidRPr="00631DA9" w:rsidRDefault="00631DA9">
      <w:pPr>
        <w:pStyle w:val="Listaszerbekezds"/>
        <w:numPr>
          <w:ilvl w:val="0"/>
          <w:numId w:val="18"/>
        </w:numPr>
      </w:pPr>
      <w:r>
        <w:t xml:space="preserve">Adatokat tároló </w:t>
      </w:r>
      <w:r w:rsidRPr="00631DA9">
        <w:rPr>
          <w:b/>
          <w:bCs/>
        </w:rPr>
        <w:t>adatbázis</w:t>
      </w:r>
    </w:p>
    <w:p w14:paraId="03775B8F" w14:textId="3815E93F" w:rsidR="00631DA9" w:rsidRPr="00631DA9" w:rsidRDefault="00631DA9">
      <w:pPr>
        <w:pStyle w:val="Listaszerbekezds"/>
        <w:numPr>
          <w:ilvl w:val="0"/>
          <w:numId w:val="18"/>
        </w:numPr>
      </w:pPr>
      <w:r>
        <w:t xml:space="preserve">Képekről betegségeket felismerő </w:t>
      </w:r>
      <w:r w:rsidRPr="00631DA9">
        <w:rPr>
          <w:b/>
          <w:bCs/>
        </w:rPr>
        <w:t>gépi látás</w:t>
      </w:r>
    </w:p>
    <w:p w14:paraId="130753E7" w14:textId="39AF6184" w:rsidR="00631DA9" w:rsidRPr="00631DA9" w:rsidRDefault="00631DA9">
      <w:pPr>
        <w:pStyle w:val="Listaszerbekezds"/>
        <w:numPr>
          <w:ilvl w:val="0"/>
          <w:numId w:val="18"/>
        </w:numPr>
      </w:pPr>
      <w:r>
        <w:t xml:space="preserve">Adatok, képeket összegyűjtő </w:t>
      </w:r>
      <w:r w:rsidRPr="00631DA9">
        <w:rPr>
          <w:b/>
          <w:bCs/>
        </w:rPr>
        <w:t>szenzor állomás</w:t>
      </w:r>
    </w:p>
    <w:p w14:paraId="71AF09C1" w14:textId="5564E4A8" w:rsidR="00631DA9" w:rsidRPr="00D06CC7" w:rsidRDefault="00631DA9" w:rsidP="00631DA9">
      <w:r>
        <w:t>Ezen részek mindegyikének megvannak a maga kihívásaik</w:t>
      </w:r>
      <w:r w:rsidR="001D5251">
        <w:t>.</w:t>
      </w:r>
      <w:r>
        <w:t xml:space="preserve"> </w:t>
      </w:r>
      <w:r w:rsidR="001D5251">
        <w:t>A</w:t>
      </w:r>
      <w:r>
        <w:t xml:space="preserve"> szenzor állomás estén egy </w:t>
      </w:r>
      <w:r w:rsidR="001D5251">
        <w:t>viszonylag robosztus rendszer kialakítása szükséges mely, folyamatos kommunikációt folytat a szerverrel. A szervernek rendkívül dinamikusnak kell lennie, hogy tudjon alkalmazkodni a különböző szenzor állomásokhoz, adatokhoz, amik létrejöhetnek a jövőben. Az adatbázisnak is dinamikusnak kell lennie és minél optimálisabban kell futnia. Végül a legnagyobb kihívás a betegség felismerés, melynek folyamatosan futnia kell nem fogyasztva túlságosan a szerver erőforrásait.</w:t>
      </w:r>
    </w:p>
    <w:bookmarkStart w:id="32" w:name="_Toc225435322"/>
    <w:p w14:paraId="54984E2D" w14:textId="25F58707" w:rsidR="00BE5A8E" w:rsidRDefault="003C59E8" w:rsidP="00D20E0C">
      <w:pPr>
        <w:pStyle w:val="Cmsor2"/>
      </w:pPr>
      <w:r>
        <w:rPr>
          <w:noProof/>
        </w:rPr>
        <mc:AlternateContent>
          <mc:Choice Requires="wps">
            <w:drawing>
              <wp:anchor distT="0" distB="0" distL="114300" distR="114300" simplePos="0" relativeHeight="251689984" behindDoc="0" locked="0" layoutInCell="1" allowOverlap="1" wp14:anchorId="4D344148" wp14:editId="5749D73B">
                <wp:simplePos x="0" y="0"/>
                <wp:positionH relativeFrom="margin">
                  <wp:align>right</wp:align>
                </wp:positionH>
                <wp:positionV relativeFrom="paragraph">
                  <wp:posOffset>3434715</wp:posOffset>
                </wp:positionV>
                <wp:extent cx="5579745" cy="415290"/>
                <wp:effectExtent l="0" t="0" r="1905" b="3810"/>
                <wp:wrapTopAndBottom/>
                <wp:docPr id="1294479714" name="Szövegdoboz 1"/>
                <wp:cNvGraphicFramePr/>
                <a:graphic xmlns:a="http://schemas.openxmlformats.org/drawingml/2006/main">
                  <a:graphicData uri="http://schemas.microsoft.com/office/word/2010/wordprocessingShape">
                    <wps:wsp>
                      <wps:cNvSpPr txBox="1"/>
                      <wps:spPr>
                        <a:xfrm>
                          <a:off x="0" y="0"/>
                          <a:ext cx="5579745" cy="415290"/>
                        </a:xfrm>
                        <a:prstGeom prst="rect">
                          <a:avLst/>
                        </a:prstGeom>
                        <a:solidFill>
                          <a:prstClr val="white"/>
                        </a:solidFill>
                        <a:ln>
                          <a:noFill/>
                        </a:ln>
                      </wps:spPr>
                      <wps:txbx>
                        <w:txbxContent>
                          <w:p w14:paraId="29622782" w14:textId="35A9C55E" w:rsidR="002B3BB2" w:rsidRPr="00B326DB" w:rsidRDefault="002B3BB2" w:rsidP="002B3BB2">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4D47E9">
                              <w:rPr>
                                <w:noProof/>
                              </w:rPr>
                              <w:t>10</w:t>
                            </w:r>
                            <w:r>
                              <w:rPr>
                                <w:noProof/>
                              </w:rPr>
                              <w:fldChar w:fldCharType="end"/>
                            </w:r>
                            <w:r>
                              <w:t>. ábra Teljes komponens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344148" id="_x0000_s1028" type="#_x0000_t202" style="position:absolute;left:0;text-align:left;margin-left:388.15pt;margin-top:270.45pt;width:439.35pt;height:32.7pt;z-index:2516899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" stroked="f">
                <v:textbox style="mso-fit-shape-to-text:t" inset="0,0,0,0">
                  <w:txbxContent>
                    <w:p w14:paraId="29622782" w14:textId="35A9C55E" w:rsidR="002B3BB2" w:rsidRPr="00B326DB" w:rsidRDefault="002B3BB2" w:rsidP="002B3BB2">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4D47E9">
                        <w:rPr>
                          <w:noProof/>
                        </w:rPr>
                        <w:t>10</w:t>
                      </w:r>
                      <w:r>
                        <w:rPr>
                          <w:noProof/>
                        </w:rPr>
                        <w:fldChar w:fldCharType="end"/>
                      </w:r>
                      <w:r>
                        <w:t>. ábra Teljes komponens diagram</w:t>
                      </w:r>
                    </w:p>
                  </w:txbxContent>
                </v:textbox>
                <w10:wrap type="topAndBottom" anchorx="margin"/>
              </v:shape>
            </w:pict>
          </mc:Fallback>
        </mc:AlternateContent>
      </w:r>
      <w:r>
        <w:rPr>
          <w:noProof/>
        </w:rPr>
        <w:drawing>
          <wp:anchor distT="0" distB="0" distL="114300" distR="114300" simplePos="0" relativeHeight="251688960" behindDoc="0" locked="0" layoutInCell="1" allowOverlap="1" wp14:anchorId="1BD6ED16" wp14:editId="32998CC7">
            <wp:simplePos x="0" y="0"/>
            <wp:positionH relativeFrom="page">
              <wp:align>center</wp:align>
            </wp:positionH>
            <wp:positionV relativeFrom="paragraph">
              <wp:posOffset>466090</wp:posOffset>
            </wp:positionV>
            <wp:extent cx="5579745" cy="2873375"/>
            <wp:effectExtent l="0" t="0" r="1905" b="3175"/>
            <wp:wrapTopAndBottom/>
            <wp:docPr id="368795765" name="Kép 12" descr="A képen szöveg, diagram, Tervrajz, Műszaki rajz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95765" name="Kép 12" descr="A képen szöveg, diagram, Tervrajz, Műszaki rajz látható&#10;&#10;Előfordulhat, hogy az AI által létrehozott tartalom helytelen."/>
                    <pic:cNvPicPr/>
                  </pic:nvPicPr>
                  <pic:blipFill>
                    <a:blip r:embed="rId32">
                      <a:extLst>
                        <a:ext uri="{28A0092B-C50C-407E-A947-70E740481C1C}">
                          <a14:useLocalDpi xmlns:a14="http://schemas.microsoft.com/office/drawing/2010/main" val="0"/>
                        </a:ext>
                      </a:extLst>
                    </a:blip>
                    <a:stretch>
                      <a:fillRect/>
                    </a:stretch>
                  </pic:blipFill>
                  <pic:spPr>
                    <a:xfrm>
                      <a:off x="0" y="0"/>
                      <a:ext cx="5579745" cy="2873375"/>
                    </a:xfrm>
                    <a:prstGeom prst="rect">
                      <a:avLst/>
                    </a:prstGeom>
                  </pic:spPr>
                </pic:pic>
              </a:graphicData>
            </a:graphic>
          </wp:anchor>
        </w:drawing>
      </w:r>
      <w:r w:rsidR="00D06CC7">
        <w:t>Komponens</w:t>
      </w:r>
      <w:r w:rsidR="00631DA9">
        <w:t>ek</w:t>
      </w:r>
      <w:bookmarkEnd w:id="32"/>
    </w:p>
    <w:p w14:paraId="23A1F38C" w14:textId="75F7FE29" w:rsidR="00BE5A8E" w:rsidRDefault="00150131" w:rsidP="00150131">
      <w:r>
        <w:t xml:space="preserve">Mivel a prototípus a szoftveres megvalósítására koncentrál a rendszernek ezért a különböző komponensek bemutatására UML komponens diagramokat használok. Ezzel az eszközzel </w:t>
      </w:r>
      <w:r>
        <w:lastRenderedPageBreak/>
        <w:t>könnyen megmutatható, hogy a rendszer részei (&lt;&lt;</w:t>
      </w:r>
      <w:proofErr w:type="spellStart"/>
      <w:r>
        <w:t>component</w:t>
      </w:r>
      <w:proofErr w:type="spellEnd"/>
      <w:r>
        <w:t>&gt;&gt;), milyen interfészeken kommunikálnak egymással és milyen eszközöket (&lt;&lt;</w:t>
      </w:r>
      <w:proofErr w:type="spellStart"/>
      <w:r>
        <w:t>artifact</w:t>
      </w:r>
      <w:proofErr w:type="spellEnd"/>
      <w:r>
        <w:t>&gt;&gt;) használnak.</w:t>
      </w:r>
      <w:r>
        <w:fldChar w:fldCharType="begin"/>
      </w:r>
      <w:r w:rsidR="003552AA">
        <w:instrText xml:space="preserve"> ADDIN ZOTERO_ITEM CSL_CITATION {"citationID":"qUTBDgXS","properties":{"formattedCitation":"[26]","plainCitation":"[26]","noteIndex":0},"citationItems":[{"id":260,"uris":["http://zotero.org/users/local/XH02LzYA/items/AVBZLYA7"],"itemData":{"id":260,"type":"webpage","abstract":"IBM Documentation.","language":"en-US","license":"© Copyright IBM Corporation 1987, 2012","title":"IBM DevOps Model Architect","URL":"https://www.ibm.com/docs/en/dma?topic=diagrams-component","accessed":{"date-parts":[["2026",3,2]]},"issued":{"date-parts":[["2023",7,18]]}}}],"schema":"https://github.com/citation-style-language/schema/raw/master/csl-citation.json"} </w:instrText>
      </w:r>
      <w:r>
        <w:fldChar w:fldCharType="separate"/>
      </w:r>
      <w:r w:rsidR="003552AA" w:rsidRPr="003552AA">
        <w:rPr>
          <w:rFonts w:cs="Times New Roman"/>
        </w:rPr>
        <w:t>[26]</w:t>
      </w:r>
      <w:r>
        <w:fldChar w:fldCharType="end"/>
      </w:r>
    </w:p>
    <w:p w14:paraId="22862685" w14:textId="07F30043" w:rsidR="00150131" w:rsidRDefault="00150131" w:rsidP="00150131">
      <w:r>
        <w:t>A</w:t>
      </w:r>
      <w:r w:rsidR="00E62993">
        <w:t>z</w:t>
      </w:r>
      <w:r>
        <w:t xml:space="preserve"> ábrán a teljes rendszer komponens diagramja találhat a négy </w:t>
      </w:r>
      <w:r w:rsidR="00B06D2A">
        <w:t>komponenssel</w:t>
      </w:r>
      <w:r>
        <w:t xml:space="preserve"> plusz a klienssel, mint </w:t>
      </w:r>
      <w:r w:rsidR="00B06D2A">
        <w:t>eszközzel.</w:t>
      </w:r>
    </w:p>
    <w:p w14:paraId="41077137" w14:textId="1C5D3313" w:rsidR="00B06D2A" w:rsidRDefault="00B06D2A" w:rsidP="00150131">
      <w:r>
        <w:t xml:space="preserve">A szenzor állomás különböző szenzor adatokat küld a szervernek, illetve </w:t>
      </w:r>
      <w:r w:rsidR="002B3BB2">
        <w:t>végrehajtja</w:t>
      </w:r>
      <w:r>
        <w:t xml:space="preserve"> a különböző utasításokat, amiket a rendszertől kaphat, ezek olyan egyszerű utasítások, mint hogy ki vagy bekapcsolva legyen</w:t>
      </w:r>
      <w:r w:rsidR="002B3BB2">
        <w:t xml:space="preserve"> az állomás.</w:t>
      </w:r>
    </w:p>
    <w:p w14:paraId="66983293" w14:textId="4C8BA553" w:rsidR="002B3BB2" w:rsidRDefault="00B06D2A" w:rsidP="00150131">
      <w:r>
        <w:t xml:space="preserve">A gépi látás komponens folyamatosan kapja a levelekről készített képeket a szervertől, majd azokat kiértékeli és ezt visszaadja a szervernek, mely a szenzor </w:t>
      </w:r>
      <w:r w:rsidR="003600B3">
        <w:t>adattokkal</w:t>
      </w:r>
      <w:r>
        <w:t xml:space="preserve"> eltárolásra kerül az adatbázisban.</w:t>
      </w:r>
    </w:p>
    <w:p w14:paraId="43B44EC5" w14:textId="743266A6" w:rsidR="002B3BB2" w:rsidRDefault="00B06D2A" w:rsidP="003600B3">
      <w:r>
        <w:t>A kliens megemlítése is rendkívül fontos, mivel ő teszi meg az állomások regisztrációját és az adtok lékérését.</w:t>
      </w:r>
    </w:p>
    <w:p w14:paraId="76B7695F" w14:textId="77777777" w:rsidR="002B3BB2" w:rsidRDefault="002B3BB2" w:rsidP="002B3BB2">
      <w:pPr>
        <w:keepNext/>
        <w:jc w:val="center"/>
      </w:pPr>
      <w:r>
        <w:rPr>
          <w:noProof/>
        </w:rPr>
        <w:drawing>
          <wp:inline distT="0" distB="0" distL="0" distR="0" wp14:anchorId="2EA9D88F" wp14:editId="361D22D3">
            <wp:extent cx="5579745" cy="2503805"/>
            <wp:effectExtent l="0" t="0" r="1905" b="0"/>
            <wp:docPr id="575883917"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83917" name="Kép 575883917"/>
                    <pic:cNvPicPr/>
                  </pic:nvPicPr>
                  <pic:blipFill>
                    <a:blip r:embed="rId33">
                      <a:extLst>
                        <a:ext uri="{28A0092B-C50C-407E-A947-70E740481C1C}">
                          <a14:useLocalDpi xmlns:a14="http://schemas.microsoft.com/office/drawing/2010/main" val="0"/>
                        </a:ext>
                      </a:extLst>
                    </a:blip>
                    <a:stretch>
                      <a:fillRect/>
                    </a:stretch>
                  </pic:blipFill>
                  <pic:spPr>
                    <a:xfrm>
                      <a:off x="0" y="0"/>
                      <a:ext cx="5579745" cy="2503805"/>
                    </a:xfrm>
                    <a:prstGeom prst="rect">
                      <a:avLst/>
                    </a:prstGeom>
                  </pic:spPr>
                </pic:pic>
              </a:graphicData>
            </a:graphic>
          </wp:inline>
        </w:drawing>
      </w:r>
    </w:p>
    <w:p w14:paraId="6874D73E" w14:textId="3105EEFF" w:rsidR="002B3BB2" w:rsidRPr="00BE5A8E" w:rsidRDefault="004D47E9" w:rsidP="002B3BB2">
      <w:pPr>
        <w:pStyle w:val="Kpalrs"/>
        <w:jc w:val="center"/>
      </w:pPr>
      <w:fldSimple w:instr=" SEQ ábra \* ARABIC ">
        <w:r>
          <w:rPr>
            <w:noProof/>
          </w:rPr>
          <w:t>11</w:t>
        </w:r>
      </w:fldSimple>
      <w:r w:rsidR="002B3BB2">
        <w:t>. ábra Állomás komponens diagram</w:t>
      </w:r>
      <w:r w:rsidR="00E62993">
        <w:t xml:space="preserve"> (Forrás: Saját)</w:t>
      </w:r>
    </w:p>
    <w:p w14:paraId="298905C9" w14:textId="77777777" w:rsidR="00D121BC" w:rsidRDefault="00D121BC" w:rsidP="002B3BB2">
      <w:r>
        <w:t>Az állomás három adatot vesz fel a környezetből: páratartalom, UV fény és hőmérséklet. A szenzorok ezeket a környezeti értékeket feszültségekké alakítják át, majd adják le a különböző interfészeken.</w:t>
      </w:r>
    </w:p>
    <w:p w14:paraId="6DDA6005" w14:textId="603BEB57" w:rsidR="00D121BC" w:rsidRDefault="00D121BC" w:rsidP="00D121BC">
      <w:r>
        <w:t>A mikrokontroller ki olvassa ezeket a feszültségeket</w:t>
      </w:r>
      <w:r w:rsidR="00E62993">
        <w:t>, értékeket</w:t>
      </w:r>
      <w:r>
        <w:t xml:space="preserve">, majd átalakítja olyan formába, melyet, ha elküld a szervernek akkor az fel tudja dolgozni. Egy egyszerű struktúra a JSON, mely kompatibilis rendkívül sok szoftveres eszközzel, nyelvvel. A kamerával </w:t>
      </w:r>
      <w:r>
        <w:lastRenderedPageBreak/>
        <w:t xml:space="preserve">készített képet a mikrokontroller </w:t>
      </w:r>
      <w:r w:rsidR="00897ADF">
        <w:t>.</w:t>
      </w:r>
      <w:proofErr w:type="spellStart"/>
      <w:r>
        <w:t>jpg</w:t>
      </w:r>
      <w:proofErr w:type="spellEnd"/>
      <w:r>
        <w:t xml:space="preserve"> formátumban továbbítja a szervernek. A képet és a szenzor adatokat az állomás http </w:t>
      </w:r>
      <w:r w:rsidR="006B7B1F">
        <w:t>protokollon keresztül</w:t>
      </w:r>
      <w:r>
        <w:t xml:space="preserve"> kommuniká</w:t>
      </w:r>
      <w:r w:rsidR="006B7B1F">
        <w:t>l</w:t>
      </w:r>
      <w:r>
        <w:t>ja le a</w:t>
      </w:r>
      <w:r w:rsidR="006B7B1F">
        <w:t>z interneten keresztül.</w:t>
      </w:r>
    </w:p>
    <w:p w14:paraId="0872760E" w14:textId="77777777" w:rsidR="006B7B1F" w:rsidRDefault="006B7B1F" w:rsidP="006B7B1F">
      <w:pPr>
        <w:keepNext/>
        <w:jc w:val="center"/>
      </w:pPr>
      <w:r>
        <w:rPr>
          <w:noProof/>
        </w:rPr>
        <w:drawing>
          <wp:inline distT="0" distB="0" distL="0" distR="0" wp14:anchorId="45EC0BCA" wp14:editId="0A605506">
            <wp:extent cx="5614487" cy="2736000"/>
            <wp:effectExtent l="0" t="0" r="5715" b="7620"/>
            <wp:docPr id="2122983773"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83773" name="Kép 2122983773"/>
                    <pic:cNvPicPr/>
                  </pic:nvPicPr>
                  <pic:blipFill>
                    <a:blip r:embed="rId34">
                      <a:extLst>
                        <a:ext uri="{28A0092B-C50C-407E-A947-70E740481C1C}">
                          <a14:useLocalDpi xmlns:a14="http://schemas.microsoft.com/office/drawing/2010/main" val="0"/>
                        </a:ext>
                      </a:extLst>
                    </a:blip>
                    <a:stretch>
                      <a:fillRect/>
                    </a:stretch>
                  </pic:blipFill>
                  <pic:spPr>
                    <a:xfrm>
                      <a:off x="0" y="0"/>
                      <a:ext cx="5614487" cy="2736000"/>
                    </a:xfrm>
                    <a:prstGeom prst="rect">
                      <a:avLst/>
                    </a:prstGeom>
                  </pic:spPr>
                </pic:pic>
              </a:graphicData>
            </a:graphic>
          </wp:inline>
        </w:drawing>
      </w:r>
    </w:p>
    <w:p w14:paraId="6ECEF5FB" w14:textId="6FFAB8EC" w:rsidR="006B7B1F" w:rsidRDefault="004D47E9" w:rsidP="006B7B1F">
      <w:pPr>
        <w:pStyle w:val="Kpalrs"/>
        <w:jc w:val="center"/>
      </w:pPr>
      <w:fldSimple w:instr=" SEQ ábra \* ARABIC ">
        <w:r>
          <w:rPr>
            <w:noProof/>
          </w:rPr>
          <w:t>12</w:t>
        </w:r>
      </w:fldSimple>
      <w:r w:rsidR="006B7B1F">
        <w:t>. ábra Szerver komponens diagram</w:t>
      </w:r>
    </w:p>
    <w:p w14:paraId="1FFA55DD" w14:textId="0CC1E7D7" w:rsidR="006B7B1F" w:rsidRDefault="006B7B1F" w:rsidP="006B7B1F">
      <w:r>
        <w:t xml:space="preserve">A szerver a központi eleme a rendszernek, mely adat továbbítással és reprezentálással foglalkozik, esetleges számításokat végezhet. 4 komponensre osztható fel: szenzor adat kontroller, szenzor adatfeldolgozó, logikai kontroller komponens, szakszóval </w:t>
      </w:r>
      <w:r w:rsidRPr="00E62993">
        <w:rPr>
          <w:i/>
          <w:iCs/>
        </w:rPr>
        <w:t>’backend’</w:t>
      </w:r>
      <w:r>
        <w:t xml:space="preserve"> és végül a reprezentációs komponens szakszóval </w:t>
      </w:r>
      <w:r w:rsidRPr="00E62993">
        <w:rPr>
          <w:i/>
          <w:iCs/>
        </w:rPr>
        <w:t>’frontend</w:t>
      </w:r>
      <w:r>
        <w:t>’. [26. ábra]</w:t>
      </w:r>
    </w:p>
    <w:p w14:paraId="2CDD443F" w14:textId="2B6048F0" w:rsidR="006B7B1F" w:rsidRDefault="006B7B1F" w:rsidP="006B7B1F">
      <w:r>
        <w:t xml:space="preserve">A szenzor adat kontroller előfeldolgozásokat végez a bejövő információval, hitelesíti a szenzor állomást és lehetővé teszi az adat feldolgozását. </w:t>
      </w:r>
      <w:r w:rsidR="00897ADF">
        <w:t xml:space="preserve">Tovább adja az adatokat a szenzor </w:t>
      </w:r>
      <w:r w:rsidR="00E62993">
        <w:t>adatfeldolgozónak</w:t>
      </w:r>
      <w:r w:rsidR="00897ADF">
        <w:t>, ami megfelelő logikát végez rajtuk és elmenti őket az adatbázisba. A képet a gépi látásnak szolgáltatja, ami, majd visszaadja azt a szenzor adatfeldolgozónak.</w:t>
      </w:r>
    </w:p>
    <w:p w14:paraId="3AB59D89" w14:textId="0DB28B27" w:rsidR="000957C7" w:rsidRDefault="00897ADF" w:rsidP="000957C7">
      <w:r>
        <w:t>A ’backend’ és a ’frontend’ feladata az adatok szolgáltatása felhasználónak és az állomások elmentése az adatbázisban a hitelesítő információval együtt. A kontroller komponens útvonal irányítást, adatszolgáltatást és esetleges logikát végez. A prezentációs komponens az oldalakat szolgáltatja a felhasználónak, inputot fogad és adja tovább, illetve a kapott</w:t>
      </w:r>
      <w:r w:rsidR="000957C7">
        <w:t xml:space="preserve"> </w:t>
      </w:r>
      <w:r>
        <w:t>adatokból diagrammokat készít.</w:t>
      </w:r>
    </w:p>
    <w:p w14:paraId="37152CD1" w14:textId="081F9B64" w:rsidR="000957C7" w:rsidRDefault="00014CC1" w:rsidP="000957C7">
      <w:r>
        <w:rPr>
          <w:noProof/>
        </w:rPr>
        <w:lastRenderedPageBreak/>
        <w:drawing>
          <wp:anchor distT="0" distB="0" distL="114300" distR="114300" simplePos="0" relativeHeight="251685888" behindDoc="0" locked="0" layoutInCell="1" allowOverlap="1" wp14:anchorId="363D248D" wp14:editId="3F98F9C9">
            <wp:simplePos x="0" y="0"/>
            <wp:positionH relativeFrom="page">
              <wp:align>center</wp:align>
            </wp:positionH>
            <wp:positionV relativeFrom="paragraph">
              <wp:posOffset>136525</wp:posOffset>
            </wp:positionV>
            <wp:extent cx="7182364" cy="2520000"/>
            <wp:effectExtent l="0" t="0" r="0" b="0"/>
            <wp:wrapTopAndBottom/>
            <wp:docPr id="551613668"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13668" name="Kép 55161366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182364" cy="2520000"/>
                    </a:xfrm>
                    <a:prstGeom prst="rect">
                      <a:avLst/>
                    </a:prstGeom>
                  </pic:spPr>
                </pic:pic>
              </a:graphicData>
            </a:graphic>
            <wp14:sizeRelH relativeFrom="margin">
              <wp14:pctWidth>0</wp14:pctWidth>
            </wp14:sizeRelH>
            <wp14:sizeRelV relativeFrom="margin">
              <wp14:pctHeight>0</wp14:pctHeight>
            </wp14:sizeRelV>
          </wp:anchor>
        </w:drawing>
      </w:r>
      <w:r w:rsidR="000957C7">
        <w:rPr>
          <w:noProof/>
        </w:rPr>
        <mc:AlternateContent>
          <mc:Choice Requires="wps">
            <w:drawing>
              <wp:anchor distT="0" distB="0" distL="114300" distR="114300" simplePos="0" relativeHeight="251687936" behindDoc="0" locked="0" layoutInCell="1" allowOverlap="1" wp14:anchorId="6B6A0095" wp14:editId="0B2521DE">
                <wp:simplePos x="0" y="0"/>
                <wp:positionH relativeFrom="margin">
                  <wp:align>center</wp:align>
                </wp:positionH>
                <wp:positionV relativeFrom="paragraph">
                  <wp:posOffset>2765856</wp:posOffset>
                </wp:positionV>
                <wp:extent cx="6155690" cy="635"/>
                <wp:effectExtent l="0" t="0" r="0" b="3810"/>
                <wp:wrapTopAndBottom/>
                <wp:docPr id="632853040" name="Szövegdoboz 1"/>
                <wp:cNvGraphicFramePr/>
                <a:graphic xmlns:a="http://schemas.openxmlformats.org/drawingml/2006/main">
                  <a:graphicData uri="http://schemas.microsoft.com/office/word/2010/wordprocessingShape">
                    <wps:wsp>
                      <wps:cNvSpPr txBox="1"/>
                      <wps:spPr>
                        <a:xfrm>
                          <a:off x="0" y="0"/>
                          <a:ext cx="6155690" cy="635"/>
                        </a:xfrm>
                        <a:prstGeom prst="rect">
                          <a:avLst/>
                        </a:prstGeom>
                        <a:solidFill>
                          <a:prstClr val="white"/>
                        </a:solidFill>
                        <a:ln>
                          <a:noFill/>
                        </a:ln>
                      </wps:spPr>
                      <wps:txbx>
                        <w:txbxContent>
                          <w:p w14:paraId="3FBDB783" w14:textId="5DD39FA1" w:rsidR="000957C7" w:rsidRPr="00184769" w:rsidRDefault="004D47E9" w:rsidP="000957C7">
                            <w:pPr>
                              <w:pStyle w:val="Kpalrs"/>
                              <w:jc w:val="center"/>
                              <w:rPr>
                                <w:rFonts w:ascii="Times New Roman" w:hAnsi="Times New Roman" w:cs="Lohit Hindi"/>
                              </w:rPr>
                            </w:pPr>
                            <w:fldSimple w:instr=" SEQ ábra \* ARABIC ">
                              <w:r>
                                <w:rPr>
                                  <w:noProof/>
                                </w:rPr>
                                <w:t>13</w:t>
                              </w:r>
                            </w:fldSimple>
                            <w:r w:rsidR="000957C7">
                              <w:t>. ábra Szerver környezet komponens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6A0095" id="_x0000_s1029" type="#_x0000_t202" style="position:absolute;left:0;text-align:left;margin-left:0;margin-top:217.8pt;width:484.7pt;height:.05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" stroked="f">
                <v:textbox style="mso-fit-shape-to-text:t" inset="0,0,0,0">
                  <w:txbxContent>
                    <w:p w14:paraId="3FBDB783" w14:textId="5DD39FA1" w:rsidR="000957C7" w:rsidRPr="00184769" w:rsidRDefault="004D47E9" w:rsidP="000957C7">
                      <w:pPr>
                        <w:pStyle w:val="Kpalrs"/>
                        <w:jc w:val="center"/>
                        <w:rPr>
                          <w:rFonts w:ascii="Times New Roman" w:hAnsi="Times New Roman" w:cs="Lohit Hindi"/>
                        </w:rPr>
                      </w:pPr>
                      <w:fldSimple w:instr=" SEQ ábra \* ARABIC ">
                        <w:r>
                          <w:rPr>
                            <w:noProof/>
                          </w:rPr>
                          <w:t>13</w:t>
                        </w:r>
                      </w:fldSimple>
                      <w:r w:rsidR="000957C7">
                        <w:t>. ábra Szerver környezet komponens diagram</w:t>
                      </w:r>
                    </w:p>
                  </w:txbxContent>
                </v:textbox>
                <w10:wrap type="topAndBottom" anchorx="margin"/>
              </v:shape>
            </w:pict>
          </mc:Fallback>
        </mc:AlternateContent>
      </w:r>
      <w:r w:rsidR="000957C7">
        <w:t>Az utolsó komponens diagramon a szerver környezete látható, milyen külön elválasztható komponensek kommunikálnak a szerverrel a szenzor állomáson kívül.</w:t>
      </w:r>
    </w:p>
    <w:p w14:paraId="78D32245" w14:textId="57D234BA" w:rsidR="000957C7" w:rsidRDefault="000957C7" w:rsidP="000957C7">
      <w:r>
        <w:t>Az első egyértelmű komponens a gépi látás, ami megkapja a kiválogatott képeket a szervertől és azokat dolgozza fel. Először a képek egy elő feldolgozáson mennek át, majd a kép egy betegség felismerő gépi látáson dolgozza fel őket. A kiértékelt értékeket visszaadja a szervernek.</w:t>
      </w:r>
    </w:p>
    <w:p w14:paraId="4A4790DD" w14:textId="57700D02" w:rsidR="000957C7" w:rsidRDefault="000957C7" w:rsidP="000957C7">
      <w:r>
        <w:t>Az adatbázisba az értékek eltárolásra kerülnek, majd SQL hívásokon keresztül</w:t>
      </w:r>
      <w:r w:rsidR="00045455">
        <w:t>, adódnak vissza a szervernek.</w:t>
      </w:r>
    </w:p>
    <w:p w14:paraId="76FB0584" w14:textId="6BC1F17D" w:rsidR="00045455" w:rsidRDefault="00045455" w:rsidP="000957C7">
      <w:r>
        <w:t>Komponensként fel van sorolva a felhasználó eszköze is, ami egy böngészőn keresztül jeleníti meg a megkapott adatokat</w:t>
      </w:r>
      <w:r w:rsidR="003C59E8">
        <w:t xml:space="preserve"> a felhasználó számára</w:t>
      </w:r>
      <w:r>
        <w:t>.</w:t>
      </w:r>
    </w:p>
    <w:p w14:paraId="1CE1566D" w14:textId="50439D51" w:rsidR="003C59E8" w:rsidRDefault="003C59E8" w:rsidP="00D20E0C">
      <w:pPr>
        <w:pStyle w:val="Cmsor2"/>
      </w:pPr>
      <w:bookmarkStart w:id="33" w:name="_Toc225435323"/>
      <w:r>
        <w:t>Állomás felvétel</w:t>
      </w:r>
      <w:bookmarkEnd w:id="33"/>
    </w:p>
    <w:p w14:paraId="3B61F441" w14:textId="02F367A9" w:rsidR="003C59E8" w:rsidRDefault="00E712CB" w:rsidP="003C59E8">
      <w:r>
        <w:t xml:space="preserve">Az </w:t>
      </w:r>
      <w:proofErr w:type="spellStart"/>
      <w:r>
        <w:t>IoT</w:t>
      </w:r>
      <w:proofErr w:type="spellEnd"/>
      <w:r>
        <w:t xml:space="preserve"> rendszer dinamikus bővítése miatt rendkívül fontos, megoldani, hogy a szerver oldalon könnyen lehessen bővíteni az állomások listáját és hitelesítő információit. A kliens, szenzor állomás oldalán, így a hitelesítési adatok használhatók és elindítható a biztos kommunikáció.</w:t>
      </w:r>
    </w:p>
    <w:p w14:paraId="7C28913D" w14:textId="0C6D7E51" w:rsidR="00E712CB" w:rsidRDefault="00E712CB" w:rsidP="003C59E8">
      <w:r>
        <w:t>Több lehetőség is van a hitelesítés megoldására</w:t>
      </w:r>
      <w:r w:rsidR="00E62993">
        <w:t xml:space="preserve"> ez esetben</w:t>
      </w:r>
      <w:r>
        <w:t xml:space="preserve"> egy rendkívül egyszerű állomás név és jelszó páros </w:t>
      </w:r>
      <w:r w:rsidR="00E62993">
        <w:t xml:space="preserve">kombinációval van megoldva </w:t>
      </w:r>
      <w:r>
        <w:t xml:space="preserve">a hitelesítés, mely során a felhasználó az állomás regisztrálása során megadja a jelszót és az állomásra vonatkozó egyedi állomás </w:t>
      </w:r>
      <w:r>
        <w:lastRenderedPageBreak/>
        <w:t xml:space="preserve">nevet, ezzel a párossal a szenzor kap egy </w:t>
      </w:r>
      <w:r w:rsidRPr="00E62993">
        <w:rPr>
          <w:i/>
          <w:iCs/>
        </w:rPr>
        <w:t>’</w:t>
      </w:r>
      <w:proofErr w:type="spellStart"/>
      <w:r w:rsidRPr="00E62993">
        <w:rPr>
          <w:i/>
          <w:iCs/>
        </w:rPr>
        <w:t>tokent</w:t>
      </w:r>
      <w:proofErr w:type="spellEnd"/>
      <w:r w:rsidRPr="00E62993">
        <w:rPr>
          <w:i/>
          <w:iCs/>
        </w:rPr>
        <w:t>’</w:t>
      </w:r>
      <w:r>
        <w:t>, mellyel hitelesíti magát a szerveren.</w:t>
      </w:r>
    </w:p>
    <w:p w14:paraId="7F8A4A3F" w14:textId="77777777" w:rsidR="00645CFA" w:rsidRDefault="00645CFA" w:rsidP="00645CFA">
      <w:pPr>
        <w:keepNext/>
        <w:jc w:val="center"/>
      </w:pPr>
      <w:r>
        <w:rPr>
          <w:noProof/>
        </w:rPr>
        <w:drawing>
          <wp:inline distT="0" distB="0" distL="0" distR="0" wp14:anchorId="3C64D122" wp14:editId="343238F0">
            <wp:extent cx="3240000" cy="6226361"/>
            <wp:effectExtent l="0" t="0" r="0" b="3175"/>
            <wp:docPr id="74518936"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8936" name="Kép 74518936"/>
                    <pic:cNvPicPr/>
                  </pic:nvPicPr>
                  <pic:blipFill>
                    <a:blip r:embed="rId36">
                      <a:extLst>
                        <a:ext uri="{28A0092B-C50C-407E-A947-70E740481C1C}">
                          <a14:useLocalDpi xmlns:a14="http://schemas.microsoft.com/office/drawing/2010/main" val="0"/>
                        </a:ext>
                      </a:extLst>
                    </a:blip>
                    <a:stretch>
                      <a:fillRect/>
                    </a:stretch>
                  </pic:blipFill>
                  <pic:spPr>
                    <a:xfrm>
                      <a:off x="0" y="0"/>
                      <a:ext cx="3240000" cy="6226361"/>
                    </a:xfrm>
                    <a:prstGeom prst="rect">
                      <a:avLst/>
                    </a:prstGeom>
                  </pic:spPr>
                </pic:pic>
              </a:graphicData>
            </a:graphic>
          </wp:inline>
        </w:drawing>
      </w:r>
    </w:p>
    <w:p w14:paraId="5366719C" w14:textId="6888E9D5" w:rsidR="00E712CB" w:rsidRDefault="004D47E9" w:rsidP="00645CFA">
      <w:pPr>
        <w:pStyle w:val="Kpalrs"/>
        <w:jc w:val="center"/>
      </w:pPr>
      <w:fldSimple w:instr=" SEQ ábra \* ARABIC ">
        <w:r>
          <w:rPr>
            <w:noProof/>
          </w:rPr>
          <w:t>14</w:t>
        </w:r>
      </w:fldSimple>
      <w:r w:rsidR="00645CFA">
        <w:t>. ábra Állomás regisztráció aktivitási diagram</w:t>
      </w:r>
      <w:r w:rsidR="00E62993">
        <w:t xml:space="preserve"> (Forrás: Saját)</w:t>
      </w:r>
    </w:p>
    <w:p w14:paraId="761E506B" w14:textId="0C05FC16" w:rsidR="00645CFA" w:rsidRDefault="00645CFA" w:rsidP="00645CFA">
      <w:r>
        <w:t xml:space="preserve">Az állomás regisztrációja egy rendkívül egyszerű folyamat, ami könnyen hasonlítható egy fiók létrehozásához is akár, ahol a felhasználó a létrehozás során megadja az állomás nevét, mellyel elkülöníthető lesz a többitől és az állomás jelszavát, amivel az állomásnak lehetősége van a szerverrel való kommunikációra. Ezek mellett különböző adatokat </w:t>
      </w:r>
      <w:r w:rsidR="00AC3A60">
        <w:t>lehet, még</w:t>
      </w:r>
      <w:r>
        <w:t xml:space="preserve"> hozzáadni, mint </w:t>
      </w:r>
      <w:r w:rsidR="00E62993">
        <w:t>lokalizáció</w:t>
      </w:r>
      <w:r>
        <w:t xml:space="preserve">, vezérlő egysége, a </w:t>
      </w:r>
      <w:r w:rsidR="00E62993">
        <w:t>betegség felismerés engedélyezése</w:t>
      </w:r>
      <w:r w:rsidR="00AC3A60">
        <w:t xml:space="preserve">. A </w:t>
      </w:r>
      <w:r w:rsidR="00AC3A60">
        <w:lastRenderedPageBreak/>
        <w:t>hitelesítési adatokat ez után hozzá lehet adni az állomás konfigurációihoz</w:t>
      </w:r>
      <w:r w:rsidR="00E62993">
        <w:t xml:space="preserve"> lehetőséget adva a kommunikáció megkezdésére.</w:t>
      </w:r>
    </w:p>
    <w:p w14:paraId="194972C7" w14:textId="77777777" w:rsidR="00AC3A60" w:rsidRDefault="00AC3A60" w:rsidP="00AC3A60">
      <w:pPr>
        <w:keepNext/>
        <w:jc w:val="center"/>
      </w:pPr>
      <w:r>
        <w:rPr>
          <w:noProof/>
        </w:rPr>
        <w:drawing>
          <wp:inline distT="0" distB="0" distL="0" distR="0" wp14:anchorId="26829FDF" wp14:editId="72A26AB4">
            <wp:extent cx="2268000" cy="6222882"/>
            <wp:effectExtent l="0" t="0" r="0" b="6985"/>
            <wp:docPr id="308350311"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50311" name="Kép 308350311"/>
                    <pic:cNvPicPr/>
                  </pic:nvPicPr>
                  <pic:blipFill>
                    <a:blip r:embed="rId37">
                      <a:extLst>
                        <a:ext uri="{28A0092B-C50C-407E-A947-70E740481C1C}">
                          <a14:useLocalDpi xmlns:a14="http://schemas.microsoft.com/office/drawing/2010/main" val="0"/>
                        </a:ext>
                      </a:extLst>
                    </a:blip>
                    <a:stretch>
                      <a:fillRect/>
                    </a:stretch>
                  </pic:blipFill>
                  <pic:spPr>
                    <a:xfrm>
                      <a:off x="0" y="0"/>
                      <a:ext cx="2268000" cy="6222882"/>
                    </a:xfrm>
                    <a:prstGeom prst="rect">
                      <a:avLst/>
                    </a:prstGeom>
                  </pic:spPr>
                </pic:pic>
              </a:graphicData>
            </a:graphic>
          </wp:inline>
        </w:drawing>
      </w:r>
    </w:p>
    <w:p w14:paraId="0C05E8C0" w14:textId="7CA1DBC3" w:rsidR="00AC3A60" w:rsidRDefault="004D47E9" w:rsidP="00AC3A60">
      <w:pPr>
        <w:pStyle w:val="Kpalrs"/>
        <w:jc w:val="center"/>
      </w:pPr>
      <w:fldSimple w:instr=" SEQ ábra \* ARABIC ">
        <w:r>
          <w:rPr>
            <w:noProof/>
          </w:rPr>
          <w:t>15</w:t>
        </w:r>
      </w:fldSimple>
      <w:r w:rsidR="00AC3A60">
        <w:t>. ábra Állomás hitelesítés és első adat küldés aktivitási diagram</w:t>
      </w:r>
    </w:p>
    <w:p w14:paraId="2F6D0BE5" w14:textId="505CF580" w:rsidR="00CD6225" w:rsidRDefault="00AC3A60" w:rsidP="00AC3A60">
      <w:r>
        <w:t>A kommunikáció a hitelesítéssel kezdődik, ahol a konfigurációs fájlból az állomás kiveszi a hitelesítési adatokat és elküldi a szervernek, ezt addig próbálja, amíg a szerver engedélyt nem ad a kommunikáció megkezdésére. A szenzor állomás ezután frissíti az állomás</w:t>
      </w:r>
      <w:r w:rsidR="001C0278">
        <w:t>t</w:t>
      </w:r>
      <w:r>
        <w:t xml:space="preserve"> és a szenzor adatait létrehozva az adatbázisban szerver oldalon új </w:t>
      </w:r>
      <w:r w:rsidR="00014CC1">
        <w:t>rekordokat,</w:t>
      </w:r>
      <w:r>
        <w:t xml:space="preserve"> ha szükséges.</w:t>
      </w:r>
      <w:r w:rsidR="00014CC1">
        <w:t xml:space="preserve"> Majd </w:t>
      </w:r>
      <w:r w:rsidR="00014CC1">
        <w:lastRenderedPageBreak/>
        <w:t>megkezdődhet az adat küldés, mely során hiba esetén jelzi a szenzor azt a szervernek.</w:t>
      </w:r>
    </w:p>
    <w:p w14:paraId="4B0014D8" w14:textId="26AEA9F5" w:rsidR="003C59E8" w:rsidRDefault="003C59E8" w:rsidP="00D20E0C">
      <w:pPr>
        <w:pStyle w:val="Cmsor2"/>
      </w:pPr>
      <w:bookmarkStart w:id="34" w:name="_Toc225435324"/>
      <w:r>
        <w:t>Adat folyam</w:t>
      </w:r>
      <w:bookmarkEnd w:id="34"/>
    </w:p>
    <w:p w14:paraId="7A32DFFC" w14:textId="77777777" w:rsidR="002B5A74" w:rsidRDefault="002B5A74" w:rsidP="002B5A74">
      <w:r>
        <w:rPr>
          <w:noProof/>
        </w:rPr>
        <mc:AlternateContent>
          <mc:Choice Requires="wps">
            <w:drawing>
              <wp:anchor distT="0" distB="0" distL="114300" distR="114300" simplePos="0" relativeHeight="251693056" behindDoc="0" locked="0" layoutInCell="1" allowOverlap="1" wp14:anchorId="4B751543" wp14:editId="65BD89F9">
                <wp:simplePos x="0" y="0"/>
                <wp:positionH relativeFrom="column">
                  <wp:posOffset>-1905</wp:posOffset>
                </wp:positionH>
                <wp:positionV relativeFrom="paragraph">
                  <wp:posOffset>6250305</wp:posOffset>
                </wp:positionV>
                <wp:extent cx="5579745" cy="635"/>
                <wp:effectExtent l="0" t="0" r="0" b="0"/>
                <wp:wrapTopAndBottom/>
                <wp:docPr id="582320330" name="Szövegdoboz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FD12F1E" w14:textId="2ED30BA3" w:rsidR="002B5A74" w:rsidRPr="00551514" w:rsidRDefault="002B5A74" w:rsidP="002B5A74">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4D47E9">
                              <w:rPr>
                                <w:noProof/>
                              </w:rPr>
                              <w:t>16</w:t>
                            </w:r>
                            <w:r>
                              <w:rPr>
                                <w:noProof/>
                              </w:rPr>
                              <w:fldChar w:fldCharType="end"/>
                            </w:r>
                            <w:r>
                              <w:t>. ábra Adat folyam diagram</w:t>
                            </w:r>
                            <w:r w:rsidR="001C0278">
                              <w:t xml:space="preserve"> (Forrás: Saját)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751543" id="_x0000_s1030" type="#_x0000_t202" style="position:absolute;left:0;text-align:left;margin-left:-.15pt;margin-top:492.15pt;width:439.3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" stroked="f">
                <v:textbox style="mso-fit-shape-to-text:t" inset="0,0,0,0">
                  <w:txbxContent>
                    <w:p w14:paraId="1FD12F1E" w14:textId="2ED30BA3" w:rsidR="002B5A74" w:rsidRPr="00551514" w:rsidRDefault="002B5A74" w:rsidP="002B5A74">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4D47E9">
                        <w:rPr>
                          <w:noProof/>
                        </w:rPr>
                        <w:t>16</w:t>
                      </w:r>
                      <w:r>
                        <w:rPr>
                          <w:noProof/>
                        </w:rPr>
                        <w:fldChar w:fldCharType="end"/>
                      </w:r>
                      <w:r>
                        <w:t>. ábra Adat folyam diagram</w:t>
                      </w:r>
                      <w:r w:rsidR="001C0278">
                        <w:t xml:space="preserve"> (Forrás: Saját)</w:t>
                      </w:r>
                    </w:p>
                  </w:txbxContent>
                </v:textbox>
                <w10:wrap type="topAndBottom"/>
              </v:shape>
            </w:pict>
          </mc:Fallback>
        </mc:AlternateContent>
      </w:r>
      <w:r>
        <w:rPr>
          <w:noProof/>
        </w:rPr>
        <w:drawing>
          <wp:anchor distT="0" distB="0" distL="114300" distR="114300" simplePos="0" relativeHeight="251692032" behindDoc="0" locked="0" layoutInCell="1" allowOverlap="1" wp14:anchorId="3362FF1B" wp14:editId="77E18CFE">
            <wp:simplePos x="0" y="0"/>
            <wp:positionH relativeFrom="margin">
              <wp:align>right</wp:align>
            </wp:positionH>
            <wp:positionV relativeFrom="paragraph">
              <wp:posOffset>521335</wp:posOffset>
            </wp:positionV>
            <wp:extent cx="5579745" cy="5671820"/>
            <wp:effectExtent l="0" t="0" r="1905" b="5080"/>
            <wp:wrapTopAndBottom/>
            <wp:docPr id="190154935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49358" name="Kép 1901549358"/>
                    <pic:cNvPicPr/>
                  </pic:nvPicPr>
                  <pic:blipFill>
                    <a:blip r:embed="rId38">
                      <a:extLst>
                        <a:ext uri="{28A0092B-C50C-407E-A947-70E740481C1C}">
                          <a14:useLocalDpi xmlns:a14="http://schemas.microsoft.com/office/drawing/2010/main" val="0"/>
                        </a:ext>
                      </a:extLst>
                    </a:blip>
                    <a:stretch>
                      <a:fillRect/>
                    </a:stretch>
                  </pic:blipFill>
                  <pic:spPr>
                    <a:xfrm>
                      <a:off x="0" y="0"/>
                      <a:ext cx="5579745" cy="5671820"/>
                    </a:xfrm>
                    <a:prstGeom prst="rect">
                      <a:avLst/>
                    </a:prstGeom>
                  </pic:spPr>
                </pic:pic>
              </a:graphicData>
            </a:graphic>
          </wp:anchor>
        </w:drawing>
      </w:r>
      <w:r>
        <w:t>A hitelesítés és az eszközök adatainak frissítése után megkezdődik a folyamatos adat küldés, a szenzor adott frekvenciával adatokat küld a szervernek, amely feldolgozza azokat.</w:t>
      </w:r>
    </w:p>
    <w:p w14:paraId="63800F31" w14:textId="09BFD098" w:rsidR="002B5A74" w:rsidRPr="003C59E8" w:rsidRDefault="002B5A74" w:rsidP="002B5A74">
      <w:r>
        <w:t>A nyers adat üzenetté alakítása a szenzor állomás oldalán történik, ami elküldi a http üzenetet a szervernek, az feldolgozz</w:t>
      </w:r>
      <w:r w:rsidR="008A4301">
        <w:t>a,</w:t>
      </w:r>
      <w:r>
        <w:t xml:space="preserve"> eltárolva a bejövő értékeket és továbbítva a képet a képfeldolgozásra és betegség felismerésre. Adatok lekérése esetén lekért adatok valamilyen módon alapvető aggregálási folyamaton esnek át, mint összegzésen, átlagoláson vagy egyéb </w:t>
      </w:r>
      <w:r>
        <w:lastRenderedPageBreak/>
        <w:t>a követelményekben felsorolt módon, majd egy diagrammon megjelennek a felhasználó számára.</w:t>
      </w:r>
    </w:p>
    <w:p w14:paraId="42D3BEF1" w14:textId="77777777" w:rsidR="002B5A74" w:rsidRDefault="002B5A74" w:rsidP="00D20E0C">
      <w:pPr>
        <w:pStyle w:val="Cmsor1"/>
      </w:pPr>
      <w:bookmarkStart w:id="35" w:name="_Toc225435325"/>
      <w:r w:rsidRPr="000957C7">
        <w:t>Szerver</w:t>
      </w:r>
      <w:r w:rsidRPr="00D121BC">
        <w:t xml:space="preserve"> struktúra</w:t>
      </w:r>
      <w:bookmarkEnd w:id="35"/>
    </w:p>
    <w:p w14:paraId="001F9CE4" w14:textId="668D89AB" w:rsidR="001A7CA8" w:rsidRPr="001A7CA8" w:rsidRDefault="001A7CA8" w:rsidP="001A7CA8">
      <w:r>
        <w:t xml:space="preserve">A fejlesztett rendszer egy többrétegű webalkalmazás-architektúrát követ, mely egy konténerízált szerverarchitektúrán fut. A szerver konténerek egy izolált futtatási környezetet nyújtanak az </w:t>
      </w:r>
      <w:r w:rsidR="00EA6CBF">
        <w:t>alkalmazás</w:t>
      </w:r>
      <w:r>
        <w:t xml:space="preserve"> számára, amely tartalmazza a webszerver futásához szükséges </w:t>
      </w:r>
      <w:r w:rsidR="00EA6CBF">
        <w:t>komponenseket</w:t>
      </w:r>
    </w:p>
    <w:p w14:paraId="0C4DF3AC" w14:textId="09AA60D7" w:rsidR="002564EA" w:rsidRDefault="002B5A74" w:rsidP="002B5A74">
      <w:r>
        <w:t xml:space="preserve">A szerver </w:t>
      </w:r>
      <w:r w:rsidR="001A7CA8">
        <w:t xml:space="preserve">központjában egy </w:t>
      </w:r>
      <w:proofErr w:type="spellStart"/>
      <w:r w:rsidR="00331143">
        <w:t>L</w:t>
      </w:r>
      <w:r w:rsidR="001A7CA8">
        <w:t>aravel</w:t>
      </w:r>
      <w:proofErr w:type="spellEnd"/>
      <w:r w:rsidR="001A7CA8">
        <w:t xml:space="preserve"> keretrendszert használó alkalmazási réteg van.</w:t>
      </w:r>
      <w:r>
        <w:t xml:space="preserve"> </w:t>
      </w:r>
      <w:proofErr w:type="spellStart"/>
      <w:r w:rsidR="001A7CA8">
        <w:t>Laravelnek</w:t>
      </w:r>
      <w:proofErr w:type="spellEnd"/>
      <w:r w:rsidR="001A7CA8">
        <w:t xml:space="preserve"> köszönhetően a szerver</w:t>
      </w:r>
      <w:r>
        <w:t xml:space="preserve"> nagyon könnyen strukturálható, és rendkívül sok eszköz</w:t>
      </w:r>
      <w:r w:rsidR="001A7CA8">
        <w:t>höz fér hozzá</w:t>
      </w:r>
      <w:r>
        <w:t>.</w:t>
      </w:r>
    </w:p>
    <w:p w14:paraId="2E377860" w14:textId="4390AEF0" w:rsidR="002B5A74" w:rsidRDefault="00975302" w:rsidP="00975302">
      <w:r>
        <w:t xml:space="preserve">A </w:t>
      </w:r>
      <w:r w:rsidR="001A7CA8">
        <w:t xml:space="preserve">http hívások </w:t>
      </w:r>
      <w:r w:rsidR="00EA6CBF">
        <w:t>feldolgozását</w:t>
      </w:r>
      <w:r w:rsidR="001A7CA8">
        <w:t xml:space="preserve"> egy </w:t>
      </w:r>
      <w:proofErr w:type="spellStart"/>
      <w:r w:rsidR="001A7CA8">
        <w:t>Apache</w:t>
      </w:r>
      <w:proofErr w:type="spellEnd"/>
      <w:r w:rsidR="001A7CA8">
        <w:t xml:space="preserve"> http szerver végzi</w:t>
      </w:r>
      <w:r w:rsidR="00E62993">
        <w:t xml:space="preserve">. </w:t>
      </w:r>
      <w:r w:rsidR="0010222C">
        <w:t xml:space="preserve">Az adatok eltárolását végző adatbázis pedig egy </w:t>
      </w:r>
      <w:proofErr w:type="spellStart"/>
      <w:r w:rsidR="00135B31">
        <w:t>MariaDB</w:t>
      </w:r>
      <w:proofErr w:type="spellEnd"/>
      <w:r w:rsidR="00135B31">
        <w:t xml:space="preserve"> nyílt forrás kódú relációs</w:t>
      </w:r>
      <w:r w:rsidR="0010222C">
        <w:t xml:space="preserve"> adatbázis.</w:t>
      </w:r>
    </w:p>
    <w:p w14:paraId="7EC4C41C" w14:textId="6E237F7D" w:rsidR="00EA6CBF" w:rsidRDefault="00EA6CBF" w:rsidP="00975302">
      <w:r>
        <w:t xml:space="preserve">A szervernek, mint a rendszer komponensének </w:t>
      </w:r>
      <w:proofErr w:type="spellStart"/>
      <w:r>
        <w:t>rétegei</w:t>
      </w:r>
      <w:proofErr w:type="spellEnd"/>
      <w:r>
        <w:t>:</w:t>
      </w:r>
    </w:p>
    <w:p w14:paraId="4EA82A71" w14:textId="144CA181" w:rsidR="00EA6CBF" w:rsidRDefault="00EA6CBF">
      <w:pPr>
        <w:pStyle w:val="Listaszerbekezds"/>
        <w:numPr>
          <w:ilvl w:val="0"/>
          <w:numId w:val="19"/>
        </w:numPr>
      </w:pPr>
      <w:r>
        <w:t>Felhasználó kliens (webböngésző)</w:t>
      </w:r>
    </w:p>
    <w:p w14:paraId="58D1ADD4" w14:textId="2F2F5BAB" w:rsidR="00EA6CBF" w:rsidRDefault="00EA6CBF">
      <w:pPr>
        <w:pStyle w:val="Listaszerbekezds"/>
        <w:numPr>
          <w:ilvl w:val="0"/>
          <w:numId w:val="19"/>
        </w:numPr>
      </w:pPr>
      <w:proofErr w:type="spellStart"/>
      <w:r>
        <w:t>Apache</w:t>
      </w:r>
      <w:proofErr w:type="spellEnd"/>
      <w:r>
        <w:t xml:space="preserve"> webszerver</w:t>
      </w:r>
    </w:p>
    <w:p w14:paraId="6F7E9747" w14:textId="11F282EA" w:rsidR="00EA6CBF" w:rsidRDefault="00EA6CBF">
      <w:pPr>
        <w:pStyle w:val="Listaszerbekezds"/>
        <w:numPr>
          <w:ilvl w:val="0"/>
          <w:numId w:val="19"/>
        </w:numPr>
      </w:pPr>
      <w:r>
        <w:t>PHP futtató környezet</w:t>
      </w:r>
    </w:p>
    <w:p w14:paraId="58C5C16F" w14:textId="0D6211B1" w:rsidR="00EA6CBF" w:rsidRDefault="00EA6CBF">
      <w:pPr>
        <w:pStyle w:val="Listaszerbekezds"/>
        <w:numPr>
          <w:ilvl w:val="0"/>
          <w:numId w:val="19"/>
        </w:numPr>
      </w:pPr>
      <w:proofErr w:type="spellStart"/>
      <w:r>
        <w:t>Laravel</w:t>
      </w:r>
      <w:proofErr w:type="spellEnd"/>
      <w:r>
        <w:t xml:space="preserve"> alkalmazás</w:t>
      </w:r>
    </w:p>
    <w:p w14:paraId="64219E4E" w14:textId="40FC8A4C" w:rsidR="00EA6CBF" w:rsidRDefault="00EA6CBF">
      <w:pPr>
        <w:pStyle w:val="Listaszerbekezds"/>
        <w:numPr>
          <w:ilvl w:val="0"/>
          <w:numId w:val="19"/>
        </w:numPr>
      </w:pPr>
      <w:r>
        <w:t>Adatbázis</w:t>
      </w:r>
    </w:p>
    <w:p w14:paraId="4D475AEB" w14:textId="77777777" w:rsidR="00DF4EF4" w:rsidRDefault="00135B31" w:rsidP="00DF4EF4">
      <w:pPr>
        <w:keepNext/>
        <w:jc w:val="center"/>
      </w:pPr>
      <w:r>
        <w:rPr>
          <w:noProof/>
        </w:rPr>
        <w:lastRenderedPageBreak/>
        <w:drawing>
          <wp:inline distT="0" distB="0" distL="0" distR="0" wp14:anchorId="3DA2144E" wp14:editId="6D30832E">
            <wp:extent cx="3724275" cy="5629275"/>
            <wp:effectExtent l="0" t="0" r="9525" b="9525"/>
            <wp:docPr id="211176250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62502" name="Kép 2111762502"/>
                    <pic:cNvPicPr/>
                  </pic:nvPicPr>
                  <pic:blipFill>
                    <a:blip r:embed="rId39">
                      <a:extLst>
                        <a:ext uri="{28A0092B-C50C-407E-A947-70E740481C1C}">
                          <a14:useLocalDpi xmlns:a14="http://schemas.microsoft.com/office/drawing/2010/main" val="0"/>
                        </a:ext>
                      </a:extLst>
                    </a:blip>
                    <a:stretch>
                      <a:fillRect/>
                    </a:stretch>
                  </pic:blipFill>
                  <pic:spPr>
                    <a:xfrm>
                      <a:off x="0" y="0"/>
                      <a:ext cx="3724275" cy="5629275"/>
                    </a:xfrm>
                    <a:prstGeom prst="rect">
                      <a:avLst/>
                    </a:prstGeom>
                  </pic:spPr>
                </pic:pic>
              </a:graphicData>
            </a:graphic>
          </wp:inline>
        </w:drawing>
      </w:r>
    </w:p>
    <w:p w14:paraId="45D8438C" w14:textId="22C570FE" w:rsidR="008A282C" w:rsidRDefault="004D47E9" w:rsidP="00DF4EF4">
      <w:pPr>
        <w:pStyle w:val="Kpalrs"/>
        <w:jc w:val="center"/>
      </w:pPr>
      <w:fldSimple w:instr=" SEQ ábra \* ARABIC ">
        <w:r>
          <w:rPr>
            <w:noProof/>
          </w:rPr>
          <w:t>17</w:t>
        </w:r>
      </w:fldSimple>
      <w:r w:rsidR="00DF4EF4">
        <w:t>. ábra Szerver struktúra</w:t>
      </w:r>
    </w:p>
    <w:p w14:paraId="53DC2215" w14:textId="7091D723" w:rsidR="00EA6CBF" w:rsidRDefault="00EA6CBF" w:rsidP="00EA6CBF">
      <w:r>
        <w:t>Eze</w:t>
      </w:r>
      <w:r w:rsidR="002564EA">
        <w:t>n komponensek</w:t>
      </w:r>
      <w:r>
        <w:t xml:space="preserve"> találhatók meg a Docker által futatott konténerekben.</w:t>
      </w:r>
    </w:p>
    <w:p w14:paraId="6B49EDAD" w14:textId="6FD43016" w:rsidR="008A282C" w:rsidRDefault="008A282C" w:rsidP="00D20E0C">
      <w:pPr>
        <w:pStyle w:val="Cmsor2"/>
      </w:pPr>
      <w:bookmarkStart w:id="36" w:name="_Toc225435326"/>
      <w:r>
        <w:t>Konténerek</w:t>
      </w:r>
      <w:bookmarkEnd w:id="36"/>
    </w:p>
    <w:p w14:paraId="4DB1C67E" w14:textId="63907B0F" w:rsidR="008A282C" w:rsidRDefault="008A282C" w:rsidP="008A282C">
      <w:r>
        <w:t xml:space="preserve">A rendszer futtatási környezetét a Docker </w:t>
      </w:r>
      <w:r w:rsidR="00374D24">
        <w:t xml:space="preserve">platform </w:t>
      </w:r>
      <w:r>
        <w:t>biztosítja, mely konténerek létrehozásával lehetővé teszi, hogy a szerver bármilyen futtatási környezetben azonos módon fusson le, lehetővé téve a fejlesztő számára gyorsan implementálható megoldás létrehozását.</w:t>
      </w:r>
    </w:p>
    <w:p w14:paraId="4F2EE0EB" w14:textId="38CDD3C1" w:rsidR="00C37A91" w:rsidRDefault="00C37A91" w:rsidP="008A282C">
      <w:r>
        <w:t>A konténerek konfigurációja egy Dockerfile segítségével történik, mely meghatározza a szerver bulid folyamatát. Ennek a lefutásával a szerver out-of-boksz üzemeltethető.</w:t>
      </w:r>
    </w:p>
    <w:p w14:paraId="42CC1CC2" w14:textId="2590BA40" w:rsidR="00C37A91" w:rsidRDefault="00C37A91" w:rsidP="008A282C">
      <w:r>
        <w:lastRenderedPageBreak/>
        <w:t xml:space="preserve">A szerver több konténeren fut, melyek külön választják az alkalmazást, az adatbázist </w:t>
      </w:r>
      <w:r w:rsidR="00374D24">
        <w:t>é</w:t>
      </w:r>
      <w:r>
        <w:t>s az adminisztrációs eszközt. Ez lehetővé teszi a rendszer skálázhatóságát és a komponens független karbantarthatóságát.</w:t>
      </w:r>
    </w:p>
    <w:p w14:paraId="295A24A9" w14:textId="477C14F9" w:rsidR="00C37A91" w:rsidRDefault="00C37A91" w:rsidP="008A282C">
      <w:r>
        <w:t>A három fő konténer:</w:t>
      </w:r>
    </w:p>
    <w:p w14:paraId="162A665F" w14:textId="0F6CE9EC" w:rsidR="00C37A91" w:rsidRDefault="002A3592">
      <w:pPr>
        <w:pStyle w:val="Listaszerbekezds"/>
        <w:numPr>
          <w:ilvl w:val="0"/>
          <w:numId w:val="20"/>
        </w:numPr>
      </w:pPr>
      <w:r>
        <w:t>Alkalmazás</w:t>
      </w:r>
      <w:r w:rsidR="00C37A91">
        <w:t xml:space="preserve"> </w:t>
      </w:r>
      <w:r>
        <w:t>szerver</w:t>
      </w:r>
    </w:p>
    <w:p w14:paraId="7321DA75" w14:textId="78572CC6" w:rsidR="002A3592" w:rsidRDefault="002A3592">
      <w:pPr>
        <w:pStyle w:val="Listaszerbekezds"/>
        <w:numPr>
          <w:ilvl w:val="0"/>
          <w:numId w:val="20"/>
        </w:numPr>
      </w:pPr>
      <w:r>
        <w:t>Adatbázis szerver</w:t>
      </w:r>
    </w:p>
    <w:p w14:paraId="6DC3257E" w14:textId="79C8E060" w:rsidR="002A3592" w:rsidRDefault="002A3592">
      <w:pPr>
        <w:pStyle w:val="Listaszerbekezds"/>
        <w:numPr>
          <w:ilvl w:val="0"/>
          <w:numId w:val="20"/>
        </w:numPr>
      </w:pPr>
      <w:r>
        <w:t>Adatbázis adminisztrációs felület</w:t>
      </w:r>
    </w:p>
    <w:p w14:paraId="250A7A9E" w14:textId="386E0AE3" w:rsidR="002A3592" w:rsidRDefault="002A3592" w:rsidP="00D20E0C">
      <w:pPr>
        <w:pStyle w:val="Cmsor3"/>
      </w:pPr>
      <w:bookmarkStart w:id="37" w:name="_Toc225435327"/>
      <w:r>
        <w:t>Alkalmazás szerver</w:t>
      </w:r>
      <w:r w:rsidR="00331143">
        <w:t xml:space="preserve"> konténer</w:t>
      </w:r>
      <w:bookmarkEnd w:id="37"/>
    </w:p>
    <w:p w14:paraId="104B4DE9" w14:textId="20B271C9" w:rsidR="002A3592" w:rsidRDefault="002A3592" w:rsidP="002A3592">
      <w:r>
        <w:t>Az alkalmazásszerver a</w:t>
      </w:r>
      <w:r w:rsidR="00853C36">
        <w:t>z</w:t>
      </w:r>
      <w:r>
        <w:t xml:space="preserve"> </w:t>
      </w:r>
      <w:proofErr w:type="spellStart"/>
      <w:r>
        <w:t>Laravel</w:t>
      </w:r>
      <w:proofErr w:type="spellEnd"/>
      <w:r>
        <w:t xml:space="preserve"> alapú webalkalmazást </w:t>
      </w:r>
      <w:r w:rsidR="00853C36">
        <w:t xml:space="preserve">és az </w:t>
      </w:r>
      <w:proofErr w:type="spellStart"/>
      <w:r w:rsidR="00853C36">
        <w:t>Apache</w:t>
      </w:r>
      <w:proofErr w:type="spellEnd"/>
      <w:r w:rsidR="00853C36">
        <w:t xml:space="preserve"> webszervert </w:t>
      </w:r>
      <w:r>
        <w:t>futtatja</w:t>
      </w:r>
      <w:r w:rsidR="00135B31">
        <w:t>. Megvalósítva a szerver backend folyamatait, mint útvonal kiosztás ás adatok betöltése.</w:t>
      </w:r>
    </w:p>
    <w:p w14:paraId="78F19A8C" w14:textId="117DE03D" w:rsidR="002A3592" w:rsidRDefault="002A3592" w:rsidP="002A3592">
      <w:r>
        <w:t xml:space="preserve">A konténer futtat egy </w:t>
      </w:r>
      <w:proofErr w:type="spellStart"/>
      <w:r>
        <w:t>python</w:t>
      </w:r>
      <w:proofErr w:type="spellEnd"/>
      <w:r>
        <w:t xml:space="preserve"> virtuális környezetet, ami lehetővé teszi a gépi látás integrálását a szerveren. A </w:t>
      </w:r>
      <w:proofErr w:type="spellStart"/>
      <w:r>
        <w:t>pip</w:t>
      </w:r>
      <w:proofErr w:type="spellEnd"/>
      <w:r>
        <w:t xml:space="preserve"> csomagkezelővel a konténeren lévő környezetben telepíthetők a szükséges csomagok a betegség felismerő modell futtatásához.</w:t>
      </w:r>
    </w:p>
    <w:p w14:paraId="7D61DAD1" w14:textId="70D8E724" w:rsidR="00135B31" w:rsidRDefault="00135B31" w:rsidP="002A3592">
      <w:r>
        <w:t>Az alkalmazás szerveren egy Node.js futtatási környeztet is tartalmaz, amely megvalósítja a frontend oldalon történő fejlesztést, ennek köszönhetően létrehozhatók a kapott adatokból a diagramok, ábrák is.</w:t>
      </w:r>
    </w:p>
    <w:p w14:paraId="37E2D64A" w14:textId="381AE57E" w:rsidR="00135B31" w:rsidRPr="00135B31" w:rsidRDefault="00135B31" w:rsidP="00135B31">
      <w:pPr>
        <w:rPr>
          <w:b/>
          <w:bCs/>
        </w:rPr>
      </w:pPr>
      <w:r w:rsidRPr="00135B31">
        <w:rPr>
          <w:b/>
          <w:bCs/>
        </w:rPr>
        <w:t>Alap image:</w:t>
      </w:r>
    </w:p>
    <w:p w14:paraId="6D8B00FE" w14:textId="4B2832A6" w:rsidR="00135B31" w:rsidRDefault="00135B31">
      <w:pPr>
        <w:pStyle w:val="Listaszerbekezds"/>
        <w:numPr>
          <w:ilvl w:val="0"/>
          <w:numId w:val="21"/>
        </w:numPr>
      </w:pPr>
      <w:r>
        <w:t>PHP 8.3</w:t>
      </w:r>
    </w:p>
    <w:p w14:paraId="0E46B7D7" w14:textId="53E93A4E" w:rsidR="00135B31" w:rsidRDefault="00135B31">
      <w:pPr>
        <w:pStyle w:val="Listaszerbekezds"/>
        <w:numPr>
          <w:ilvl w:val="0"/>
          <w:numId w:val="21"/>
        </w:numPr>
      </w:pPr>
      <w:r>
        <w:t xml:space="preserve">Beépített </w:t>
      </w:r>
      <w:proofErr w:type="spellStart"/>
      <w:r>
        <w:t>Apache</w:t>
      </w:r>
      <w:proofErr w:type="spellEnd"/>
      <w:r>
        <w:t xml:space="preserve"> http szerver</w:t>
      </w:r>
    </w:p>
    <w:p w14:paraId="70E5AAF2" w14:textId="3BA37590" w:rsidR="00135B31" w:rsidRDefault="00135B31" w:rsidP="00D20E0C">
      <w:pPr>
        <w:pStyle w:val="Cmsor3"/>
      </w:pPr>
      <w:bookmarkStart w:id="38" w:name="_Toc225435328"/>
      <w:r>
        <w:t>Adatbázis szerver</w:t>
      </w:r>
      <w:r w:rsidR="00331143">
        <w:t xml:space="preserve"> konténer</w:t>
      </w:r>
      <w:bookmarkEnd w:id="38"/>
    </w:p>
    <w:p w14:paraId="5B9507DE" w14:textId="3A341B22" w:rsidR="00135B31" w:rsidRDefault="00135B31" w:rsidP="00135B31">
      <w:r>
        <w:t xml:space="preserve">Az </w:t>
      </w:r>
      <w:r w:rsidR="006C3298">
        <w:t>alkalmazás</w:t>
      </w:r>
      <w:r>
        <w:t xml:space="preserve"> adatbázist egy külön konténerben futó </w:t>
      </w:r>
      <w:proofErr w:type="spellStart"/>
      <w:r>
        <w:t>MariaDB</w:t>
      </w:r>
      <w:proofErr w:type="spellEnd"/>
      <w:r>
        <w:t xml:space="preserve"> </w:t>
      </w:r>
      <w:r w:rsidR="006C3298">
        <w:t>szerver valósítja meg.</w:t>
      </w:r>
    </w:p>
    <w:p w14:paraId="6C31D164" w14:textId="5BA49D39" w:rsidR="006C3298" w:rsidRDefault="006C3298" w:rsidP="00135B31">
      <w:r>
        <w:t xml:space="preserve">Az adatbázis által eltárolt adatokat egy Docker </w:t>
      </w:r>
      <w:proofErr w:type="spellStart"/>
      <w:r>
        <w:t>volume-ba</w:t>
      </w:r>
      <w:proofErr w:type="spellEnd"/>
      <w:r>
        <w:t xml:space="preserve"> szükséges eltárolni, hogy az adatbázis újra indítása esetén az adatok rendelkezésre álljanak.</w:t>
      </w:r>
    </w:p>
    <w:p w14:paraId="3DBC4779" w14:textId="38D4C4F9" w:rsidR="006C3298" w:rsidRPr="006C3298" w:rsidRDefault="006C3298" w:rsidP="00135B31">
      <w:pPr>
        <w:rPr>
          <w:b/>
          <w:bCs/>
        </w:rPr>
      </w:pPr>
      <w:r w:rsidRPr="006C3298">
        <w:rPr>
          <w:b/>
          <w:bCs/>
        </w:rPr>
        <w:t>Alap image:</w:t>
      </w:r>
    </w:p>
    <w:p w14:paraId="5AD4435F" w14:textId="637B2B40" w:rsidR="006C3298" w:rsidRDefault="006C3298">
      <w:pPr>
        <w:pStyle w:val="Listaszerbekezds"/>
        <w:numPr>
          <w:ilvl w:val="0"/>
          <w:numId w:val="22"/>
        </w:numPr>
      </w:pPr>
      <w:r>
        <w:t xml:space="preserve">Hivatalos </w:t>
      </w:r>
      <w:proofErr w:type="spellStart"/>
      <w:r>
        <w:t>MariaDB</w:t>
      </w:r>
      <w:proofErr w:type="spellEnd"/>
      <w:r>
        <w:t xml:space="preserve"> image</w:t>
      </w:r>
    </w:p>
    <w:p w14:paraId="671AAC65" w14:textId="558E534E" w:rsidR="006C3298" w:rsidRDefault="006C3298" w:rsidP="00D20E0C">
      <w:pPr>
        <w:pStyle w:val="Cmsor3"/>
      </w:pPr>
      <w:bookmarkStart w:id="39" w:name="_Toc225435329"/>
      <w:r>
        <w:lastRenderedPageBreak/>
        <w:t>Adatbázis adminisztráció</w:t>
      </w:r>
      <w:r w:rsidR="00331143">
        <w:t xml:space="preserve"> konténer</w:t>
      </w:r>
      <w:bookmarkEnd w:id="39"/>
    </w:p>
    <w:p w14:paraId="335EC0CC" w14:textId="00BFE602" w:rsidR="006C3298" w:rsidRDefault="006C3298" w:rsidP="006C3298">
      <w:r>
        <w:t xml:space="preserve">Az adatbázis kezelésére szolgáló szolgáltatás egy külön konténerben helyezkedik el, melynek használatával könnyen fejleszthető és tesztelhető a webszerver. A rendszer erre a célra az </w:t>
      </w:r>
      <w:proofErr w:type="spellStart"/>
      <w:r>
        <w:t>Adminer</w:t>
      </w:r>
      <w:proofErr w:type="spellEnd"/>
      <w:r>
        <w:t xml:space="preserve"> alkalmazást használja.</w:t>
      </w:r>
    </w:p>
    <w:p w14:paraId="3C273CF7" w14:textId="26A6DC2C" w:rsidR="006C3298" w:rsidRDefault="006C3298" w:rsidP="006C3298">
      <w:r>
        <w:t xml:space="preserve">Az </w:t>
      </w:r>
      <w:proofErr w:type="spellStart"/>
      <w:r>
        <w:t>Adminer</w:t>
      </w:r>
      <w:proofErr w:type="spellEnd"/>
      <w:r>
        <w:t xml:space="preserve"> egy </w:t>
      </w:r>
      <w:r w:rsidR="00D00AE4">
        <w:t>könnyű</w:t>
      </w:r>
      <w:r>
        <w:t xml:space="preserve">, </w:t>
      </w:r>
      <w:r w:rsidR="00D00AE4">
        <w:t>web alapú</w:t>
      </w:r>
      <w:r>
        <w:t xml:space="preserve"> adatbáziskezelő rendszer, amely lehetővé teszi az adatbázis böngészését, SQL lekérdezések futtatását, táblák kezelését és adatok módosítását.</w:t>
      </w:r>
    </w:p>
    <w:p w14:paraId="40998D52" w14:textId="0EA8E2E2" w:rsidR="006C3298" w:rsidRPr="006C3298" w:rsidRDefault="006C3298" w:rsidP="006C3298">
      <w:pPr>
        <w:rPr>
          <w:b/>
          <w:bCs/>
        </w:rPr>
      </w:pPr>
      <w:r w:rsidRPr="006C3298">
        <w:rPr>
          <w:b/>
          <w:bCs/>
        </w:rPr>
        <w:t>Alap image:</w:t>
      </w:r>
    </w:p>
    <w:p w14:paraId="359C6C34" w14:textId="563DD487" w:rsidR="006C3298" w:rsidRPr="006C3298" w:rsidRDefault="006C3298">
      <w:pPr>
        <w:pStyle w:val="Listaszerbekezds"/>
        <w:numPr>
          <w:ilvl w:val="0"/>
          <w:numId w:val="22"/>
        </w:numPr>
      </w:pPr>
      <w:r>
        <w:t xml:space="preserve">Hivatalos </w:t>
      </w:r>
      <w:proofErr w:type="spellStart"/>
      <w:r>
        <w:t>Adminer</w:t>
      </w:r>
      <w:proofErr w:type="spellEnd"/>
      <w:r>
        <w:t xml:space="preserve"> image</w:t>
      </w:r>
    </w:p>
    <w:p w14:paraId="2076FA28" w14:textId="7ED5DD10" w:rsidR="008A282C" w:rsidRDefault="008A282C" w:rsidP="00D20E0C">
      <w:pPr>
        <w:pStyle w:val="Cmsor2"/>
      </w:pPr>
      <w:bookmarkStart w:id="40" w:name="_Toc225435330"/>
      <w:r>
        <w:t>Webszerver réteg</w:t>
      </w:r>
      <w:bookmarkEnd w:id="40"/>
    </w:p>
    <w:p w14:paraId="133F3C69" w14:textId="0CAB31D3" w:rsidR="008A282C" w:rsidRDefault="006C3298" w:rsidP="008A282C">
      <w:r>
        <w:t xml:space="preserve">A webszerver réteg felelős a kliens által küldött http kérések fogadásáért és </w:t>
      </w:r>
      <w:r w:rsidR="00BB327A">
        <w:t xml:space="preserve">kérések továbbításáért a kliens felé, ez a kommunikációs interfész a </w:t>
      </w:r>
      <w:proofErr w:type="spellStart"/>
      <w:r w:rsidR="00BB327A">
        <w:t>Laravel</w:t>
      </w:r>
      <w:proofErr w:type="spellEnd"/>
      <w:r w:rsidR="00BB327A">
        <w:t xml:space="preserve"> alkalmazás és a felhasználó által használt eszköz között.</w:t>
      </w:r>
    </w:p>
    <w:p w14:paraId="74133977" w14:textId="53D157C9" w:rsidR="00BB327A" w:rsidRDefault="00BB327A" w:rsidP="008A282C">
      <w:r>
        <w:t xml:space="preserve">Ezt a szerepet a rendszerben egy </w:t>
      </w:r>
      <w:proofErr w:type="spellStart"/>
      <w:r>
        <w:t>Apache</w:t>
      </w:r>
      <w:proofErr w:type="spellEnd"/>
      <w:r>
        <w:t xml:space="preserve"> http szerver tölti be, mely az egyik leg elterjedtebb, nyílt forráskódú webszerver megoldás.</w:t>
      </w:r>
    </w:p>
    <w:p w14:paraId="78E921C2" w14:textId="4AB4975A" w:rsidR="00BB327A" w:rsidRDefault="00BB327A" w:rsidP="008A282C">
      <w:r>
        <w:t>A webszerver konténeres környezetben fut, melyet a Docker platform biztosít.</w:t>
      </w:r>
    </w:p>
    <w:p w14:paraId="7F85B468" w14:textId="5EFECAB6" w:rsidR="00BB327A" w:rsidRDefault="00BB327A" w:rsidP="008A282C">
      <w:r>
        <w:t xml:space="preserve">A webszerver olyan </w:t>
      </w:r>
      <w:r w:rsidR="00374D24">
        <w:t>feladatokat</w:t>
      </w:r>
      <w:r>
        <w:t xml:space="preserve"> </w:t>
      </w:r>
      <w:r w:rsidR="00374D24">
        <w:t>hajt</w:t>
      </w:r>
      <w:r>
        <w:t xml:space="preserve"> végre, mint a http és https kérések fogadása, statikus fájlok kiszolgálása, dinamikus kérések továbbítása a PHP futtatási környezet felé, URL átirányítás és útvonal választás támogatása, naplózás és hibakezelés.</w:t>
      </w:r>
    </w:p>
    <w:p w14:paraId="2EE7BD35" w14:textId="0B525946" w:rsidR="00DE56EC" w:rsidRDefault="00BB327A" w:rsidP="008A282C">
      <w:r>
        <w:t xml:space="preserve">A webszerver beállítása egy </w:t>
      </w:r>
      <w:proofErr w:type="spellStart"/>
      <w:r>
        <w:t>VirtualHost</w:t>
      </w:r>
      <w:proofErr w:type="spellEnd"/>
      <w:r>
        <w:t xml:space="preserve"> konfigurációval történik. Ez meghatározza, hogy milyen gyökér könyvtárból</w:t>
      </w:r>
      <w:r w:rsidR="00A22E25">
        <w:t xml:space="preserve"> (</w:t>
      </w:r>
      <w:proofErr w:type="spellStart"/>
      <w:r w:rsidR="00A22E25" w:rsidRPr="00331143">
        <w:rPr>
          <w:i/>
          <w:iCs/>
        </w:rPr>
        <w:t>public</w:t>
      </w:r>
      <w:proofErr w:type="spellEnd"/>
      <w:r w:rsidR="00A22E25">
        <w:t>)</w:t>
      </w:r>
      <w:r>
        <w:t xml:space="preserve"> történjen a tartalmak ki szolgálása</w:t>
      </w:r>
      <w:r w:rsidR="00A22E25">
        <w:t>,</w:t>
      </w:r>
      <w:r>
        <w:t xml:space="preserve"> naplózási</w:t>
      </w:r>
      <w:r w:rsidR="00A22E25">
        <w:t xml:space="preserve"> és </w:t>
      </w:r>
      <w:r>
        <w:t>hozzáférési szabályokat tartalmaz.</w:t>
      </w:r>
      <w:r w:rsidR="00A22E25">
        <w:t xml:space="preserve"> </w:t>
      </w:r>
      <w:r>
        <w:t xml:space="preserve">A gyökér könyvtár tartalmazza a </w:t>
      </w:r>
      <w:proofErr w:type="spellStart"/>
      <w:r>
        <w:t>laravel</w:t>
      </w:r>
      <w:proofErr w:type="spellEnd"/>
      <w:r>
        <w:t xml:space="preserve"> alkalmazás belépési pontját, amely az </w:t>
      </w:r>
      <w:proofErr w:type="spellStart"/>
      <w:r w:rsidRPr="00331143">
        <w:rPr>
          <w:i/>
          <w:iCs/>
        </w:rPr>
        <w:t>index.php</w:t>
      </w:r>
      <w:proofErr w:type="spellEnd"/>
      <w:r w:rsidR="00A22E25">
        <w:t>. A kliens számára csak a gyökérkönyvtár érhető el közvetlenül, meggátolva a támadókat a szerveren lévő tartalmak közvetlen elérésétől.</w:t>
      </w:r>
    </w:p>
    <w:p w14:paraId="05716D51" w14:textId="54905102" w:rsidR="00A22E25" w:rsidRDefault="00A22E25" w:rsidP="008A282C">
      <w:r>
        <w:t>A szerver külön kezeli a statikus és dinamikus tartalmakat. A statikus tartalmak, mint képek, CSS fájlok vagy JavaScript fájlok közvetlenül kerülnek továbbításra a felhasználónak. A dinamikus fájlok, mint a HTML oldalak és a JSON API válaszok dinamikus</w:t>
      </w:r>
      <w:r w:rsidR="00374D24">
        <w:t>an</w:t>
      </w:r>
      <w:r>
        <w:t xml:space="preserve"> a PHP futtatható környezeten keresztül kerülnek továbbításra.</w:t>
      </w:r>
    </w:p>
    <w:p w14:paraId="5475E2A4" w14:textId="239FC1CD" w:rsidR="00A22E25" w:rsidRDefault="00A22E25" w:rsidP="008A282C">
      <w:r>
        <w:t>A webszerver futtatás során napló fájlokat generál:</w:t>
      </w:r>
    </w:p>
    <w:p w14:paraId="54E44287" w14:textId="4633AAC9" w:rsidR="00A22E25" w:rsidRDefault="00A22E25">
      <w:pPr>
        <w:pStyle w:val="Listaszerbekezds"/>
        <w:numPr>
          <w:ilvl w:val="0"/>
          <w:numId w:val="22"/>
        </w:numPr>
      </w:pPr>
      <w:r>
        <w:lastRenderedPageBreak/>
        <w:t>’</w:t>
      </w:r>
      <w:proofErr w:type="spellStart"/>
      <w:r w:rsidRPr="00331143">
        <w:rPr>
          <w:i/>
          <w:iCs/>
        </w:rPr>
        <w:t>error</w:t>
      </w:r>
      <w:proofErr w:type="spellEnd"/>
      <w:r w:rsidRPr="00331143">
        <w:rPr>
          <w:i/>
          <w:iCs/>
        </w:rPr>
        <w:t xml:space="preserve"> log’</w:t>
      </w:r>
      <w:r>
        <w:t xml:space="preserve"> – szerver hiba esetén</w:t>
      </w:r>
    </w:p>
    <w:p w14:paraId="4DC3ABE7" w14:textId="0F6A2248" w:rsidR="00A22E25" w:rsidRDefault="00A22E25">
      <w:pPr>
        <w:pStyle w:val="Listaszerbekezds"/>
        <w:numPr>
          <w:ilvl w:val="0"/>
          <w:numId w:val="22"/>
        </w:numPr>
      </w:pPr>
      <w:r w:rsidRPr="00331143">
        <w:rPr>
          <w:i/>
          <w:iCs/>
        </w:rPr>
        <w:t>’</w:t>
      </w:r>
      <w:proofErr w:type="spellStart"/>
      <w:r w:rsidRPr="00331143">
        <w:rPr>
          <w:i/>
          <w:iCs/>
        </w:rPr>
        <w:t>access</w:t>
      </w:r>
      <w:proofErr w:type="spellEnd"/>
      <w:r w:rsidRPr="00331143">
        <w:rPr>
          <w:i/>
          <w:iCs/>
        </w:rPr>
        <w:t xml:space="preserve"> log’</w:t>
      </w:r>
      <w:r>
        <w:t xml:space="preserve"> – http kérések naplózása</w:t>
      </w:r>
    </w:p>
    <w:p w14:paraId="3F187B16" w14:textId="3B0A1AE8" w:rsidR="008A282C" w:rsidRDefault="008A282C" w:rsidP="00D20E0C">
      <w:pPr>
        <w:pStyle w:val="Cmsor2"/>
      </w:pPr>
      <w:bookmarkStart w:id="41" w:name="_Toc225435331"/>
      <w:r>
        <w:t>Alkalmazás réteg</w:t>
      </w:r>
      <w:bookmarkEnd w:id="41"/>
    </w:p>
    <w:p w14:paraId="401DE786" w14:textId="6E6D8602" w:rsidR="008A282C" w:rsidRDefault="00DE56EC" w:rsidP="008A282C">
      <w:r>
        <w:t xml:space="preserve">Az alkalmazási réteg feladata a felhasználó kéréseinek feldolgozása, legyen az szenzor állomás vagy ember, üzleti logika megvalósítása és válasz generálás. Ez a réteg egy PHP alapú </w:t>
      </w:r>
      <w:proofErr w:type="spellStart"/>
      <w:r>
        <w:t>Laravel</w:t>
      </w:r>
      <w:proofErr w:type="spellEnd"/>
      <w:r>
        <w:t xml:space="preserve"> keretrendszerre épül</w:t>
      </w:r>
      <w:r w:rsidR="00374D24">
        <w:t>.</w:t>
      </w:r>
    </w:p>
    <w:p w14:paraId="15CAC61A" w14:textId="717E76B0" w:rsidR="00DE56EC" w:rsidRDefault="00DE56EC" w:rsidP="008A282C">
      <w:r>
        <w:t xml:space="preserve">A keretrendszer rendkívül sok funkcióval rendelkezik, melyek támogatják a </w:t>
      </w:r>
      <w:r w:rsidR="00374D24">
        <w:t>strukturált</w:t>
      </w:r>
      <w:r>
        <w:t xml:space="preserve"> fejlesztést, mint útvonal </w:t>
      </w:r>
      <w:r w:rsidR="00DF4EF4">
        <w:t>választó rendszer</w:t>
      </w:r>
      <w:r>
        <w:t xml:space="preserve">, </w:t>
      </w:r>
      <w:proofErr w:type="spellStart"/>
      <w:r>
        <w:t>middleware</w:t>
      </w:r>
      <w:proofErr w:type="spellEnd"/>
      <w:r>
        <w:t xml:space="preserve"> mechanizmus, ORM alapú adatbázis kezelés, sablonmotor, migrációs rendszer.</w:t>
      </w:r>
    </w:p>
    <w:p w14:paraId="4F6F8CA5" w14:textId="2F0993D8" w:rsidR="00DF4EF4" w:rsidRDefault="00DF4EF4" w:rsidP="008A282C">
      <w:r>
        <w:rPr>
          <w:noProof/>
        </w:rPr>
        <w:drawing>
          <wp:anchor distT="0" distB="0" distL="114300" distR="114300" simplePos="0" relativeHeight="251695104" behindDoc="0" locked="0" layoutInCell="1" allowOverlap="1" wp14:anchorId="0452B7B4" wp14:editId="2419EC04">
            <wp:simplePos x="0" y="0"/>
            <wp:positionH relativeFrom="page">
              <wp:posOffset>1080135</wp:posOffset>
            </wp:positionH>
            <wp:positionV relativeFrom="paragraph">
              <wp:posOffset>639445</wp:posOffset>
            </wp:positionV>
            <wp:extent cx="5730240" cy="2699385"/>
            <wp:effectExtent l="0" t="0" r="3810" b="5715"/>
            <wp:wrapTopAndBottom/>
            <wp:docPr id="214587086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70860" name="Kép 2145870860"/>
                    <pic:cNvPicPr/>
                  </pic:nvPicPr>
                  <pic:blipFill>
                    <a:blip r:embed="rId40">
                      <a:extLst>
                        <a:ext uri="{28A0092B-C50C-407E-A947-70E740481C1C}">
                          <a14:useLocalDpi xmlns:a14="http://schemas.microsoft.com/office/drawing/2010/main" val="0"/>
                        </a:ext>
                      </a:extLst>
                    </a:blip>
                    <a:stretch>
                      <a:fillRect/>
                    </a:stretch>
                  </pic:blipFill>
                  <pic:spPr>
                    <a:xfrm>
                      <a:off x="0" y="0"/>
                      <a:ext cx="5730240" cy="2699385"/>
                    </a:xfrm>
                    <a:prstGeom prst="rect">
                      <a:avLst/>
                    </a:prstGeom>
                  </pic:spPr>
                </pic:pic>
              </a:graphicData>
            </a:graphic>
          </wp:anchor>
        </w:drawing>
      </w:r>
      <w:r>
        <w:rPr>
          <w:noProof/>
        </w:rPr>
        <mc:AlternateContent>
          <mc:Choice Requires="wps">
            <w:drawing>
              <wp:anchor distT="0" distB="0" distL="114300" distR="114300" simplePos="0" relativeHeight="251696128" behindDoc="0" locked="0" layoutInCell="1" allowOverlap="1" wp14:anchorId="5D068BFB" wp14:editId="41E0660E">
                <wp:simplePos x="0" y="0"/>
                <wp:positionH relativeFrom="column">
                  <wp:posOffset>0</wp:posOffset>
                </wp:positionH>
                <wp:positionV relativeFrom="paragraph">
                  <wp:posOffset>3395980</wp:posOffset>
                </wp:positionV>
                <wp:extent cx="5730240" cy="635"/>
                <wp:effectExtent l="0" t="0" r="0" b="0"/>
                <wp:wrapTopAndBottom/>
                <wp:docPr id="256620055" name="Szövegdoboz 1"/>
                <wp:cNvGraphicFramePr/>
                <a:graphic xmlns:a="http://schemas.openxmlformats.org/drawingml/2006/main">
                  <a:graphicData uri="http://schemas.microsoft.com/office/word/2010/wordprocessingShape">
                    <wps:wsp>
                      <wps:cNvSpPr txBox="1"/>
                      <wps:spPr>
                        <a:xfrm>
                          <a:off x="0" y="0"/>
                          <a:ext cx="5730240" cy="635"/>
                        </a:xfrm>
                        <a:prstGeom prst="rect">
                          <a:avLst/>
                        </a:prstGeom>
                        <a:solidFill>
                          <a:prstClr val="white"/>
                        </a:solidFill>
                        <a:ln>
                          <a:noFill/>
                        </a:ln>
                      </wps:spPr>
                      <wps:txbx>
                        <w:txbxContent>
                          <w:p w14:paraId="23FB9587" w14:textId="0A05BBEC" w:rsidR="00DF4EF4" w:rsidRPr="0023285E" w:rsidRDefault="00DF4EF4" w:rsidP="00DF4EF4">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4D47E9">
                              <w:rPr>
                                <w:noProof/>
                              </w:rPr>
                              <w:t>18</w:t>
                            </w:r>
                            <w:r>
                              <w:rPr>
                                <w:noProof/>
                              </w:rPr>
                              <w:fldChar w:fldCharType="end"/>
                            </w:r>
                            <w:r>
                              <w:t>. ábra Laravel struktúra</w:t>
                            </w:r>
                            <w:r w:rsidR="00331143">
                              <w:t xml:space="preserve"> (Forrás: Saját)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068BFB" id="_x0000_s1031" type="#_x0000_t202" style="position:absolute;left:0;text-align:left;margin-left:0;margin-top:267.4pt;width:451.2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6jhGgIAAD8EAAAOAAAAZHJzL2Uyb0RvYy54bWysU01v2zAMvQ/YfxB0X5yka1cY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0uX1p6vp/CO5JPlurq5j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" stroked="f">
                <v:textbox style="mso-fit-shape-to-text:t" inset="0,0,0,0">
                  <w:txbxContent>
                    <w:p w14:paraId="23FB9587" w14:textId="0A05BBEC" w:rsidR="00DF4EF4" w:rsidRPr="0023285E" w:rsidRDefault="00DF4EF4" w:rsidP="00DF4EF4">
                      <w:pPr>
                        <w:pStyle w:val="Kpalrs"/>
                        <w:jc w:val="center"/>
                        <w:rPr>
                          <w:rFonts w:ascii="Times New Roman" w:hAnsi="Times New Roman" w:cs="Lohit Hindi"/>
                          <w:noProof/>
                        </w:rPr>
                      </w:pPr>
                      <w:r>
                        <w:rPr>
                          <w:noProof/>
                        </w:rPr>
                        <w:fldChar w:fldCharType="begin"/>
                      </w:r>
                      <w:r>
                        <w:rPr>
                          <w:noProof/>
                        </w:rPr>
                        <w:instrText xml:space="preserve"> SEQ ábra \* ARABIC </w:instrText>
                      </w:r>
                      <w:r>
                        <w:rPr>
                          <w:noProof/>
                        </w:rPr>
                        <w:fldChar w:fldCharType="separate"/>
                      </w:r>
                      <w:r w:rsidR="004D47E9">
                        <w:rPr>
                          <w:noProof/>
                        </w:rPr>
                        <w:t>18</w:t>
                      </w:r>
                      <w:r>
                        <w:rPr>
                          <w:noProof/>
                        </w:rPr>
                        <w:fldChar w:fldCharType="end"/>
                      </w:r>
                      <w:r>
                        <w:t>. ábra Laravel struktúra</w:t>
                      </w:r>
                      <w:r w:rsidR="00331143">
                        <w:t xml:space="preserve"> (Forrás: Saját)</w:t>
                      </w:r>
                    </w:p>
                  </w:txbxContent>
                </v:textbox>
                <w10:wrap type="topAndBottom"/>
              </v:shape>
            </w:pict>
          </mc:Fallback>
        </mc:AlternateContent>
      </w:r>
      <w:r w:rsidR="00DE56EC">
        <w:t xml:space="preserve"> A keret rendszer MVC (</w:t>
      </w:r>
      <w:proofErr w:type="spellStart"/>
      <w:r w:rsidR="00DE56EC">
        <w:t>Model-View-Controller</w:t>
      </w:r>
      <w:proofErr w:type="spellEnd"/>
      <w:r w:rsidR="00DE56EC">
        <w:t>) alapú struktúrát alkalmazza, ami a modell, nézet és a vezérlő</w:t>
      </w:r>
      <w:r w:rsidR="000F74EB">
        <w:t>nek</w:t>
      </w:r>
      <w:r w:rsidR="00DE56EC">
        <w:t xml:space="preserve"> felel</w:t>
      </w:r>
      <w:r w:rsidR="000F74EB">
        <w:t xml:space="preserve"> meg</w:t>
      </w:r>
      <w:r w:rsidR="00DE56EC">
        <w:t>.</w:t>
      </w:r>
      <w:r>
        <w:t xml:space="preserve"> [27. ábra]</w:t>
      </w:r>
    </w:p>
    <w:p w14:paraId="18983AEE" w14:textId="5813BB7C" w:rsidR="00DE56EC" w:rsidRDefault="00DE56EC" w:rsidP="008A282C">
      <w:r>
        <w:t>Fő lépései a következők:</w:t>
      </w:r>
    </w:p>
    <w:p w14:paraId="61B5F70E" w14:textId="5AE7ADA4" w:rsidR="00DE56EC" w:rsidRDefault="00DE56EC">
      <w:pPr>
        <w:pStyle w:val="Listaszerbekezds"/>
        <w:numPr>
          <w:ilvl w:val="0"/>
          <w:numId w:val="23"/>
        </w:numPr>
      </w:pPr>
      <w:r>
        <w:t>útvonal választás</w:t>
      </w:r>
    </w:p>
    <w:p w14:paraId="7E8593F2" w14:textId="516D3034" w:rsidR="00DE56EC" w:rsidRDefault="00DE56EC">
      <w:pPr>
        <w:pStyle w:val="Listaszerbekezds"/>
        <w:numPr>
          <w:ilvl w:val="0"/>
          <w:numId w:val="23"/>
        </w:numPr>
      </w:pPr>
      <w:proofErr w:type="spellStart"/>
      <w:r>
        <w:t>middleware</w:t>
      </w:r>
      <w:proofErr w:type="spellEnd"/>
      <w:r>
        <w:t xml:space="preserve"> réteg</w:t>
      </w:r>
    </w:p>
    <w:p w14:paraId="5C28673E" w14:textId="4E9E1BB8" w:rsidR="00DE56EC" w:rsidRDefault="00DE56EC">
      <w:pPr>
        <w:pStyle w:val="Listaszerbekezds"/>
        <w:numPr>
          <w:ilvl w:val="0"/>
          <w:numId w:val="23"/>
        </w:numPr>
      </w:pPr>
      <w:r>
        <w:t>vezérlő réteg</w:t>
      </w:r>
    </w:p>
    <w:p w14:paraId="14BC3A0C" w14:textId="54698B82" w:rsidR="00DE56EC" w:rsidRDefault="00DE56EC">
      <w:pPr>
        <w:pStyle w:val="Listaszerbekezds"/>
        <w:numPr>
          <w:ilvl w:val="0"/>
          <w:numId w:val="23"/>
        </w:numPr>
      </w:pPr>
      <w:r>
        <w:t>modell réteg</w:t>
      </w:r>
    </w:p>
    <w:p w14:paraId="6FF238CE" w14:textId="17C54B24" w:rsidR="00DF4EF4" w:rsidRDefault="00DF4EF4">
      <w:pPr>
        <w:pStyle w:val="Listaszerbekezds"/>
        <w:numPr>
          <w:ilvl w:val="0"/>
          <w:numId w:val="23"/>
        </w:numPr>
      </w:pPr>
      <w:r>
        <w:t>nézet</w:t>
      </w:r>
      <w:r w:rsidR="00DE56EC">
        <w:t xml:space="preserve"> réteg</w:t>
      </w:r>
    </w:p>
    <w:p w14:paraId="68C7E608" w14:textId="0845C9DA" w:rsidR="00DF4EF4" w:rsidRDefault="00DF4EF4" w:rsidP="00DF4EF4">
      <w:pPr>
        <w:rPr>
          <w:b/>
          <w:bCs/>
        </w:rPr>
      </w:pPr>
      <w:r w:rsidRPr="00DF4EF4">
        <w:rPr>
          <w:b/>
          <w:bCs/>
        </w:rPr>
        <w:lastRenderedPageBreak/>
        <w:t>Modell</w:t>
      </w:r>
    </w:p>
    <w:p w14:paraId="301C224C" w14:textId="6689C2E6" w:rsidR="00DF4EF4" w:rsidRDefault="00DF4EF4" w:rsidP="00DF4EF4">
      <w:r>
        <w:t xml:space="preserve">Az alkalmazás adatstruktúráját reprezentálja. Ez a réteg tart kapcsolatot az adatbázissal </w:t>
      </w:r>
      <w:proofErr w:type="spellStart"/>
      <w:r>
        <w:t>Eloquent</w:t>
      </w:r>
      <w:proofErr w:type="spellEnd"/>
      <w:r>
        <w:t xml:space="preserve"> ORM rendszeren keresztül, amely lehetővé teszi, hogy az adatbázis rekordjait objektumként kezeljük a php kódban.</w:t>
      </w:r>
    </w:p>
    <w:p w14:paraId="140745F0" w14:textId="6081C6FF" w:rsidR="00853C36" w:rsidRDefault="00853C36" w:rsidP="00DF4EF4">
      <w:r>
        <w:t>Fő modellek:</w:t>
      </w:r>
    </w:p>
    <w:p w14:paraId="6243674A" w14:textId="2CC01B3B" w:rsidR="00853C36" w:rsidRDefault="00853C36">
      <w:pPr>
        <w:pStyle w:val="Listaszerbekezds"/>
        <w:numPr>
          <w:ilvl w:val="0"/>
          <w:numId w:val="33"/>
        </w:numPr>
      </w:pPr>
      <w:r>
        <w:t>Állomás</w:t>
      </w:r>
    </w:p>
    <w:p w14:paraId="456D55D4" w14:textId="3F8ED2F6" w:rsidR="00853C36" w:rsidRDefault="00853C36">
      <w:pPr>
        <w:pStyle w:val="Listaszerbekezds"/>
        <w:numPr>
          <w:ilvl w:val="0"/>
          <w:numId w:val="33"/>
        </w:numPr>
      </w:pPr>
      <w:r>
        <w:t>Szenzor</w:t>
      </w:r>
    </w:p>
    <w:p w14:paraId="63082519" w14:textId="6B08FA11" w:rsidR="00853C36" w:rsidRDefault="00853C36">
      <w:pPr>
        <w:pStyle w:val="Listaszerbekezds"/>
        <w:numPr>
          <w:ilvl w:val="0"/>
          <w:numId w:val="33"/>
        </w:numPr>
      </w:pPr>
      <w:r>
        <w:t>Szenzor üzenet</w:t>
      </w:r>
    </w:p>
    <w:p w14:paraId="6A92B5BF" w14:textId="580605DE" w:rsidR="00853C36" w:rsidRDefault="00853C36">
      <w:pPr>
        <w:pStyle w:val="Listaszerbekezds"/>
        <w:numPr>
          <w:ilvl w:val="0"/>
          <w:numId w:val="33"/>
        </w:numPr>
      </w:pPr>
      <w:r>
        <w:t>Kamera</w:t>
      </w:r>
    </w:p>
    <w:p w14:paraId="201239CE" w14:textId="7B23F7E6" w:rsidR="00853C36" w:rsidRDefault="00853C36">
      <w:pPr>
        <w:pStyle w:val="Listaszerbekezds"/>
        <w:numPr>
          <w:ilvl w:val="0"/>
          <w:numId w:val="33"/>
        </w:numPr>
      </w:pPr>
      <w:r>
        <w:t>Kép</w:t>
      </w:r>
    </w:p>
    <w:p w14:paraId="0CE0ABD8" w14:textId="31E574C4" w:rsidR="00853C36" w:rsidRDefault="00853C36">
      <w:pPr>
        <w:pStyle w:val="Listaszerbekezds"/>
        <w:numPr>
          <w:ilvl w:val="0"/>
          <w:numId w:val="33"/>
        </w:numPr>
      </w:pPr>
      <w:r>
        <w:t>Betegség felismerés eredmény</w:t>
      </w:r>
    </w:p>
    <w:p w14:paraId="72C63DE3" w14:textId="3598B307" w:rsidR="00DF4EF4" w:rsidRDefault="00DF4EF4" w:rsidP="00DF4EF4">
      <w:pPr>
        <w:rPr>
          <w:b/>
          <w:bCs/>
        </w:rPr>
      </w:pPr>
      <w:r w:rsidRPr="00DF4EF4">
        <w:rPr>
          <w:b/>
          <w:bCs/>
        </w:rPr>
        <w:t>Nézet</w:t>
      </w:r>
    </w:p>
    <w:p w14:paraId="5AE4F677" w14:textId="1E22959E" w:rsidR="00DF4EF4" w:rsidRDefault="00DF4EF4" w:rsidP="00DF4EF4">
      <w:r>
        <w:t xml:space="preserve">A nézet réteg felelős a felhasználói felület megjelenítéséért. A </w:t>
      </w:r>
      <w:proofErr w:type="spellStart"/>
      <w:r>
        <w:t>Laravel</w:t>
      </w:r>
      <w:proofErr w:type="spellEnd"/>
      <w:r>
        <w:t xml:space="preserve"> </w:t>
      </w:r>
      <w:proofErr w:type="spellStart"/>
      <w:r>
        <w:t>Blade</w:t>
      </w:r>
      <w:proofErr w:type="spellEnd"/>
      <w:r>
        <w:t xml:space="preserve"> fájlok segítségével valósítja meg, amelynek köszönhetően dinamikus HTML generálás, sablon öröklődés és logikai szerkezetek használata lehetséges.</w:t>
      </w:r>
    </w:p>
    <w:p w14:paraId="3BD86883" w14:textId="4530803E" w:rsidR="00DF4EF4" w:rsidRDefault="00DF4EF4" w:rsidP="00DF4EF4">
      <w:pPr>
        <w:rPr>
          <w:b/>
          <w:bCs/>
        </w:rPr>
      </w:pPr>
      <w:r w:rsidRPr="00DF4EF4">
        <w:rPr>
          <w:b/>
          <w:bCs/>
        </w:rPr>
        <w:t>Vezérlő</w:t>
      </w:r>
    </w:p>
    <w:p w14:paraId="5CEFD702" w14:textId="3FF66AAC" w:rsidR="00DF4EF4" w:rsidRDefault="00DF4EF4" w:rsidP="00DF4EF4">
      <w:r>
        <w:t>A vezérlő réteg felelős a http kérések kezeléséért és az üzleti logika megvalósításáért</w:t>
      </w:r>
      <w:r w:rsidR="00331143">
        <w:t xml:space="preserve"> vagy meghívásáért</w:t>
      </w:r>
      <w:r>
        <w:t xml:space="preserve">. Feladatai lehetnek a kérések paramétereinek </w:t>
      </w:r>
      <w:r w:rsidR="00B97224">
        <w:t>feldolgozása</w:t>
      </w:r>
      <w:r>
        <w:t>, input adatok validá</w:t>
      </w:r>
      <w:r w:rsidR="00B97224">
        <w:t>ciója</w:t>
      </w:r>
      <w:r>
        <w:t>, modellek meghívása és válasz generálás.</w:t>
      </w:r>
    </w:p>
    <w:p w14:paraId="08E79359" w14:textId="64AECA39" w:rsidR="00BE2023" w:rsidRPr="00740E36" w:rsidRDefault="00740E36" w:rsidP="00DF4EF4">
      <w:pPr>
        <w:rPr>
          <w:b/>
          <w:bCs/>
        </w:rPr>
      </w:pPr>
      <w:r w:rsidRPr="00740E36">
        <w:rPr>
          <w:b/>
          <w:bCs/>
        </w:rPr>
        <w:t>Útvonal választás</w:t>
      </w:r>
    </w:p>
    <w:p w14:paraId="07ACDDD4" w14:textId="37B9DDB1" w:rsidR="00740E36" w:rsidRDefault="00740E36" w:rsidP="00DF4EF4">
      <w:r>
        <w:t>Az útvonal választási réteg feladata, hogy a bejövő http kérésekhez kiossza a megfelelő php komponenseke</w:t>
      </w:r>
      <w:r w:rsidR="000F74EB">
        <w:t>t</w:t>
      </w:r>
      <w:r>
        <w:t>, vezérlőket.</w:t>
      </w:r>
    </w:p>
    <w:p w14:paraId="2444275C" w14:textId="226FCCDB" w:rsidR="00740E36" w:rsidRDefault="00740E36" w:rsidP="00DF4EF4">
      <w:r>
        <w:t xml:space="preserve">A szerveren két különböző URL, útvonal csoport van, melyeket </w:t>
      </w:r>
      <w:proofErr w:type="spellStart"/>
      <w:r>
        <w:t>Laravel</w:t>
      </w:r>
      <w:proofErr w:type="spellEnd"/>
      <w:r>
        <w:t xml:space="preserve"> segítségével teljesen eltudunk választani. Az első csoport az egyszerű webes hívások, melyekre a felhasználó, küld http kéréseket, itt olyan funkciók vannak, mint az adatok lekérdezése vagy az állomás hozzáadása az ilyen típusú kéréseknek keretkörnyezet egy </w:t>
      </w:r>
      <w:proofErr w:type="spellStart"/>
      <w:r w:rsidRPr="00331143">
        <w:rPr>
          <w:i/>
          <w:iCs/>
        </w:rPr>
        <w:t>web.php</w:t>
      </w:r>
      <w:proofErr w:type="spellEnd"/>
      <w:r>
        <w:t xml:space="preserve"> fájlt tart fenn. A második csoport a szenzor állomások által használt API hívások, ezek a</w:t>
      </w:r>
      <w:r w:rsidR="00331143">
        <w:t>z</w:t>
      </w:r>
      <w:r>
        <w:t xml:space="preserve"> </w:t>
      </w:r>
      <w:proofErr w:type="spellStart"/>
      <w:r w:rsidRPr="00331143">
        <w:rPr>
          <w:i/>
          <w:iCs/>
        </w:rPr>
        <w:t>api.php</w:t>
      </w:r>
      <w:proofErr w:type="spellEnd"/>
      <w:r>
        <w:t xml:space="preserve"> útvonal fájlban találhatók.</w:t>
      </w:r>
    </w:p>
    <w:p w14:paraId="0F4C4093" w14:textId="5E1B2EA5" w:rsidR="00BE2023" w:rsidRPr="00740E36" w:rsidRDefault="00BE2023" w:rsidP="00DF4EF4">
      <w:pPr>
        <w:rPr>
          <w:b/>
          <w:bCs/>
        </w:rPr>
      </w:pPr>
      <w:proofErr w:type="spellStart"/>
      <w:r w:rsidRPr="00740E36">
        <w:rPr>
          <w:b/>
          <w:bCs/>
        </w:rPr>
        <w:lastRenderedPageBreak/>
        <w:t>Middleware</w:t>
      </w:r>
      <w:proofErr w:type="spellEnd"/>
    </w:p>
    <w:p w14:paraId="05B325F6" w14:textId="523C8B32" w:rsidR="00740E36" w:rsidRDefault="000F74EB" w:rsidP="00DF4EF4">
      <w:r>
        <w:t xml:space="preserve">A </w:t>
      </w:r>
      <w:proofErr w:type="spellStart"/>
      <w:r>
        <w:t>middleware</w:t>
      </w:r>
      <w:proofErr w:type="spellEnd"/>
      <w:r>
        <w:t xml:space="preserve"> réteg a </w:t>
      </w:r>
      <w:proofErr w:type="spellStart"/>
      <w:r>
        <w:t>Laravelben</w:t>
      </w:r>
      <w:proofErr w:type="spellEnd"/>
      <w:r>
        <w:t xml:space="preserve"> a http kérések pontosabb feldolgozásával, kiértékelésével foglalkozik. Feladatai az előtt végzi el, hogy az útvonal választás oda adná az irányítást a vezérlő </w:t>
      </w:r>
      <w:r w:rsidR="001938B5">
        <w:t>komponensnek.</w:t>
      </w:r>
      <w:r>
        <w:t xml:space="preserve"> Ennek a rétegnek a használatával tudjuk hitelesíteni a felhasználót vagy a szenzor állomásokat. Megtudjuk határozni, melyek legyenek azok az útvonalak, melyekhez a felhasználó hitelesítés nélkül is hozzá tud férni.</w:t>
      </w:r>
    </w:p>
    <w:p w14:paraId="01F9F5A6" w14:textId="59102845" w:rsidR="000F74EB" w:rsidRDefault="000F74EB" w:rsidP="00DF4EF4">
      <w:r>
        <w:t xml:space="preserve">Szükséges </w:t>
      </w:r>
      <w:proofErr w:type="spellStart"/>
      <w:r>
        <w:t>middleware</w:t>
      </w:r>
      <w:proofErr w:type="spellEnd"/>
      <w:r>
        <w:t>-ek:</w:t>
      </w:r>
    </w:p>
    <w:p w14:paraId="17B6E529" w14:textId="385CCFF2" w:rsidR="000F74EB" w:rsidRDefault="000F74EB">
      <w:pPr>
        <w:pStyle w:val="Listaszerbekezds"/>
        <w:numPr>
          <w:ilvl w:val="0"/>
          <w:numId w:val="24"/>
        </w:numPr>
      </w:pPr>
      <w:r>
        <w:t>Bejelentkezett felhasználók hitelesítésének ellenőrzése</w:t>
      </w:r>
      <w:r w:rsidR="001938B5">
        <w:t>.</w:t>
      </w:r>
    </w:p>
    <w:p w14:paraId="5233D59C" w14:textId="5BA25699" w:rsidR="000F74EB" w:rsidRDefault="000F74EB">
      <w:pPr>
        <w:pStyle w:val="Listaszerbekezds"/>
        <w:numPr>
          <w:ilvl w:val="0"/>
          <w:numId w:val="24"/>
        </w:numPr>
      </w:pPr>
      <w:r>
        <w:t xml:space="preserve">’Vendég’ vagy nem bejelentkezett felhasználók </w:t>
      </w:r>
      <w:r w:rsidR="001938B5">
        <w:t>átirányítása.</w:t>
      </w:r>
    </w:p>
    <w:p w14:paraId="3C57B4E2" w14:textId="479F7B69" w:rsidR="001938B5" w:rsidRPr="00DF4EF4" w:rsidRDefault="001938B5">
      <w:pPr>
        <w:pStyle w:val="Listaszerbekezds"/>
        <w:numPr>
          <w:ilvl w:val="0"/>
          <w:numId w:val="24"/>
        </w:numPr>
      </w:pPr>
      <w:r>
        <w:t>Szenzor állomások hitelesítése.</w:t>
      </w:r>
    </w:p>
    <w:p w14:paraId="1DC6D11C" w14:textId="65F34CF9" w:rsidR="008A282C" w:rsidRDefault="008A282C" w:rsidP="00D20E0C">
      <w:pPr>
        <w:pStyle w:val="Cmsor2"/>
      </w:pPr>
      <w:bookmarkStart w:id="42" w:name="_Toc225435332"/>
      <w:r>
        <w:t>Adatbázis réteg</w:t>
      </w:r>
      <w:bookmarkEnd w:id="42"/>
    </w:p>
    <w:p w14:paraId="726001B7" w14:textId="48891704" w:rsidR="001938B5" w:rsidRDefault="001938B5" w:rsidP="001938B5">
      <w:r>
        <w:t xml:space="preserve">A webszerver egy külön konténerben elhelyezett </w:t>
      </w:r>
      <w:proofErr w:type="spellStart"/>
      <w:r>
        <w:t>MariaDB</w:t>
      </w:r>
      <w:proofErr w:type="spellEnd"/>
      <w:r>
        <w:t xml:space="preserve"> relációs adatbázist használ adat tárolásra. Ez a </w:t>
      </w:r>
      <w:proofErr w:type="spellStart"/>
      <w:r>
        <w:t>MySQL</w:t>
      </w:r>
      <w:proofErr w:type="spellEnd"/>
      <w:r>
        <w:t xml:space="preserve"> fejlesztői által elindított nyíltforráskódú változata, mely rendkívül jól van optimalizálva </w:t>
      </w:r>
      <w:proofErr w:type="spellStart"/>
      <w:r>
        <w:t>Laravel-hez</w:t>
      </w:r>
      <w:proofErr w:type="spellEnd"/>
      <w:r>
        <w:t>.</w:t>
      </w:r>
    </w:p>
    <w:p w14:paraId="6E53AE91" w14:textId="185878AF" w:rsidR="008A4301" w:rsidRDefault="008A4301" w:rsidP="001938B5">
      <w:r>
        <w:t>Az alkalmazási réteg modelleken, objektumokon keresztül kommunikál az adatbázissal, melyet ORM adatbázis kezelésnek nevezünk. Ennek köszönhetően, nem szükséges a fejlesztőnek külön SQL lekérdezéseket írnia, ezeket elvégzi a keretrendszer a háttérben.</w:t>
      </w:r>
    </w:p>
    <w:p w14:paraId="5C9460EE" w14:textId="01CC0551" w:rsidR="008A4301" w:rsidRDefault="008A4301" w:rsidP="001938B5">
      <w:r>
        <w:t xml:space="preserve">A konfigurációnak köszönhetően </w:t>
      </w:r>
      <w:proofErr w:type="spellStart"/>
      <w:r>
        <w:t>Laravel</w:t>
      </w:r>
      <w:proofErr w:type="spellEnd"/>
      <w:r>
        <w:t xml:space="preserve"> eszköztárán</w:t>
      </w:r>
      <w:r w:rsidR="00F17AA8">
        <w:t>,</w:t>
      </w:r>
      <w:r>
        <w:t xml:space="preserve"> migrációkon keresztül van lehetőség az adatbázis struktúra kialakítására, melyek</w:t>
      </w:r>
      <w:r w:rsidR="00F17AA8">
        <w:t xml:space="preserve"> használatával </w:t>
      </w:r>
      <w:r>
        <w:t>létrehozhatók táblák, kapcsolatok és kondíciók.</w:t>
      </w:r>
    </w:p>
    <w:p w14:paraId="15E0826F" w14:textId="7539E2FB" w:rsidR="008A4301" w:rsidRPr="001938B5" w:rsidRDefault="008A4301" w:rsidP="001938B5">
      <w:r>
        <w:t xml:space="preserve">Egy külön konténerben fut az adatbázis kezelésére használt </w:t>
      </w:r>
      <w:proofErr w:type="spellStart"/>
      <w:r>
        <w:t>Adminer</w:t>
      </w:r>
      <w:proofErr w:type="spellEnd"/>
      <w:r>
        <w:t xml:space="preserve"> szerver, melynek használatával lehetőség van a táblák és rekordok manuális kezelése.</w:t>
      </w:r>
    </w:p>
    <w:p w14:paraId="044D79AB" w14:textId="4BA41D4C" w:rsidR="00BE5A8E" w:rsidRDefault="00BE5A8E" w:rsidP="00D20E0C">
      <w:pPr>
        <w:pStyle w:val="Cmsor1"/>
      </w:pPr>
      <w:bookmarkStart w:id="43" w:name="_Toc225435333"/>
      <w:r>
        <w:t>Adatbázis</w:t>
      </w:r>
      <w:r w:rsidR="0073335B">
        <w:t xml:space="preserve"> struktúra</w:t>
      </w:r>
      <w:bookmarkEnd w:id="43"/>
    </w:p>
    <w:p w14:paraId="3FA49996" w14:textId="3B1902CD" w:rsidR="00C57CD8" w:rsidRPr="00C57CD8" w:rsidRDefault="00F17AA8" w:rsidP="00C57CD8">
      <w:proofErr w:type="spellStart"/>
      <w:r>
        <w:t>Laravel</w:t>
      </w:r>
      <w:proofErr w:type="spellEnd"/>
      <w:r>
        <w:t xml:space="preserve"> által kínált</w:t>
      </w:r>
      <w:r w:rsidR="00C57CD8">
        <w:t xml:space="preserve"> migrációs, adatfeltöltő ’</w:t>
      </w:r>
      <w:proofErr w:type="spellStart"/>
      <w:r w:rsidR="00C57CD8">
        <w:t>seed</w:t>
      </w:r>
      <w:proofErr w:type="spellEnd"/>
      <w:r w:rsidR="00C57CD8">
        <w:t>’ és gyártó ’</w:t>
      </w:r>
      <w:proofErr w:type="spellStart"/>
      <w:r w:rsidR="00C57CD8">
        <w:t>factory</w:t>
      </w:r>
      <w:proofErr w:type="spellEnd"/>
      <w:r w:rsidR="00C57CD8">
        <w:t>’ fájlok megkönnyítik az adatbázis fejlesztését.</w:t>
      </w:r>
    </w:p>
    <w:p w14:paraId="76B1250B" w14:textId="47F11357" w:rsidR="0073335B" w:rsidRDefault="0073335B" w:rsidP="008A4301">
      <w:r>
        <w:t>A relációs adatbázis két fő részből épül fel:</w:t>
      </w:r>
    </w:p>
    <w:p w14:paraId="3032941F" w14:textId="152419D7" w:rsidR="0073335B" w:rsidRDefault="0073335B">
      <w:pPr>
        <w:pStyle w:val="Listaszerbekezds"/>
        <w:numPr>
          <w:ilvl w:val="0"/>
          <w:numId w:val="25"/>
        </w:numPr>
      </w:pPr>
      <w:proofErr w:type="spellStart"/>
      <w:r>
        <w:t>Laravel</w:t>
      </w:r>
      <w:proofErr w:type="spellEnd"/>
      <w:r>
        <w:t xml:space="preserve"> keretrendszer által generált táblák</w:t>
      </w:r>
    </w:p>
    <w:p w14:paraId="0D3159A6" w14:textId="74B8777A" w:rsidR="0073335B" w:rsidRDefault="0073335B">
      <w:pPr>
        <w:pStyle w:val="Listaszerbekezds"/>
        <w:numPr>
          <w:ilvl w:val="0"/>
          <w:numId w:val="25"/>
        </w:numPr>
      </w:pPr>
      <w:r>
        <w:lastRenderedPageBreak/>
        <w:t>Funkcionális adat táblák</w:t>
      </w:r>
    </w:p>
    <w:p w14:paraId="636CAA78" w14:textId="6689AFCA" w:rsidR="008A4301" w:rsidRDefault="0073335B" w:rsidP="008A4301">
      <w:r>
        <w:t xml:space="preserve">Az első csoport táblái automatikusan vannak létrehozva és a keretrendszer különböző folyamatainak kezelését végzik. Ennek konfigurációja a </w:t>
      </w:r>
      <w:proofErr w:type="spellStart"/>
      <w:r>
        <w:t>laravel</w:t>
      </w:r>
      <w:proofErr w:type="spellEnd"/>
      <w:r>
        <w:t xml:space="preserve"> konfigurációs fájlból (.</w:t>
      </w:r>
      <w:proofErr w:type="spellStart"/>
      <w:r>
        <w:t>env</w:t>
      </w:r>
      <w:proofErr w:type="spellEnd"/>
      <w:r>
        <w:t>)</w:t>
      </w:r>
      <w:r w:rsidR="00CF06C7">
        <w:t xml:space="preserve">, </w:t>
      </w:r>
      <w:r w:rsidR="003D22CE">
        <w:t xml:space="preserve">terminálból </w:t>
      </w:r>
      <w:r w:rsidR="00CF06C7">
        <w:t xml:space="preserve">és </w:t>
      </w:r>
      <w:proofErr w:type="spellStart"/>
      <w:r w:rsidR="00CF06C7">
        <w:t>Laravel</w:t>
      </w:r>
      <w:proofErr w:type="spellEnd"/>
      <w:r w:rsidR="00CF06C7">
        <w:t xml:space="preserve"> eszközök telepítésével </w:t>
      </w:r>
      <w:r w:rsidR="00AF1273">
        <w:t>történik</w:t>
      </w:r>
      <w:r w:rsidR="00CF06C7">
        <w:t>.</w:t>
      </w:r>
    </w:p>
    <w:p w14:paraId="3715DFC2" w14:textId="08155D63" w:rsidR="0073335B" w:rsidRDefault="0073335B" w:rsidP="008A4301">
      <w:r>
        <w:t xml:space="preserve">A funkcionális </w:t>
      </w:r>
      <w:r w:rsidR="00C57CD8">
        <w:t>adat táblák tartják fönt azokat a rekordokat, melyek a tárolni kívánt adatokat tartalmazzák, mint a szenzor információkat, adatokat és a képekhez vezető útvonalakat. Ezekhez a táblákhoz saját migrációs fájlokat kell elkészíteni.</w:t>
      </w:r>
    </w:p>
    <w:p w14:paraId="5A22EFA2" w14:textId="5610F55B" w:rsidR="0073335B" w:rsidRDefault="0073335B" w:rsidP="00D20E0C">
      <w:pPr>
        <w:pStyle w:val="Cmsor2"/>
      </w:pPr>
      <w:bookmarkStart w:id="44" w:name="_Toc225435334"/>
      <w:r>
        <w:t>Generált táblák</w:t>
      </w:r>
      <w:bookmarkEnd w:id="44"/>
    </w:p>
    <w:p w14:paraId="515F4ADD" w14:textId="77777777" w:rsidR="00C57CD8" w:rsidRDefault="00C57CD8" w:rsidP="00C57CD8">
      <w:pPr>
        <w:keepNext/>
        <w:jc w:val="center"/>
      </w:pPr>
      <w:r>
        <w:rPr>
          <w:noProof/>
        </w:rPr>
        <w:drawing>
          <wp:inline distT="0" distB="0" distL="0" distR="0" wp14:anchorId="5B42B090" wp14:editId="207F0EFB">
            <wp:extent cx="5769866" cy="5400000"/>
            <wp:effectExtent l="0" t="0" r="2540" b="0"/>
            <wp:docPr id="80318757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87570" name="Kép 803187570"/>
                    <pic:cNvPicPr/>
                  </pic:nvPicPr>
                  <pic:blipFill>
                    <a:blip r:embed="rId41">
                      <a:extLst>
                        <a:ext uri="{28A0092B-C50C-407E-A947-70E740481C1C}">
                          <a14:useLocalDpi xmlns:a14="http://schemas.microsoft.com/office/drawing/2010/main" val="0"/>
                        </a:ext>
                      </a:extLst>
                    </a:blip>
                    <a:stretch>
                      <a:fillRect/>
                    </a:stretch>
                  </pic:blipFill>
                  <pic:spPr>
                    <a:xfrm>
                      <a:off x="0" y="0"/>
                      <a:ext cx="5769866" cy="5400000"/>
                    </a:xfrm>
                    <a:prstGeom prst="rect">
                      <a:avLst/>
                    </a:prstGeom>
                  </pic:spPr>
                </pic:pic>
              </a:graphicData>
            </a:graphic>
          </wp:inline>
        </w:drawing>
      </w:r>
    </w:p>
    <w:p w14:paraId="0C63A1BA" w14:textId="3F71D114" w:rsidR="0073335B" w:rsidRDefault="004D47E9" w:rsidP="00C57CD8">
      <w:pPr>
        <w:pStyle w:val="Kpalrs"/>
        <w:jc w:val="center"/>
      </w:pPr>
      <w:fldSimple w:instr=" SEQ ábra \* ARABIC ">
        <w:r>
          <w:rPr>
            <w:noProof/>
          </w:rPr>
          <w:t>19</w:t>
        </w:r>
      </w:fldSimple>
      <w:r w:rsidR="00C57CD8">
        <w:t>. ábra Generált táblák adatkapcsolat diagram</w:t>
      </w:r>
    </w:p>
    <w:p w14:paraId="76A2BF26" w14:textId="0F29A5E4" w:rsidR="00C57CD8" w:rsidRDefault="00C57CD8" w:rsidP="00C57CD8">
      <w:r>
        <w:lastRenderedPageBreak/>
        <w:t xml:space="preserve">Az ábrán </w:t>
      </w:r>
      <w:proofErr w:type="spellStart"/>
      <w:r w:rsidR="0022545D">
        <w:t>L</w:t>
      </w:r>
      <w:r>
        <w:t>aravel</w:t>
      </w:r>
      <w:proofErr w:type="spellEnd"/>
      <w:r>
        <w:t xml:space="preserve"> által generált táblák találhatók. A fejlesztés során csak a ’</w:t>
      </w:r>
      <w:proofErr w:type="spellStart"/>
      <w:r>
        <w:t>users</w:t>
      </w:r>
      <w:proofErr w:type="spellEnd"/>
      <w:r>
        <w:t>’, felhasználó táblá</w:t>
      </w:r>
      <w:r w:rsidR="0022545D">
        <w:t xml:space="preserve">t kell használni a felhasználó hitelesítésére. A többi tábla menedzselését </w:t>
      </w:r>
      <w:proofErr w:type="spellStart"/>
      <w:r w:rsidR="0022545D">
        <w:t>Laravel</w:t>
      </w:r>
      <w:proofErr w:type="spellEnd"/>
      <w:r w:rsidR="0022545D">
        <w:t xml:space="preserve"> végzi a háttérben. A keretrendszer nem használ relációkat a táblák között, ezeknek az összekötését az alkalmazási oldalon oldja meg.</w:t>
      </w:r>
    </w:p>
    <w:p w14:paraId="3267191D" w14:textId="3B59B8E3" w:rsidR="00F652A1" w:rsidRDefault="00F652A1" w:rsidP="00C57CD8">
      <w:pPr>
        <w:rPr>
          <w:b/>
          <w:bCs/>
        </w:rPr>
      </w:pPr>
      <w:r w:rsidRPr="00F652A1">
        <w:rPr>
          <w:b/>
          <w:bCs/>
        </w:rPr>
        <w:t>session</w:t>
      </w:r>
    </w:p>
    <w:p w14:paraId="5920BFA4" w14:textId="652B236C" w:rsidR="00F652A1" w:rsidRDefault="00F652A1" w:rsidP="00F652A1">
      <w:r>
        <w:t xml:space="preserve">A </w:t>
      </w:r>
      <w:r w:rsidRPr="00965877">
        <w:rPr>
          <w:i/>
          <w:iCs/>
        </w:rPr>
        <w:t>’session’</w:t>
      </w:r>
      <w:r>
        <w:t xml:space="preserve"> tábla a felhasználó adatainak eltárolását végzi több http kérésen keresztül, így fenntartva, hogy a felhasználónak ne kelljen beírnia a felhasználó nevét és jelszavát minden egy</w:t>
      </w:r>
      <w:r w:rsidR="00ED711F">
        <w:t>es</w:t>
      </w:r>
      <w:r>
        <w:t xml:space="preserve"> hívásnál.</w:t>
      </w:r>
    </w:p>
    <w:p w14:paraId="0E260278" w14:textId="029531BA" w:rsidR="00F652A1" w:rsidRDefault="00F652A1" w:rsidP="00C57CD8">
      <w:pPr>
        <w:rPr>
          <w:b/>
          <w:bCs/>
        </w:rPr>
      </w:pPr>
      <w:proofErr w:type="spellStart"/>
      <w:r>
        <w:rPr>
          <w:b/>
          <w:bCs/>
        </w:rPr>
        <w:t>users</w:t>
      </w:r>
      <w:proofErr w:type="spellEnd"/>
    </w:p>
    <w:p w14:paraId="2EC24234" w14:textId="0E64E2AA" w:rsidR="00ED711F" w:rsidRDefault="00F652A1" w:rsidP="00F652A1">
      <w:r>
        <w:t xml:space="preserve">A </w:t>
      </w:r>
      <w:r w:rsidRPr="00965877">
        <w:rPr>
          <w:i/>
          <w:iCs/>
        </w:rPr>
        <w:t>’</w:t>
      </w:r>
      <w:proofErr w:type="spellStart"/>
      <w:r w:rsidRPr="00965877">
        <w:rPr>
          <w:i/>
          <w:iCs/>
        </w:rPr>
        <w:t>users</w:t>
      </w:r>
      <w:proofErr w:type="spellEnd"/>
      <w:r w:rsidRPr="00965877">
        <w:rPr>
          <w:i/>
          <w:iCs/>
        </w:rPr>
        <w:t>’</w:t>
      </w:r>
      <w:r>
        <w:t xml:space="preserve"> tábla tárolja el a felhasználó adatai</w:t>
      </w:r>
      <w:r w:rsidR="00ED711F">
        <w:t>t</w:t>
      </w:r>
      <w:r>
        <w:t xml:space="preserve">, melyben a hitelesítési </w:t>
      </w:r>
      <w:r w:rsidR="00AF1273">
        <w:t>információk</w:t>
      </w:r>
      <w:r>
        <w:t xml:space="preserve"> vannak eltárolva, így megvalósítva, hogy a szerver tartalmához ne férjen hozzá bárki.</w:t>
      </w:r>
    </w:p>
    <w:p w14:paraId="4F7D2CAD" w14:textId="413257F6" w:rsidR="00F652A1" w:rsidRDefault="00F652A1" w:rsidP="00F652A1">
      <w:r>
        <w:t xml:space="preserve">A táblában </w:t>
      </w:r>
      <w:r w:rsidR="00F17AA8">
        <w:t>a</w:t>
      </w:r>
      <w:r>
        <w:t xml:space="preserve"> felhasználó</w:t>
      </w:r>
      <w:r w:rsidR="00F17AA8">
        <w:t>név</w:t>
      </w:r>
      <w:r>
        <w:t>, email</w:t>
      </w:r>
      <w:r w:rsidR="00F17AA8">
        <w:t xml:space="preserve"> és</w:t>
      </w:r>
      <w:r>
        <w:t xml:space="preserve"> jelszó</w:t>
      </w:r>
      <w:r w:rsidR="00F17AA8">
        <w:t xml:space="preserve"> van eltárolva</w:t>
      </w:r>
      <w:r>
        <w:t xml:space="preserve"> az utóbbi </w:t>
      </w:r>
      <w:proofErr w:type="spellStart"/>
      <w:r>
        <w:t>hash-elt</w:t>
      </w:r>
      <w:proofErr w:type="spellEnd"/>
      <w:r>
        <w:t xml:space="preserve"> formában. A megvalósítás során, mivel a rendszer szempontjából nem szükséges, felesleges több felhasználó ezért itt csak egy rekord van eltárolva a szerver indításánál.</w:t>
      </w:r>
    </w:p>
    <w:p w14:paraId="3A6CF858" w14:textId="1F8A69C0" w:rsidR="00F652A1" w:rsidRDefault="00F652A1" w:rsidP="00C57CD8">
      <w:pPr>
        <w:rPr>
          <w:b/>
          <w:bCs/>
        </w:rPr>
      </w:pPr>
      <w:proofErr w:type="spellStart"/>
      <w:r>
        <w:rPr>
          <w:b/>
          <w:bCs/>
        </w:rPr>
        <w:t>jobs</w:t>
      </w:r>
      <w:proofErr w:type="spellEnd"/>
    </w:p>
    <w:p w14:paraId="4D4A308B" w14:textId="183656D4" w:rsidR="00F652A1" w:rsidRDefault="00965877" w:rsidP="00965877">
      <w:r>
        <w:t xml:space="preserve">A </w:t>
      </w:r>
      <w:r w:rsidRPr="00965877">
        <w:rPr>
          <w:i/>
          <w:iCs/>
        </w:rPr>
        <w:t>’</w:t>
      </w:r>
      <w:proofErr w:type="spellStart"/>
      <w:r w:rsidRPr="00965877">
        <w:rPr>
          <w:i/>
          <w:iCs/>
        </w:rPr>
        <w:t>jobs</w:t>
      </w:r>
      <w:proofErr w:type="spellEnd"/>
      <w:r w:rsidRPr="00965877">
        <w:rPr>
          <w:i/>
          <w:iCs/>
        </w:rPr>
        <w:t>’</w:t>
      </w:r>
      <w:r>
        <w:t xml:space="preserve"> tábla egy várólista a rendszer által sorba állított folyamatok számára.</w:t>
      </w:r>
    </w:p>
    <w:p w14:paraId="6E5EA56F" w14:textId="053CD5D2" w:rsidR="00F652A1" w:rsidRDefault="00F652A1" w:rsidP="00C57CD8">
      <w:pPr>
        <w:rPr>
          <w:b/>
          <w:bCs/>
        </w:rPr>
      </w:pPr>
      <w:r>
        <w:rPr>
          <w:b/>
          <w:bCs/>
        </w:rPr>
        <w:t>cache</w:t>
      </w:r>
    </w:p>
    <w:p w14:paraId="5E898E15" w14:textId="12B95040" w:rsidR="00965877" w:rsidRDefault="00CF06C7" w:rsidP="00CF06C7">
      <w:r>
        <w:t>Az adatbázis cache meghajtó használatával a cache adatok itt tárolódnak el.</w:t>
      </w:r>
    </w:p>
    <w:p w14:paraId="7AB2E054" w14:textId="5FBB4765" w:rsidR="00F652A1" w:rsidRDefault="00F652A1" w:rsidP="00C57CD8">
      <w:pPr>
        <w:rPr>
          <w:b/>
          <w:bCs/>
        </w:rPr>
      </w:pPr>
      <w:proofErr w:type="spellStart"/>
      <w:r>
        <w:rPr>
          <w:b/>
          <w:bCs/>
        </w:rPr>
        <w:t>cache_locks</w:t>
      </w:r>
      <w:proofErr w:type="spellEnd"/>
    </w:p>
    <w:p w14:paraId="76CFEC17" w14:textId="2C04C246" w:rsidR="00CF06C7" w:rsidRDefault="00CF06C7" w:rsidP="00CF06C7">
      <w:proofErr w:type="spellStart"/>
      <w:r>
        <w:t>Atomikus</w:t>
      </w:r>
      <w:proofErr w:type="spellEnd"/>
      <w:r>
        <w:t xml:space="preserve"> zárolás a cache táblához. Megelőzi, hogy ne alakuljon ki verseny helyzet a cache erőforrásokért.</w:t>
      </w:r>
    </w:p>
    <w:p w14:paraId="050F1CB7" w14:textId="4A057604" w:rsidR="00F652A1" w:rsidRDefault="00F652A1" w:rsidP="00C57CD8">
      <w:pPr>
        <w:rPr>
          <w:b/>
          <w:bCs/>
        </w:rPr>
      </w:pPr>
      <w:proofErr w:type="spellStart"/>
      <w:r>
        <w:rPr>
          <w:b/>
          <w:bCs/>
        </w:rPr>
        <w:t>migrations</w:t>
      </w:r>
      <w:proofErr w:type="spellEnd"/>
    </w:p>
    <w:p w14:paraId="63410C7D" w14:textId="2565567D" w:rsidR="00965877" w:rsidRDefault="00965877" w:rsidP="00965877">
      <w:r>
        <w:t>Lefutott migrációkat tartja számon, megelőzi, hogy egy migráció ne fusson le kétszer.</w:t>
      </w:r>
    </w:p>
    <w:p w14:paraId="1FED0AFB" w14:textId="75640FF1" w:rsidR="00F652A1" w:rsidRDefault="00F652A1" w:rsidP="00C57CD8">
      <w:pPr>
        <w:rPr>
          <w:b/>
          <w:bCs/>
        </w:rPr>
      </w:pPr>
      <w:proofErr w:type="spellStart"/>
      <w:r>
        <w:rPr>
          <w:b/>
          <w:bCs/>
        </w:rPr>
        <w:t>jobs_batches</w:t>
      </w:r>
      <w:proofErr w:type="spellEnd"/>
    </w:p>
    <w:p w14:paraId="060565B4" w14:textId="289569D2" w:rsidR="00965877" w:rsidRPr="00965877" w:rsidRDefault="00965877" w:rsidP="00C57CD8">
      <w:r>
        <w:t>Metaadatakat tartalmaz a folyamat csomagokról.</w:t>
      </w:r>
    </w:p>
    <w:p w14:paraId="7E20B9D4" w14:textId="53D8F6A1" w:rsidR="00F652A1" w:rsidRDefault="00F652A1" w:rsidP="00C57CD8">
      <w:pPr>
        <w:rPr>
          <w:b/>
          <w:bCs/>
        </w:rPr>
      </w:pPr>
      <w:proofErr w:type="spellStart"/>
      <w:r>
        <w:rPr>
          <w:b/>
          <w:bCs/>
        </w:rPr>
        <w:t>personal_access_tokens</w:t>
      </w:r>
      <w:proofErr w:type="spellEnd"/>
    </w:p>
    <w:p w14:paraId="61BFC6F8" w14:textId="357A16FA" w:rsidR="00CF06C7" w:rsidRPr="00CF06C7" w:rsidRDefault="00CF06C7" w:rsidP="00C57CD8">
      <w:r>
        <w:t xml:space="preserve">Az API </w:t>
      </w:r>
      <w:proofErr w:type="spellStart"/>
      <w:r>
        <w:t>tokenek</w:t>
      </w:r>
      <w:proofErr w:type="spellEnd"/>
      <w:r>
        <w:t xml:space="preserve"> eltárolására használt tábla. Az állomások hitelesítésénél van használva. </w:t>
      </w:r>
      <w:proofErr w:type="spellStart"/>
      <w:r>
        <w:lastRenderedPageBreak/>
        <w:t>Laravel</w:t>
      </w:r>
      <w:proofErr w:type="spellEnd"/>
      <w:r>
        <w:t xml:space="preserve"> </w:t>
      </w:r>
      <w:r w:rsidR="00F17AA8" w:rsidRPr="00F17AA8">
        <w:rPr>
          <w:i/>
          <w:iCs/>
        </w:rPr>
        <w:t>’</w:t>
      </w:r>
      <w:proofErr w:type="spellStart"/>
      <w:r w:rsidR="00F17AA8" w:rsidRPr="00F17AA8">
        <w:rPr>
          <w:i/>
          <w:iCs/>
        </w:rPr>
        <w:t>sanctum</w:t>
      </w:r>
      <w:proofErr w:type="spellEnd"/>
      <w:r w:rsidR="00F17AA8" w:rsidRPr="00F17AA8">
        <w:rPr>
          <w:i/>
          <w:iCs/>
        </w:rPr>
        <w:t>’</w:t>
      </w:r>
      <w:r>
        <w:t xml:space="preserve"> eszköze használja, mely megkönnyíti az API azonosítás megvalósítását</w:t>
      </w:r>
      <w:r w:rsidR="00F17AA8">
        <w:t>.</w:t>
      </w:r>
    </w:p>
    <w:p w14:paraId="0ABE6156" w14:textId="6F639338" w:rsidR="00965877" w:rsidRDefault="00F652A1" w:rsidP="00C57CD8">
      <w:pPr>
        <w:rPr>
          <w:b/>
          <w:bCs/>
        </w:rPr>
      </w:pPr>
      <w:proofErr w:type="spellStart"/>
      <w:r>
        <w:rPr>
          <w:b/>
          <w:bCs/>
        </w:rPr>
        <w:t>failed_jobs</w:t>
      </w:r>
      <w:proofErr w:type="spellEnd"/>
    </w:p>
    <w:p w14:paraId="66CC0C44" w14:textId="6C12B819" w:rsidR="0022545D" w:rsidRDefault="00965877" w:rsidP="00C57CD8">
      <w:r>
        <w:t>Ez a tábla azokat a folyamatokat tárolja el, melyek megszakadtak vagy sikertelenül futottak le.</w:t>
      </w:r>
    </w:p>
    <w:bookmarkStart w:id="45" w:name="_Toc225435335"/>
    <w:p w14:paraId="048B7F66" w14:textId="0BBF8D0C" w:rsidR="00DF2D25" w:rsidRPr="00DF2D25" w:rsidRDefault="00DF2D25" w:rsidP="00DF2D25">
      <w:pPr>
        <w:pStyle w:val="Cmsor2"/>
      </w:pPr>
      <w:r>
        <w:rPr>
          <w:noProof/>
        </w:rPr>
        <mc:AlternateContent>
          <mc:Choice Requires="wps">
            <w:drawing>
              <wp:anchor distT="0" distB="0" distL="114300" distR="114300" simplePos="0" relativeHeight="251702272" behindDoc="0" locked="0" layoutInCell="1" allowOverlap="1" wp14:anchorId="4E92BE0B" wp14:editId="6B2D9E6B">
                <wp:simplePos x="0" y="0"/>
                <wp:positionH relativeFrom="column">
                  <wp:posOffset>-728980</wp:posOffset>
                </wp:positionH>
                <wp:positionV relativeFrom="paragraph">
                  <wp:posOffset>3994785</wp:posOffset>
                </wp:positionV>
                <wp:extent cx="6857365" cy="635"/>
                <wp:effectExtent l="0" t="0" r="0" b="0"/>
                <wp:wrapTopAndBottom/>
                <wp:docPr id="1379362932" name="Szövegdoboz 1"/>
                <wp:cNvGraphicFramePr/>
                <a:graphic xmlns:a="http://schemas.openxmlformats.org/drawingml/2006/main">
                  <a:graphicData uri="http://schemas.microsoft.com/office/word/2010/wordprocessingShape">
                    <wps:wsp>
                      <wps:cNvSpPr txBox="1"/>
                      <wps:spPr>
                        <a:xfrm>
                          <a:off x="0" y="0"/>
                          <a:ext cx="6857365" cy="635"/>
                        </a:xfrm>
                        <a:prstGeom prst="rect">
                          <a:avLst/>
                        </a:prstGeom>
                        <a:solidFill>
                          <a:prstClr val="white"/>
                        </a:solidFill>
                        <a:ln>
                          <a:noFill/>
                        </a:ln>
                      </wps:spPr>
                      <wps:txbx>
                        <w:txbxContent>
                          <w:p w14:paraId="012BE367" w14:textId="713FFE4A" w:rsidR="00DF2D25" w:rsidRPr="003C6B58" w:rsidRDefault="00DF2D25" w:rsidP="00DF2D25">
                            <w:pPr>
                              <w:pStyle w:val="Kpalrs"/>
                              <w:jc w:val="center"/>
                              <w:rPr>
                                <w:rFonts w:ascii="Arial" w:hAnsi="Arial" w:cs="Arial"/>
                                <w:b/>
                                <w:bCs/>
                                <w:noProof/>
                                <w:sz w:val="28"/>
                                <w:szCs w:val="28"/>
                              </w:rPr>
                            </w:pPr>
                            <w:r>
                              <w:rPr>
                                <w:noProof/>
                              </w:rPr>
                              <w:fldChar w:fldCharType="begin"/>
                            </w:r>
                            <w:r>
                              <w:rPr>
                                <w:noProof/>
                              </w:rPr>
                              <w:instrText xml:space="preserve"> SEQ ábra \* ARABIC </w:instrText>
                            </w:r>
                            <w:r>
                              <w:rPr>
                                <w:noProof/>
                              </w:rPr>
                              <w:fldChar w:fldCharType="separate"/>
                            </w:r>
                            <w:r w:rsidR="004D47E9">
                              <w:rPr>
                                <w:noProof/>
                              </w:rPr>
                              <w:t>20</w:t>
                            </w:r>
                            <w:r>
                              <w:rPr>
                                <w:noProof/>
                              </w:rPr>
                              <w:fldChar w:fldCharType="end"/>
                            </w:r>
                            <w:r>
                              <w:t>. ábra Funkcionális táblák adatkapcsolat diagram</w:t>
                            </w:r>
                            <w:r w:rsidR="00077A4D">
                              <w:t xml:space="preserve"> (Forrás: Saját)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92BE0B" id="_x0000_s1032" type="#_x0000_t202" style="position:absolute;left:0;text-align:left;margin-left:-57.4pt;margin-top:314.55pt;width:539.9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" stroked="f">
                <v:textbox style="mso-fit-shape-to-text:t" inset="0,0,0,0">
                  <w:txbxContent>
                    <w:p w14:paraId="012BE367" w14:textId="713FFE4A" w:rsidR="00DF2D25" w:rsidRPr="003C6B58" w:rsidRDefault="00DF2D25" w:rsidP="00DF2D25">
                      <w:pPr>
                        <w:pStyle w:val="Kpalrs"/>
                        <w:jc w:val="center"/>
                        <w:rPr>
                          <w:rFonts w:ascii="Arial" w:hAnsi="Arial" w:cs="Arial"/>
                          <w:b/>
                          <w:bCs/>
                          <w:noProof/>
                          <w:sz w:val="28"/>
                          <w:szCs w:val="28"/>
                        </w:rPr>
                      </w:pPr>
                      <w:r>
                        <w:rPr>
                          <w:noProof/>
                        </w:rPr>
                        <w:fldChar w:fldCharType="begin"/>
                      </w:r>
                      <w:r>
                        <w:rPr>
                          <w:noProof/>
                        </w:rPr>
                        <w:instrText xml:space="preserve"> SEQ ábra \* ARABIC </w:instrText>
                      </w:r>
                      <w:r>
                        <w:rPr>
                          <w:noProof/>
                        </w:rPr>
                        <w:fldChar w:fldCharType="separate"/>
                      </w:r>
                      <w:r w:rsidR="004D47E9">
                        <w:rPr>
                          <w:noProof/>
                        </w:rPr>
                        <w:t>20</w:t>
                      </w:r>
                      <w:r>
                        <w:rPr>
                          <w:noProof/>
                        </w:rPr>
                        <w:fldChar w:fldCharType="end"/>
                      </w:r>
                      <w:r>
                        <w:t>. ábra Funkcionális táblák adatkapcsolat diagram</w:t>
                      </w:r>
                      <w:r w:rsidR="00077A4D">
                        <w:t xml:space="preserve"> (Forrás: Saját)</w:t>
                      </w:r>
                    </w:p>
                  </w:txbxContent>
                </v:textbox>
                <w10:wrap type="topAndBottom"/>
              </v:shape>
            </w:pict>
          </mc:Fallback>
        </mc:AlternateContent>
      </w:r>
      <w:r>
        <w:rPr>
          <w:noProof/>
        </w:rPr>
        <w:drawing>
          <wp:anchor distT="0" distB="0" distL="114300" distR="114300" simplePos="0" relativeHeight="251700224" behindDoc="0" locked="0" layoutInCell="1" allowOverlap="1" wp14:anchorId="6F4CC94A" wp14:editId="37E012DD">
            <wp:simplePos x="0" y="0"/>
            <wp:positionH relativeFrom="page">
              <wp:align>center</wp:align>
            </wp:positionH>
            <wp:positionV relativeFrom="paragraph">
              <wp:posOffset>337820</wp:posOffset>
            </wp:positionV>
            <wp:extent cx="6857402" cy="3600000"/>
            <wp:effectExtent l="0" t="0" r="635" b="635"/>
            <wp:wrapTopAndBottom/>
            <wp:docPr id="2018396430"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96430" name="Kép 2018396430"/>
                    <pic:cNvPicPr/>
                  </pic:nvPicPr>
                  <pic:blipFill>
                    <a:blip r:embed="rId42">
                      <a:extLst>
                        <a:ext uri="{28A0092B-C50C-407E-A947-70E740481C1C}">
                          <a14:useLocalDpi xmlns:a14="http://schemas.microsoft.com/office/drawing/2010/main" val="0"/>
                        </a:ext>
                      </a:extLst>
                    </a:blip>
                    <a:stretch>
                      <a:fillRect/>
                    </a:stretch>
                  </pic:blipFill>
                  <pic:spPr>
                    <a:xfrm>
                      <a:off x="0" y="0"/>
                      <a:ext cx="6857402" cy="3600000"/>
                    </a:xfrm>
                    <a:prstGeom prst="rect">
                      <a:avLst/>
                    </a:prstGeom>
                  </pic:spPr>
                </pic:pic>
              </a:graphicData>
            </a:graphic>
            <wp14:sizeRelH relativeFrom="margin">
              <wp14:pctWidth>0</wp14:pctWidth>
            </wp14:sizeRelH>
            <wp14:sizeRelV relativeFrom="margin">
              <wp14:pctHeight>0</wp14:pctHeight>
            </wp14:sizeRelV>
          </wp:anchor>
        </w:drawing>
      </w:r>
      <w:r w:rsidR="00CF06C7">
        <w:t>Funkcionális adat táblák</w:t>
      </w:r>
      <w:bookmarkEnd w:id="45"/>
    </w:p>
    <w:p w14:paraId="3C19FDFB" w14:textId="222D973B" w:rsidR="00B60F70" w:rsidRDefault="00445297" w:rsidP="00B60F70">
      <w:pPr>
        <w:rPr>
          <w:b/>
          <w:bCs/>
        </w:rPr>
      </w:pPr>
      <w:proofErr w:type="spellStart"/>
      <w:r w:rsidRPr="00445297">
        <w:rPr>
          <w:b/>
          <w:bCs/>
        </w:rPr>
        <w:t>nodes</w:t>
      </w:r>
      <w:proofErr w:type="spellEnd"/>
    </w:p>
    <w:p w14:paraId="19AB80FB" w14:textId="54C29DDB" w:rsidR="00B60F70" w:rsidRPr="00B60F70" w:rsidRDefault="00B60F70" w:rsidP="00B60F70">
      <w:r>
        <w:t>Állomások hitelesítési és leíró információinak eltárolása.</w:t>
      </w:r>
      <w:r w:rsidR="009B6DB4">
        <w:t xml:space="preserve"> Rekordot a felhasználó hozza létre.</w:t>
      </w:r>
    </w:p>
    <w:p w14:paraId="4E758A89" w14:textId="3BF490DF" w:rsidR="00DF2D25" w:rsidRDefault="00B60F70">
      <w:pPr>
        <w:pStyle w:val="Listaszerbekezds"/>
        <w:numPr>
          <w:ilvl w:val="0"/>
          <w:numId w:val="26"/>
        </w:numPr>
      </w:pPr>
      <w:r>
        <w:t>’</w:t>
      </w:r>
      <w:proofErr w:type="spellStart"/>
      <w:r w:rsidRPr="00B60F70">
        <w:t>id</w:t>
      </w:r>
      <w:proofErr w:type="spellEnd"/>
      <w:r>
        <w:t>’: Azonosító kulcs.</w:t>
      </w:r>
    </w:p>
    <w:p w14:paraId="31EB5D94" w14:textId="7C3A88CC" w:rsidR="00B60F70" w:rsidRDefault="00B60F70">
      <w:pPr>
        <w:pStyle w:val="Listaszerbekezds"/>
        <w:numPr>
          <w:ilvl w:val="0"/>
          <w:numId w:val="26"/>
        </w:numPr>
      </w:pPr>
      <w:r>
        <w:t>’</w:t>
      </w:r>
      <w:proofErr w:type="spellStart"/>
      <w:r>
        <w:t>name</w:t>
      </w:r>
      <w:proofErr w:type="spellEnd"/>
      <w:r>
        <w:t>’: Állomás neve. Egyedi érték. Hitelesítésre használt.</w:t>
      </w:r>
    </w:p>
    <w:p w14:paraId="28F2EC73" w14:textId="7A5971CE" w:rsidR="00B60F70" w:rsidRDefault="00B60F70">
      <w:pPr>
        <w:pStyle w:val="Listaszerbekezds"/>
        <w:numPr>
          <w:ilvl w:val="0"/>
          <w:numId w:val="26"/>
        </w:numPr>
      </w:pPr>
      <w:r>
        <w:t>’</w:t>
      </w:r>
      <w:proofErr w:type="spellStart"/>
      <w:r>
        <w:t>password</w:t>
      </w:r>
      <w:proofErr w:type="spellEnd"/>
      <w:r>
        <w:t>’: Állomás jelsz</w:t>
      </w:r>
      <w:r w:rsidR="00F17AA8">
        <w:t>ó.</w:t>
      </w:r>
      <w:r>
        <w:t xml:space="preserve"> </w:t>
      </w:r>
      <w:proofErr w:type="spellStart"/>
      <w:r>
        <w:t>Hash-elt</w:t>
      </w:r>
      <w:proofErr w:type="spellEnd"/>
      <w:r>
        <w:t xml:space="preserve"> formában van eltárolva. Hitelesítésre használt.</w:t>
      </w:r>
    </w:p>
    <w:p w14:paraId="49BEBAE8" w14:textId="6CF00051" w:rsidR="00B60F70" w:rsidRDefault="00B60F70">
      <w:pPr>
        <w:pStyle w:val="Listaszerbekezds"/>
        <w:numPr>
          <w:ilvl w:val="0"/>
          <w:numId w:val="26"/>
        </w:numPr>
      </w:pPr>
      <w:r>
        <w:t>’</w:t>
      </w:r>
      <w:proofErr w:type="spellStart"/>
      <w:r>
        <w:t>location</w:t>
      </w:r>
      <w:proofErr w:type="spellEnd"/>
      <w:r>
        <w:t>’: Állomás fizikai helye.</w:t>
      </w:r>
    </w:p>
    <w:p w14:paraId="61F7E223" w14:textId="20E38911" w:rsidR="00B60F70" w:rsidRDefault="00B60F70">
      <w:pPr>
        <w:pStyle w:val="Listaszerbekezds"/>
        <w:numPr>
          <w:ilvl w:val="0"/>
          <w:numId w:val="26"/>
        </w:numPr>
      </w:pPr>
      <w:r>
        <w:t xml:space="preserve">’status’: Állomás státusza. </w:t>
      </w:r>
      <w:proofErr w:type="spellStart"/>
      <w:r>
        <w:t>Enum</w:t>
      </w:r>
      <w:proofErr w:type="spellEnd"/>
      <w:r>
        <w:t xml:space="preserve"> érték</w:t>
      </w:r>
      <w:r w:rsidR="00A14E2A">
        <w:t>: ’Online’, ’Offline’, ’</w:t>
      </w:r>
      <w:proofErr w:type="spellStart"/>
      <w:r w:rsidR="00A14E2A">
        <w:t>Faulty</w:t>
      </w:r>
      <w:proofErr w:type="spellEnd"/>
      <w:r w:rsidR="00A14E2A">
        <w:t xml:space="preserve">’, ’In </w:t>
      </w:r>
      <w:proofErr w:type="spellStart"/>
      <w:r w:rsidR="00A14E2A">
        <w:t>Development</w:t>
      </w:r>
      <w:proofErr w:type="spellEnd"/>
      <w:r w:rsidR="00A14E2A">
        <w:t>’</w:t>
      </w:r>
    </w:p>
    <w:p w14:paraId="3B592F5F" w14:textId="2A0CFF5F" w:rsidR="00A14E2A" w:rsidRDefault="00A14E2A">
      <w:pPr>
        <w:pStyle w:val="Listaszerbekezds"/>
        <w:numPr>
          <w:ilvl w:val="0"/>
          <w:numId w:val="26"/>
        </w:numPr>
      </w:pPr>
      <w:r>
        <w:t>’</w:t>
      </w:r>
      <w:proofErr w:type="spellStart"/>
      <w:r>
        <w:t>main_unit</w:t>
      </w:r>
      <w:proofErr w:type="spellEnd"/>
      <w:r>
        <w:t>’: Állomás vezérlő egysége.</w:t>
      </w:r>
    </w:p>
    <w:p w14:paraId="52A771AA" w14:textId="42934A03" w:rsidR="00A14E2A" w:rsidRDefault="00A14E2A">
      <w:pPr>
        <w:pStyle w:val="Listaszerbekezds"/>
        <w:numPr>
          <w:ilvl w:val="0"/>
          <w:numId w:val="26"/>
        </w:numPr>
      </w:pPr>
      <w:r>
        <w:lastRenderedPageBreak/>
        <w:t>’</w:t>
      </w:r>
      <w:proofErr w:type="spellStart"/>
      <w:r>
        <w:t>control</w:t>
      </w:r>
      <w:proofErr w:type="spellEnd"/>
      <w:r>
        <w:t>’: Állomás vezérlésére használt kapcsoló.</w:t>
      </w:r>
      <w:r w:rsidR="00F17AA8">
        <w:t xml:space="preserve"> Ha be van kapcsolva küld adatokat, ha nem akkor nem.</w:t>
      </w:r>
    </w:p>
    <w:p w14:paraId="6B76193B" w14:textId="6005A4BC" w:rsidR="00A14E2A" w:rsidRPr="00B60F70" w:rsidRDefault="00A14E2A">
      <w:pPr>
        <w:pStyle w:val="Listaszerbekezds"/>
        <w:numPr>
          <w:ilvl w:val="0"/>
          <w:numId w:val="26"/>
        </w:numPr>
      </w:pPr>
      <w:r>
        <w:t>’</w:t>
      </w:r>
      <w:proofErr w:type="spellStart"/>
      <w:r>
        <w:t>analyze_images</w:t>
      </w:r>
      <w:proofErr w:type="spellEnd"/>
      <w:r>
        <w:t>’: Állomás képek analizálására használt kapcsoló.</w:t>
      </w:r>
    </w:p>
    <w:p w14:paraId="1C528095" w14:textId="18A864C5" w:rsidR="00445297" w:rsidRDefault="00445297" w:rsidP="00CF06C7">
      <w:pPr>
        <w:rPr>
          <w:b/>
          <w:bCs/>
        </w:rPr>
      </w:pPr>
      <w:proofErr w:type="spellStart"/>
      <w:r w:rsidRPr="00445297">
        <w:rPr>
          <w:b/>
          <w:bCs/>
        </w:rPr>
        <w:t>sensors</w:t>
      </w:r>
      <w:proofErr w:type="spellEnd"/>
    </w:p>
    <w:p w14:paraId="7E10B7D6" w14:textId="7CC6835B" w:rsidR="00A14E2A" w:rsidRDefault="00A14E2A" w:rsidP="00CF06C7">
      <w:r>
        <w:t>Szenzorokat eltároló tábla.</w:t>
      </w:r>
      <w:r w:rsidR="009B6DB4">
        <w:t xml:space="preserve"> Rekordot az állomás hitelesítés során hozza létre.</w:t>
      </w:r>
    </w:p>
    <w:p w14:paraId="4653C0A3" w14:textId="2C350139" w:rsidR="00A14E2A" w:rsidRDefault="00A14E2A">
      <w:pPr>
        <w:pStyle w:val="Listaszerbekezds"/>
        <w:numPr>
          <w:ilvl w:val="0"/>
          <w:numId w:val="27"/>
        </w:numPr>
      </w:pPr>
      <w:r>
        <w:t>’</w:t>
      </w:r>
      <w:proofErr w:type="spellStart"/>
      <w:r>
        <w:t>id</w:t>
      </w:r>
      <w:proofErr w:type="spellEnd"/>
      <w:r>
        <w:t>’: Azonosító kulcs.</w:t>
      </w:r>
    </w:p>
    <w:p w14:paraId="33877BA3" w14:textId="67B4E401" w:rsidR="00A14E2A" w:rsidRDefault="00A14E2A">
      <w:pPr>
        <w:pStyle w:val="Listaszerbekezds"/>
        <w:numPr>
          <w:ilvl w:val="0"/>
          <w:numId w:val="27"/>
        </w:numPr>
      </w:pPr>
      <w:r>
        <w:t>’</w:t>
      </w:r>
      <w:proofErr w:type="spellStart"/>
      <w:r>
        <w:t>type</w:t>
      </w:r>
      <w:proofErr w:type="spellEnd"/>
      <w:r>
        <w:t>’: Szenzor típus (p</w:t>
      </w:r>
      <w:r w:rsidR="00884B49">
        <w:t>éldául</w:t>
      </w:r>
      <w:r>
        <w:t>: hőmérséklet)</w:t>
      </w:r>
      <w:r w:rsidR="00884B49">
        <w:t>.</w:t>
      </w:r>
    </w:p>
    <w:p w14:paraId="0DBD29E4" w14:textId="05670D5A" w:rsidR="00A14E2A" w:rsidRDefault="00A14E2A">
      <w:pPr>
        <w:pStyle w:val="Listaszerbekezds"/>
        <w:numPr>
          <w:ilvl w:val="0"/>
          <w:numId w:val="27"/>
        </w:numPr>
      </w:pPr>
      <w:r>
        <w:t>’</w:t>
      </w:r>
      <w:proofErr w:type="spellStart"/>
      <w:r>
        <w:t>node_id</w:t>
      </w:r>
      <w:proofErr w:type="spellEnd"/>
      <w:r>
        <w:t>’: Kapcsolat az állomás táblához.</w:t>
      </w:r>
    </w:p>
    <w:p w14:paraId="5AA3C0E4" w14:textId="07D5F00D" w:rsidR="00A14E2A" w:rsidRDefault="00A14E2A">
      <w:pPr>
        <w:pStyle w:val="Listaszerbekezds"/>
        <w:numPr>
          <w:ilvl w:val="0"/>
          <w:numId w:val="27"/>
        </w:numPr>
      </w:pPr>
      <w:r>
        <w:t xml:space="preserve">’status’: Szenzor státusza. </w:t>
      </w:r>
      <w:proofErr w:type="spellStart"/>
      <w:r>
        <w:t>Enum</w:t>
      </w:r>
      <w:proofErr w:type="spellEnd"/>
      <w:r>
        <w:t xml:space="preserve"> érték: ’Online’, ’Offline’</w:t>
      </w:r>
    </w:p>
    <w:p w14:paraId="43850799" w14:textId="1ECB5235" w:rsidR="00A14E2A" w:rsidRDefault="00A14E2A">
      <w:pPr>
        <w:pStyle w:val="Listaszerbekezds"/>
        <w:numPr>
          <w:ilvl w:val="0"/>
          <w:numId w:val="27"/>
        </w:numPr>
      </w:pPr>
      <w:r>
        <w:t>’</w:t>
      </w:r>
      <w:proofErr w:type="spellStart"/>
      <w:r>
        <w:t>name</w:t>
      </w:r>
      <w:proofErr w:type="spellEnd"/>
      <w:r>
        <w:t>’: Szen</w:t>
      </w:r>
      <w:r w:rsidR="00F17AA8">
        <w:t>z</w:t>
      </w:r>
      <w:r>
        <w:t>or neve.</w:t>
      </w:r>
    </w:p>
    <w:p w14:paraId="21DC1C37" w14:textId="2EA9BABC" w:rsidR="00A14E2A" w:rsidRPr="00A14E2A" w:rsidRDefault="00A14E2A" w:rsidP="00A14E2A">
      <w:r>
        <w:t>A ’</w:t>
      </w:r>
      <w:proofErr w:type="spellStart"/>
      <w:r>
        <w:t>node_id</w:t>
      </w:r>
      <w:proofErr w:type="spellEnd"/>
      <w:r>
        <w:t>’ és a ’</w:t>
      </w:r>
      <w:proofErr w:type="spellStart"/>
      <w:r>
        <w:t>name</w:t>
      </w:r>
      <w:proofErr w:type="spellEnd"/>
      <w:r>
        <w:t>’ mezők együtt egyediek.</w:t>
      </w:r>
    </w:p>
    <w:p w14:paraId="0AB73036" w14:textId="1722941E" w:rsidR="00445297" w:rsidRDefault="00445297" w:rsidP="00CF06C7">
      <w:pPr>
        <w:rPr>
          <w:b/>
          <w:bCs/>
        </w:rPr>
      </w:pPr>
      <w:proofErr w:type="spellStart"/>
      <w:r w:rsidRPr="00445297">
        <w:rPr>
          <w:b/>
          <w:bCs/>
        </w:rPr>
        <w:t>sensor_messages</w:t>
      </w:r>
      <w:proofErr w:type="spellEnd"/>
    </w:p>
    <w:p w14:paraId="4827603D" w14:textId="0D875C6D" w:rsidR="00A14E2A" w:rsidRDefault="00A14E2A" w:rsidP="00CF06C7">
      <w:r>
        <w:t>Szenzor üzenetek eltároló tábla.</w:t>
      </w:r>
      <w:r w:rsidR="009B6DB4">
        <w:t xml:space="preserve"> Rekordot a bejövő API hívás hozza létre.</w:t>
      </w:r>
    </w:p>
    <w:p w14:paraId="29ECA1FB" w14:textId="5872F21C" w:rsidR="00A14E2A" w:rsidRDefault="00A14E2A">
      <w:pPr>
        <w:pStyle w:val="Listaszerbekezds"/>
        <w:numPr>
          <w:ilvl w:val="0"/>
          <w:numId w:val="28"/>
        </w:numPr>
      </w:pPr>
      <w:r>
        <w:t>’</w:t>
      </w:r>
      <w:proofErr w:type="spellStart"/>
      <w:r>
        <w:t>id</w:t>
      </w:r>
      <w:proofErr w:type="spellEnd"/>
      <w:r>
        <w:t>’: Azonosító kulcs.</w:t>
      </w:r>
    </w:p>
    <w:p w14:paraId="1704348A" w14:textId="3B771DEA" w:rsidR="00A14E2A" w:rsidRDefault="00A14E2A">
      <w:pPr>
        <w:pStyle w:val="Listaszerbekezds"/>
        <w:numPr>
          <w:ilvl w:val="0"/>
          <w:numId w:val="28"/>
        </w:numPr>
      </w:pPr>
      <w:r>
        <w:t>’</w:t>
      </w:r>
      <w:proofErr w:type="spellStart"/>
      <w:r>
        <w:t>sensor_id</w:t>
      </w:r>
      <w:proofErr w:type="spellEnd"/>
      <w:r>
        <w:t>’: Kapcsolat a szenzor</w:t>
      </w:r>
      <w:r w:rsidR="00884B49">
        <w:t xml:space="preserve"> táblához</w:t>
      </w:r>
      <w:r>
        <w:t>.</w:t>
      </w:r>
    </w:p>
    <w:p w14:paraId="65C009E4" w14:textId="284D6E93" w:rsidR="00A14E2A" w:rsidRDefault="00A14E2A">
      <w:pPr>
        <w:pStyle w:val="Listaszerbekezds"/>
        <w:numPr>
          <w:ilvl w:val="0"/>
          <w:numId w:val="28"/>
        </w:numPr>
      </w:pPr>
      <w:r>
        <w:t>’</w:t>
      </w:r>
      <w:proofErr w:type="spellStart"/>
      <w:r>
        <w:t>data_type_id</w:t>
      </w:r>
      <w:proofErr w:type="spellEnd"/>
      <w:r>
        <w:t>’: Kapcsolat az adat típus</w:t>
      </w:r>
      <w:r w:rsidR="00884B49">
        <w:t xml:space="preserve"> táblához</w:t>
      </w:r>
      <w:r>
        <w:t>.</w:t>
      </w:r>
    </w:p>
    <w:p w14:paraId="15D7F592" w14:textId="1F4E8336" w:rsidR="00A14E2A" w:rsidRDefault="00A14E2A">
      <w:pPr>
        <w:pStyle w:val="Listaszerbekezds"/>
        <w:numPr>
          <w:ilvl w:val="0"/>
          <w:numId w:val="28"/>
        </w:numPr>
      </w:pPr>
      <w:r>
        <w:t>’</w:t>
      </w:r>
      <w:proofErr w:type="spellStart"/>
      <w:r>
        <w:t>value</w:t>
      </w:r>
      <w:proofErr w:type="spellEnd"/>
      <w:r>
        <w:t xml:space="preserve">’: </w:t>
      </w:r>
      <w:r w:rsidR="009B6DB4">
        <w:t>A mért érték.</w:t>
      </w:r>
    </w:p>
    <w:p w14:paraId="2B5AF7CE" w14:textId="2E96AF87" w:rsidR="00A14E2A" w:rsidRDefault="00A14E2A">
      <w:pPr>
        <w:pStyle w:val="Listaszerbekezds"/>
        <w:numPr>
          <w:ilvl w:val="0"/>
          <w:numId w:val="28"/>
        </w:numPr>
      </w:pPr>
      <w:r>
        <w:t>’</w:t>
      </w:r>
      <w:proofErr w:type="spellStart"/>
      <w:r>
        <w:t>created_at</w:t>
      </w:r>
      <w:proofErr w:type="spellEnd"/>
      <w:r>
        <w:t>’</w:t>
      </w:r>
      <w:r w:rsidR="009B6DB4">
        <w:t>: Létrehozás időpontja.</w:t>
      </w:r>
    </w:p>
    <w:p w14:paraId="27EE72AE" w14:textId="1D48BD7D" w:rsidR="00A14E2A" w:rsidRDefault="00A14E2A">
      <w:pPr>
        <w:pStyle w:val="Listaszerbekezds"/>
        <w:numPr>
          <w:ilvl w:val="0"/>
          <w:numId w:val="28"/>
        </w:numPr>
      </w:pPr>
      <w:r>
        <w:t>’</w:t>
      </w:r>
      <w:proofErr w:type="spellStart"/>
      <w:r>
        <w:t>updated_at</w:t>
      </w:r>
      <w:proofErr w:type="spellEnd"/>
      <w:r>
        <w:t>’</w:t>
      </w:r>
      <w:r w:rsidR="009B6DB4">
        <w:t>: Módosítás időpontja.</w:t>
      </w:r>
    </w:p>
    <w:p w14:paraId="27002BE8" w14:textId="04934847" w:rsidR="00A14E2A" w:rsidRPr="00A14E2A" w:rsidRDefault="00A14E2A">
      <w:pPr>
        <w:pStyle w:val="Listaszerbekezds"/>
        <w:numPr>
          <w:ilvl w:val="0"/>
          <w:numId w:val="28"/>
        </w:numPr>
      </w:pPr>
      <w:r>
        <w:t>’</w:t>
      </w:r>
      <w:proofErr w:type="spellStart"/>
      <w:r>
        <w:t>error_message</w:t>
      </w:r>
      <w:proofErr w:type="spellEnd"/>
      <w:r>
        <w:t>’</w:t>
      </w:r>
      <w:r w:rsidR="009B6DB4">
        <w:t>: Hiba üzenet.</w:t>
      </w:r>
    </w:p>
    <w:p w14:paraId="1DF6929B" w14:textId="7A34645B" w:rsidR="00445297" w:rsidRDefault="00445297" w:rsidP="00CF06C7">
      <w:pPr>
        <w:rPr>
          <w:b/>
          <w:bCs/>
        </w:rPr>
      </w:pPr>
      <w:proofErr w:type="spellStart"/>
      <w:r w:rsidRPr="00445297">
        <w:rPr>
          <w:b/>
          <w:bCs/>
        </w:rPr>
        <w:t>data_types</w:t>
      </w:r>
      <w:proofErr w:type="spellEnd"/>
    </w:p>
    <w:p w14:paraId="75782989" w14:textId="3FBD2124" w:rsidR="009B6DB4" w:rsidRDefault="009B6DB4" w:rsidP="00CF06C7">
      <w:r>
        <w:t>Adat típusokat eltároló tábla. Szenzor adatok összesítésére használatos. Rekordot a bejövő API hívás hozza létre, ha szükséges.</w:t>
      </w:r>
    </w:p>
    <w:p w14:paraId="70E9432A" w14:textId="53BCDD1A" w:rsidR="009B6DB4" w:rsidRDefault="009B6DB4">
      <w:pPr>
        <w:pStyle w:val="Listaszerbekezds"/>
        <w:numPr>
          <w:ilvl w:val="0"/>
          <w:numId w:val="29"/>
        </w:numPr>
      </w:pPr>
      <w:r>
        <w:t>’</w:t>
      </w:r>
      <w:proofErr w:type="spellStart"/>
      <w:r>
        <w:t>id</w:t>
      </w:r>
      <w:proofErr w:type="spellEnd"/>
      <w:r>
        <w:t>’: Azonosító kulcs.</w:t>
      </w:r>
    </w:p>
    <w:p w14:paraId="7FC5957F" w14:textId="54742506" w:rsidR="009B6DB4" w:rsidRDefault="009B6DB4">
      <w:pPr>
        <w:pStyle w:val="Listaszerbekezds"/>
        <w:numPr>
          <w:ilvl w:val="0"/>
          <w:numId w:val="29"/>
        </w:numPr>
      </w:pPr>
      <w:r>
        <w:t>’</w:t>
      </w:r>
      <w:proofErr w:type="spellStart"/>
      <w:r>
        <w:t>data_type</w:t>
      </w:r>
      <w:proofErr w:type="spellEnd"/>
      <w:r>
        <w:t>’: Adat típus (például: hőmérséklet). Egyedi érték.</w:t>
      </w:r>
    </w:p>
    <w:p w14:paraId="21DDAC33" w14:textId="5C4FC73A" w:rsidR="009B6DB4" w:rsidRDefault="009B6DB4">
      <w:pPr>
        <w:pStyle w:val="Listaszerbekezds"/>
        <w:numPr>
          <w:ilvl w:val="0"/>
          <w:numId w:val="29"/>
        </w:numPr>
      </w:pPr>
      <w:r>
        <w:t>’</w:t>
      </w:r>
      <w:proofErr w:type="spellStart"/>
      <w:r>
        <w:t>image_path</w:t>
      </w:r>
      <w:proofErr w:type="spellEnd"/>
      <w:r>
        <w:t>’: Az adat típus grafikai reprezentálásához használt kép útvonala.</w:t>
      </w:r>
    </w:p>
    <w:p w14:paraId="3EC7C5A5" w14:textId="4280C508" w:rsidR="009B6DB4" w:rsidRDefault="009B6DB4">
      <w:pPr>
        <w:pStyle w:val="Listaszerbekezds"/>
        <w:numPr>
          <w:ilvl w:val="0"/>
          <w:numId w:val="29"/>
        </w:numPr>
      </w:pPr>
      <w:r>
        <w:t>’unit’: Mértékegység</w:t>
      </w:r>
      <w:r w:rsidR="00884B49">
        <w:t xml:space="preserve"> (például ’mm’)</w:t>
      </w:r>
      <w:r>
        <w:t>.</w:t>
      </w:r>
    </w:p>
    <w:p w14:paraId="1E4111CC" w14:textId="2911752E" w:rsidR="009B6DB4" w:rsidRDefault="009B6DB4">
      <w:pPr>
        <w:pStyle w:val="Listaszerbekezds"/>
        <w:numPr>
          <w:ilvl w:val="0"/>
          <w:numId w:val="29"/>
        </w:numPr>
      </w:pPr>
      <w:r>
        <w:t>’</w:t>
      </w:r>
      <w:proofErr w:type="spellStart"/>
      <w:r>
        <w:t>max</w:t>
      </w:r>
      <w:proofErr w:type="spellEnd"/>
      <w:r>
        <w:t xml:space="preserve">’: Az </w:t>
      </w:r>
      <w:r w:rsidR="00884B49">
        <w:t>adat típus</w:t>
      </w:r>
      <w:r>
        <w:t xml:space="preserve"> max</w:t>
      </w:r>
      <w:r w:rsidR="00884B49">
        <w:t>imum</w:t>
      </w:r>
      <w:r>
        <w:t xml:space="preserve"> értéke. </w:t>
      </w:r>
    </w:p>
    <w:p w14:paraId="5BE5455A" w14:textId="0624C7ED" w:rsidR="009B6DB4" w:rsidRDefault="009B6DB4">
      <w:pPr>
        <w:pStyle w:val="Listaszerbekezds"/>
        <w:numPr>
          <w:ilvl w:val="0"/>
          <w:numId w:val="29"/>
        </w:numPr>
      </w:pPr>
      <w:r>
        <w:lastRenderedPageBreak/>
        <w:t>’</w:t>
      </w:r>
      <w:proofErr w:type="spellStart"/>
      <w:r>
        <w:t>aggregate_by</w:t>
      </w:r>
      <w:proofErr w:type="spellEnd"/>
      <w:r>
        <w:t>’:</w:t>
      </w:r>
      <w:r w:rsidR="006E5402">
        <w:t xml:space="preserve"> </w:t>
      </w:r>
      <w:r>
        <w:t xml:space="preserve">Több szenzor üzenet összesítésére használt módszer. </w:t>
      </w:r>
      <w:proofErr w:type="spellStart"/>
      <w:r>
        <w:t>Enum</w:t>
      </w:r>
      <w:proofErr w:type="spellEnd"/>
      <w:r>
        <w:t xml:space="preserve"> érték, az értékek a követelményekben felsorolt függvényeket követik.</w:t>
      </w:r>
    </w:p>
    <w:p w14:paraId="403E3E9B" w14:textId="6F4CBA76" w:rsidR="006E5402" w:rsidRDefault="006E5402">
      <w:pPr>
        <w:pStyle w:val="Listaszerbekezds"/>
        <w:numPr>
          <w:ilvl w:val="0"/>
          <w:numId w:val="29"/>
        </w:numPr>
      </w:pPr>
      <w:r>
        <w:t>’</w:t>
      </w:r>
      <w:proofErr w:type="spellStart"/>
      <w:r>
        <w:t>aggregate_time</w:t>
      </w:r>
      <w:proofErr w:type="spellEnd"/>
      <w:r>
        <w:t>’: Megadja, hogy órákra, napra</w:t>
      </w:r>
      <w:r w:rsidR="00DF2D25">
        <w:t>, hónapokra</w:t>
      </w:r>
      <w:r>
        <w:t xml:space="preserve"> vagy évekre osztva legyenek</w:t>
      </w:r>
      <w:r w:rsidR="00884B49">
        <w:t>-e</w:t>
      </w:r>
      <w:r>
        <w:t xml:space="preserve"> az értékek összesítve. </w:t>
      </w:r>
      <w:proofErr w:type="spellStart"/>
      <w:r>
        <w:t>Enum</w:t>
      </w:r>
      <w:proofErr w:type="spellEnd"/>
      <w:r>
        <w:t xml:space="preserve"> érték.</w:t>
      </w:r>
    </w:p>
    <w:p w14:paraId="2D5E0CE6" w14:textId="57ED5DE4" w:rsidR="009B6DB4" w:rsidRDefault="009B6DB4">
      <w:pPr>
        <w:pStyle w:val="Listaszerbekezds"/>
        <w:numPr>
          <w:ilvl w:val="0"/>
          <w:numId w:val="29"/>
        </w:numPr>
      </w:pPr>
      <w:r>
        <w:t>’</w:t>
      </w:r>
      <w:proofErr w:type="spellStart"/>
      <w:r>
        <w:t>aggregate_</w:t>
      </w:r>
      <w:r w:rsidR="006E5402">
        <w:t>length</w:t>
      </w:r>
      <w:proofErr w:type="spellEnd"/>
      <w:r>
        <w:t xml:space="preserve">’: Az idő </w:t>
      </w:r>
      <w:r w:rsidR="00F17AA8">
        <w:t>hossz</w:t>
      </w:r>
      <w:r>
        <w:t xml:space="preserve">, amibe a szenzor adatokat akarjuk </w:t>
      </w:r>
      <w:r w:rsidR="006E5402">
        <w:t>összesítve</w:t>
      </w:r>
      <w:r>
        <w:t>.</w:t>
      </w:r>
    </w:p>
    <w:p w14:paraId="7F98CE13" w14:textId="29D0EF98" w:rsidR="006E5402" w:rsidRPr="009B6DB4" w:rsidRDefault="006E5402">
      <w:pPr>
        <w:pStyle w:val="Listaszerbekezds"/>
        <w:numPr>
          <w:ilvl w:val="0"/>
          <w:numId w:val="29"/>
        </w:numPr>
      </w:pPr>
      <w:r>
        <w:t>’</w:t>
      </w:r>
      <w:proofErr w:type="spellStart"/>
      <w:r>
        <w:t>diagram_type</w:t>
      </w:r>
      <w:proofErr w:type="spellEnd"/>
      <w:r>
        <w:t xml:space="preserve">’: A diagram típus, amit létre akarunk hozni. </w:t>
      </w:r>
      <w:proofErr w:type="spellStart"/>
      <w:r>
        <w:t>Enum</w:t>
      </w:r>
      <w:proofErr w:type="spellEnd"/>
      <w:r>
        <w:t xml:space="preserve"> érték: ’line’, ’bar’.</w:t>
      </w:r>
    </w:p>
    <w:p w14:paraId="228572C4" w14:textId="491ABFE2" w:rsidR="00445297" w:rsidRDefault="00445297" w:rsidP="00CF06C7">
      <w:pPr>
        <w:rPr>
          <w:b/>
          <w:bCs/>
        </w:rPr>
      </w:pPr>
      <w:proofErr w:type="spellStart"/>
      <w:r w:rsidRPr="00445297">
        <w:rPr>
          <w:b/>
          <w:bCs/>
        </w:rPr>
        <w:t>cameras</w:t>
      </w:r>
      <w:proofErr w:type="spellEnd"/>
    </w:p>
    <w:p w14:paraId="2773947A" w14:textId="401B5617" w:rsidR="006E5402" w:rsidRDefault="006E5402" w:rsidP="00CF06C7">
      <w:r>
        <w:t>Az állomások kameráit eltároló tábla. Az állomás hozza létre hitelesítés során.</w:t>
      </w:r>
    </w:p>
    <w:p w14:paraId="0739E8FD" w14:textId="44FBC497" w:rsidR="006E5402" w:rsidRDefault="006E5402">
      <w:pPr>
        <w:pStyle w:val="Listaszerbekezds"/>
        <w:numPr>
          <w:ilvl w:val="0"/>
          <w:numId w:val="30"/>
        </w:numPr>
      </w:pPr>
      <w:r>
        <w:t>’</w:t>
      </w:r>
      <w:proofErr w:type="spellStart"/>
      <w:r>
        <w:t>id</w:t>
      </w:r>
      <w:proofErr w:type="spellEnd"/>
      <w:r>
        <w:t>’: Azonosító kulcs.</w:t>
      </w:r>
    </w:p>
    <w:p w14:paraId="024DDFE8" w14:textId="5C82C208" w:rsidR="006E5402" w:rsidRDefault="006E5402">
      <w:pPr>
        <w:pStyle w:val="Listaszerbekezds"/>
        <w:numPr>
          <w:ilvl w:val="0"/>
          <w:numId w:val="30"/>
        </w:numPr>
      </w:pPr>
      <w:r>
        <w:t>’</w:t>
      </w:r>
      <w:proofErr w:type="spellStart"/>
      <w:r>
        <w:t>name</w:t>
      </w:r>
      <w:proofErr w:type="spellEnd"/>
      <w:r>
        <w:t>’: Kamera neve. Egyedi érték.</w:t>
      </w:r>
    </w:p>
    <w:p w14:paraId="70EA084B" w14:textId="73C7713E" w:rsidR="006E5402" w:rsidRDefault="006E5402">
      <w:pPr>
        <w:pStyle w:val="Listaszerbekezds"/>
        <w:numPr>
          <w:ilvl w:val="0"/>
          <w:numId w:val="30"/>
        </w:numPr>
      </w:pPr>
      <w:r>
        <w:t>’</w:t>
      </w:r>
      <w:proofErr w:type="spellStart"/>
      <w:r>
        <w:t>resolution</w:t>
      </w:r>
      <w:proofErr w:type="spellEnd"/>
      <w:r>
        <w:t>’: Bejövő kép felbontása.</w:t>
      </w:r>
    </w:p>
    <w:p w14:paraId="32E3F31E" w14:textId="460A4F62" w:rsidR="006E5402" w:rsidRDefault="006E5402">
      <w:pPr>
        <w:pStyle w:val="Listaszerbekezds"/>
        <w:numPr>
          <w:ilvl w:val="0"/>
          <w:numId w:val="30"/>
        </w:numPr>
      </w:pPr>
      <w:r>
        <w:t>’</w:t>
      </w:r>
      <w:proofErr w:type="spellStart"/>
      <w:r>
        <w:t>node_id</w:t>
      </w:r>
      <w:proofErr w:type="spellEnd"/>
      <w:r>
        <w:t>’: Állomás</w:t>
      </w:r>
      <w:r w:rsidR="00884B49">
        <w:t xml:space="preserve"> táblához</w:t>
      </w:r>
      <w:r>
        <w:t xml:space="preserve"> kapcsolat</w:t>
      </w:r>
      <w:r w:rsidR="00884B49">
        <w:t>.</w:t>
      </w:r>
    </w:p>
    <w:p w14:paraId="50B4C2D1" w14:textId="04882337" w:rsidR="006E5402" w:rsidRPr="006E5402" w:rsidRDefault="006E5402">
      <w:pPr>
        <w:pStyle w:val="Listaszerbekezds"/>
        <w:numPr>
          <w:ilvl w:val="0"/>
          <w:numId w:val="30"/>
        </w:numPr>
      </w:pPr>
      <w:r>
        <w:t xml:space="preserve">’status’: Kamera státusza. </w:t>
      </w:r>
      <w:proofErr w:type="spellStart"/>
      <w:r>
        <w:t>Enum</w:t>
      </w:r>
      <w:proofErr w:type="spellEnd"/>
      <w:r>
        <w:t xml:space="preserve"> érték: ’Online’, ’Offline’.</w:t>
      </w:r>
    </w:p>
    <w:p w14:paraId="1142169F" w14:textId="59C06F3F" w:rsidR="00445297" w:rsidRDefault="00445297" w:rsidP="00CF06C7">
      <w:pPr>
        <w:rPr>
          <w:b/>
          <w:bCs/>
        </w:rPr>
      </w:pPr>
      <w:proofErr w:type="spellStart"/>
      <w:r w:rsidRPr="00445297">
        <w:rPr>
          <w:b/>
          <w:bCs/>
        </w:rPr>
        <w:t>images</w:t>
      </w:r>
      <w:proofErr w:type="spellEnd"/>
    </w:p>
    <w:p w14:paraId="1FFF9D44" w14:textId="5208C443" w:rsidR="00ED711F" w:rsidRDefault="00ED711F" w:rsidP="00CF06C7">
      <w:r>
        <w:t>Eltárolt képek útvonalait tartalmazó tábla. Rekord API hívás során jön létre.</w:t>
      </w:r>
    </w:p>
    <w:p w14:paraId="0199173B" w14:textId="7196AC67" w:rsidR="00ED711F" w:rsidRDefault="00ED711F">
      <w:pPr>
        <w:pStyle w:val="Listaszerbekezds"/>
        <w:numPr>
          <w:ilvl w:val="0"/>
          <w:numId w:val="31"/>
        </w:numPr>
      </w:pPr>
      <w:r>
        <w:t>’</w:t>
      </w:r>
      <w:proofErr w:type="spellStart"/>
      <w:r>
        <w:t>id</w:t>
      </w:r>
      <w:proofErr w:type="spellEnd"/>
      <w:r>
        <w:t>’: Azonosító kulcs.</w:t>
      </w:r>
    </w:p>
    <w:p w14:paraId="6C6D0DD1" w14:textId="27524A4B" w:rsidR="00ED711F" w:rsidRDefault="00ED711F">
      <w:pPr>
        <w:pStyle w:val="Listaszerbekezds"/>
        <w:numPr>
          <w:ilvl w:val="0"/>
          <w:numId w:val="31"/>
        </w:numPr>
      </w:pPr>
      <w:r>
        <w:t>’</w:t>
      </w:r>
      <w:proofErr w:type="spellStart"/>
      <w:r>
        <w:t>camera_id</w:t>
      </w:r>
      <w:proofErr w:type="spellEnd"/>
      <w:r>
        <w:t>’: Kamera</w:t>
      </w:r>
      <w:r w:rsidR="00884B49">
        <w:t xml:space="preserve"> táblához</w:t>
      </w:r>
      <w:r>
        <w:t xml:space="preserve"> kapcsolat.</w:t>
      </w:r>
    </w:p>
    <w:p w14:paraId="30744085" w14:textId="0B854561" w:rsidR="00ED711F" w:rsidRDefault="00ED711F">
      <w:pPr>
        <w:pStyle w:val="Listaszerbekezds"/>
        <w:numPr>
          <w:ilvl w:val="0"/>
          <w:numId w:val="31"/>
        </w:numPr>
      </w:pPr>
      <w:r>
        <w:t>’</w:t>
      </w:r>
      <w:proofErr w:type="spellStart"/>
      <w:r>
        <w:t>path</w:t>
      </w:r>
      <w:proofErr w:type="spellEnd"/>
      <w:r>
        <w:t>’: Útvonal a képhez.</w:t>
      </w:r>
    </w:p>
    <w:p w14:paraId="6BD67CA3" w14:textId="51AC8753" w:rsidR="00ED711F" w:rsidRDefault="00ED711F">
      <w:pPr>
        <w:pStyle w:val="Listaszerbekezds"/>
        <w:numPr>
          <w:ilvl w:val="0"/>
          <w:numId w:val="31"/>
        </w:numPr>
      </w:pPr>
      <w:r>
        <w:t>’</w:t>
      </w:r>
      <w:proofErr w:type="spellStart"/>
      <w:r>
        <w:t>error_message</w:t>
      </w:r>
      <w:proofErr w:type="spellEnd"/>
      <w:r>
        <w:t>’: Hiba üzenet.</w:t>
      </w:r>
    </w:p>
    <w:p w14:paraId="6DAFA210" w14:textId="7CB99105" w:rsidR="00ED711F" w:rsidRDefault="00ED711F">
      <w:pPr>
        <w:pStyle w:val="Listaszerbekezds"/>
        <w:numPr>
          <w:ilvl w:val="0"/>
          <w:numId w:val="31"/>
        </w:numPr>
      </w:pPr>
      <w:r>
        <w:t>’</w:t>
      </w:r>
      <w:proofErr w:type="spellStart"/>
      <w:r>
        <w:t>created_at</w:t>
      </w:r>
      <w:proofErr w:type="spellEnd"/>
      <w:r>
        <w:t>’: Létrehozás időpontja.</w:t>
      </w:r>
    </w:p>
    <w:p w14:paraId="1C1A0551" w14:textId="273DDD9B" w:rsidR="00ED711F" w:rsidRPr="00ED711F" w:rsidRDefault="00ED711F">
      <w:pPr>
        <w:pStyle w:val="Listaszerbekezds"/>
        <w:numPr>
          <w:ilvl w:val="0"/>
          <w:numId w:val="31"/>
        </w:numPr>
      </w:pPr>
      <w:r>
        <w:t>’</w:t>
      </w:r>
      <w:proofErr w:type="spellStart"/>
      <w:r>
        <w:t>updated_at</w:t>
      </w:r>
      <w:proofErr w:type="spellEnd"/>
      <w:r>
        <w:t>’: Módosítás időpontja.</w:t>
      </w:r>
    </w:p>
    <w:p w14:paraId="1CC9146D" w14:textId="29868F28" w:rsidR="00445297" w:rsidRDefault="00445297" w:rsidP="00CF06C7">
      <w:pPr>
        <w:rPr>
          <w:b/>
          <w:bCs/>
        </w:rPr>
      </w:pPr>
      <w:proofErr w:type="spellStart"/>
      <w:r w:rsidRPr="00445297">
        <w:rPr>
          <w:b/>
          <w:bCs/>
        </w:rPr>
        <w:t>visions</w:t>
      </w:r>
      <w:proofErr w:type="spellEnd"/>
    </w:p>
    <w:p w14:paraId="2711D852" w14:textId="32306546" w:rsidR="00ED711F" w:rsidRDefault="00ED711F" w:rsidP="00CF06C7">
      <w:r>
        <w:t>Gépi látás eredményeit eltároló tábla betegségekre leosztva. Rekord API hívás után automatikusan jön létre.</w:t>
      </w:r>
    </w:p>
    <w:p w14:paraId="67A18A03" w14:textId="6EBBBADE" w:rsidR="00ED711F" w:rsidRDefault="00ED711F">
      <w:pPr>
        <w:pStyle w:val="Listaszerbekezds"/>
        <w:numPr>
          <w:ilvl w:val="0"/>
          <w:numId w:val="32"/>
        </w:numPr>
      </w:pPr>
      <w:r>
        <w:t>’</w:t>
      </w:r>
      <w:proofErr w:type="spellStart"/>
      <w:r>
        <w:t>id</w:t>
      </w:r>
      <w:proofErr w:type="spellEnd"/>
      <w:r>
        <w:t>’: Azonosító kulcs.</w:t>
      </w:r>
    </w:p>
    <w:p w14:paraId="27586BB4" w14:textId="0B1AF324" w:rsidR="00ED711F" w:rsidRDefault="00ED711F">
      <w:pPr>
        <w:pStyle w:val="Listaszerbekezds"/>
        <w:numPr>
          <w:ilvl w:val="0"/>
          <w:numId w:val="32"/>
        </w:numPr>
      </w:pPr>
      <w:r>
        <w:t>’</w:t>
      </w:r>
      <w:proofErr w:type="spellStart"/>
      <w:r>
        <w:t>image_id</w:t>
      </w:r>
      <w:proofErr w:type="spellEnd"/>
      <w:r>
        <w:t>’: Kép</w:t>
      </w:r>
      <w:r w:rsidR="00884B49">
        <w:t xml:space="preserve"> táblához</w:t>
      </w:r>
      <w:r>
        <w:t xml:space="preserve"> kapcsolat.</w:t>
      </w:r>
    </w:p>
    <w:p w14:paraId="52E55427" w14:textId="40AA72B9" w:rsidR="00ED711F" w:rsidRDefault="00ED711F">
      <w:pPr>
        <w:pStyle w:val="Listaszerbekezds"/>
        <w:numPr>
          <w:ilvl w:val="0"/>
          <w:numId w:val="32"/>
        </w:numPr>
      </w:pPr>
      <w:r>
        <w:t>’</w:t>
      </w:r>
      <w:proofErr w:type="spellStart"/>
      <w:r>
        <w:t>result</w:t>
      </w:r>
      <w:proofErr w:type="spellEnd"/>
      <w:r>
        <w:t>’: Kapott eredmény. Ne</w:t>
      </w:r>
      <w:r w:rsidR="00884B49">
        <w:t xml:space="preserve">m </w:t>
      </w:r>
      <w:r>
        <w:t>csak betegség lehet rossz lefutás esetén.</w:t>
      </w:r>
    </w:p>
    <w:p w14:paraId="397B0256" w14:textId="1F61303A" w:rsidR="00ED711F" w:rsidRPr="00ED711F" w:rsidRDefault="00ED711F">
      <w:pPr>
        <w:pStyle w:val="Listaszerbekezds"/>
        <w:numPr>
          <w:ilvl w:val="0"/>
          <w:numId w:val="32"/>
        </w:numPr>
      </w:pPr>
      <w:r>
        <w:t>*betegség*: A maradék mezők</w:t>
      </w:r>
      <w:r w:rsidR="00F17AA8">
        <w:t xml:space="preserve"> a</w:t>
      </w:r>
      <w:r>
        <w:t xml:space="preserve"> betegségek. Ezeknek a valószínűségei vannak </w:t>
      </w:r>
      <w:r>
        <w:lastRenderedPageBreak/>
        <w:t>eltárolva.</w:t>
      </w:r>
    </w:p>
    <w:p w14:paraId="1325BFF5" w14:textId="5DC83660" w:rsidR="00226E45" w:rsidRPr="00226E45" w:rsidRDefault="00BE5A8E" w:rsidP="00226E45">
      <w:pPr>
        <w:pStyle w:val="Cmsor1"/>
      </w:pPr>
      <w:bookmarkStart w:id="46" w:name="_Toc225435336"/>
      <w:r>
        <w:t>Szenzor állomás</w:t>
      </w:r>
      <w:r w:rsidR="00D20E0C">
        <w:t xml:space="preserve"> struktúra</w:t>
      </w:r>
      <w:bookmarkEnd w:id="46"/>
    </w:p>
    <w:p w14:paraId="6098D30A" w14:textId="4FBA7D64" w:rsidR="00A31B60" w:rsidRDefault="00A31B60" w:rsidP="00A31B60">
      <w:pPr>
        <w:pStyle w:val="Cmsor2"/>
      </w:pPr>
      <w:bookmarkStart w:id="47" w:name="_Toc225435337"/>
      <w:r>
        <w:t>Vezérlő</w:t>
      </w:r>
      <w:bookmarkEnd w:id="47"/>
    </w:p>
    <w:p w14:paraId="41F71662" w14:textId="55C110B6" w:rsidR="00A31B60" w:rsidRDefault="00226E45" w:rsidP="00A31B60">
      <w:r>
        <w:t xml:space="preserve">A szenzor állomás központi eleme a </w:t>
      </w:r>
      <w:proofErr w:type="spellStart"/>
      <w:r>
        <w:t>Raspberry</w:t>
      </w:r>
      <w:proofErr w:type="spellEnd"/>
      <w:r>
        <w:t xml:space="preserve"> Pi </w:t>
      </w:r>
      <w:proofErr w:type="spellStart"/>
      <w:r>
        <w:t>Model</w:t>
      </w:r>
      <w:proofErr w:type="spellEnd"/>
      <w:r>
        <w:t xml:space="preserve"> B egy kártyás számítógép. Ez az eszköz végzi a szenzorok adatainak gyűjtését, az adatok feldolgozását, valamint a kommunikációt a központi rendszerrel.</w:t>
      </w:r>
    </w:p>
    <w:p w14:paraId="3B14D80E" w14:textId="57E9181D" w:rsidR="00226E45" w:rsidRDefault="00226E45" w:rsidP="00A31B60">
      <w:r>
        <w:t xml:space="preserve">A </w:t>
      </w:r>
      <w:proofErr w:type="spellStart"/>
      <w:r>
        <w:t>Raspberry</w:t>
      </w:r>
      <w:proofErr w:type="spellEnd"/>
      <w:r>
        <w:t xml:space="preserve"> egy Linux alapú operációs rendszert futtat., ami lehetővé teszi a szenzorok kezelését, valamint a hálózati kommunikáció megvalósítását. Az eszköz GPIO interfészen keresztül csatlakozik a szenzorokhoz</w:t>
      </w:r>
      <w:r w:rsidR="00BA13CE">
        <w:t>, valamint rendelkezik beépített vezeték nélküli hálózati interfésszel is.</w:t>
      </w:r>
    </w:p>
    <w:p w14:paraId="04D25BE9" w14:textId="1E066A4B" w:rsidR="00BA13CE" w:rsidRDefault="00BA13CE" w:rsidP="00A31B60">
      <w:r>
        <w:t>Fő feladatok:</w:t>
      </w:r>
    </w:p>
    <w:p w14:paraId="69A2C863" w14:textId="1A94BF9C" w:rsidR="00BA13CE" w:rsidRDefault="00BA13CE">
      <w:pPr>
        <w:pStyle w:val="Listaszerbekezds"/>
        <w:numPr>
          <w:ilvl w:val="0"/>
          <w:numId w:val="34"/>
        </w:numPr>
      </w:pPr>
      <w:r>
        <w:t>Szenzor adatok rendszeres kiolvasása</w:t>
      </w:r>
    </w:p>
    <w:p w14:paraId="02128891" w14:textId="35555CE2" w:rsidR="00BA13CE" w:rsidRDefault="00BA13CE">
      <w:pPr>
        <w:pStyle w:val="Listaszerbekezds"/>
        <w:numPr>
          <w:ilvl w:val="0"/>
          <w:numId w:val="34"/>
        </w:numPr>
      </w:pPr>
      <w:r>
        <w:t>Adatok előfeldolgozása</w:t>
      </w:r>
    </w:p>
    <w:p w14:paraId="6F95D0A4" w14:textId="7E1BC5E6" w:rsidR="00BA13CE" w:rsidRDefault="00BA13CE">
      <w:pPr>
        <w:pStyle w:val="Listaszerbekezds"/>
        <w:numPr>
          <w:ilvl w:val="0"/>
          <w:numId w:val="34"/>
        </w:numPr>
      </w:pPr>
      <w:r>
        <w:t>Képfelvétel készítése</w:t>
      </w:r>
    </w:p>
    <w:p w14:paraId="0811380D" w14:textId="311C9FF3" w:rsidR="00BA13CE" w:rsidRPr="00A31B60" w:rsidRDefault="00BA13CE">
      <w:pPr>
        <w:pStyle w:val="Listaszerbekezds"/>
        <w:numPr>
          <w:ilvl w:val="0"/>
          <w:numId w:val="34"/>
        </w:numPr>
      </w:pPr>
      <w:r>
        <w:t>Adatok továbbítása a szerver felé</w:t>
      </w:r>
    </w:p>
    <w:p w14:paraId="453A8E9C" w14:textId="1C7EED02" w:rsidR="00A31B60" w:rsidRDefault="00A31B60" w:rsidP="00A31B60">
      <w:pPr>
        <w:pStyle w:val="Cmsor2"/>
      </w:pPr>
      <w:bookmarkStart w:id="48" w:name="_Toc225435338"/>
      <w:r>
        <w:t>Szenzorok</w:t>
      </w:r>
      <w:bookmarkEnd w:id="48"/>
    </w:p>
    <w:p w14:paraId="1E1319C3" w14:textId="37CE3121" w:rsidR="00BA13CE" w:rsidRDefault="00BA13CE" w:rsidP="00BA13CE">
      <w:r>
        <w:t>Az állomás több környezeti paraméter mérésére alkalmas szenzorokkal rendelkezik.</w:t>
      </w:r>
    </w:p>
    <w:p w14:paraId="2CB4BE44" w14:textId="67990D9B" w:rsidR="00BA13CE" w:rsidRDefault="00BA13CE" w:rsidP="00BA13CE">
      <w:r>
        <w:t>A hőmérséklet és relatív páratartalom mérésére egy DHT11 digitális szenzor kerül alkalmazásra. Ez a szenzor egyetlen digitális adatvonalon keresztül kommunikál a vezérlővel és egyszerre szolgáltat hőmérséklet és páratartalom értékeket.</w:t>
      </w:r>
    </w:p>
    <w:p w14:paraId="5C8AC9B9" w14:textId="4F5859F7" w:rsidR="00BA13CE" w:rsidRDefault="00BA13CE" w:rsidP="00BA13CE">
      <w:r>
        <w:t xml:space="preserve">Az UV fény intenzitásának mérésére egy GUVAS12SD UV szenzor kerül alkalmazásra. Mivel a </w:t>
      </w:r>
      <w:proofErr w:type="spellStart"/>
      <w:r>
        <w:t>Raspberry</w:t>
      </w:r>
      <w:proofErr w:type="spellEnd"/>
      <w:r>
        <w:t xml:space="preserve"> Pi nem rendelkezik natív analóg bemenettel ezért a szenzor jelét egy ADS1115 analóg-digitális átalakító segítségével kell kiolvasni.</w:t>
      </w:r>
    </w:p>
    <w:p w14:paraId="1483494A" w14:textId="0B9F53EF" w:rsidR="006F0BF1" w:rsidRPr="00BA13CE" w:rsidRDefault="00BA13CE" w:rsidP="00BA13CE">
      <w:r>
        <w:t>Az ADS1115 egy nagy felbontású (16 bites) ADC, amely I</w:t>
      </w:r>
      <w:r w:rsidRPr="00BA13CE">
        <w:rPr>
          <w:vertAlign w:val="superscript"/>
        </w:rPr>
        <w:t>2</w:t>
      </w:r>
      <w:r>
        <w:t xml:space="preserve">C kommunikációs buszon keresztül csatlakozik a </w:t>
      </w:r>
      <w:proofErr w:type="spellStart"/>
      <w:r>
        <w:t>Raspberry</w:t>
      </w:r>
      <w:proofErr w:type="spellEnd"/>
      <w:r>
        <w:t xml:space="preserve"> Pi-</w:t>
      </w:r>
      <w:proofErr w:type="spellStart"/>
      <w:r>
        <w:t>hez</w:t>
      </w:r>
      <w:proofErr w:type="spellEnd"/>
      <w:r>
        <w:t>. Ez lehetővé teszi a szenzoradatok pontos digitalizálását és feldolgozását.</w:t>
      </w:r>
    </w:p>
    <w:p w14:paraId="44F5CB7C" w14:textId="33BD0A0F" w:rsidR="00A31B60" w:rsidRDefault="00A31B60" w:rsidP="00A31B60">
      <w:pPr>
        <w:pStyle w:val="Cmsor2"/>
      </w:pPr>
      <w:bookmarkStart w:id="49" w:name="_Toc225435339"/>
      <w:r>
        <w:lastRenderedPageBreak/>
        <w:t>Kamera</w:t>
      </w:r>
      <w:bookmarkEnd w:id="49"/>
    </w:p>
    <w:p w14:paraId="5BEC0370" w14:textId="67D93875" w:rsidR="006F0BF1" w:rsidRDefault="006F0BF1" w:rsidP="006F0BF1">
      <w:r>
        <w:t>A szenzor állomás kameramodullal is rendelkezik, amely vizuális információkat gyűjt a betegség felismerés számára. A rendszerbe</w:t>
      </w:r>
      <w:r w:rsidR="000F1FB7">
        <w:t>n</w:t>
      </w:r>
      <w:r>
        <w:t xml:space="preserve"> egy </w:t>
      </w:r>
      <w:proofErr w:type="spellStart"/>
      <w:r>
        <w:t>Raspberry</w:t>
      </w:r>
      <w:proofErr w:type="spellEnd"/>
      <w:r>
        <w:t xml:space="preserve"> Pi Camera Modul kerül alkalmazásra.</w:t>
      </w:r>
    </w:p>
    <w:p w14:paraId="5E47CABC" w14:textId="022B5FED" w:rsidR="006F0BF1" w:rsidRPr="006F0BF1" w:rsidRDefault="006F0BF1" w:rsidP="006F0BF1">
      <w:r>
        <w:t xml:space="preserve">A kamera a </w:t>
      </w:r>
      <w:proofErr w:type="spellStart"/>
      <w:r>
        <w:t>Raspberry</w:t>
      </w:r>
      <w:proofErr w:type="spellEnd"/>
      <w:r>
        <w:t xml:space="preserve"> Pi dedikált CSI (Camera </w:t>
      </w:r>
      <w:proofErr w:type="spellStart"/>
      <w:r>
        <w:t>Serial</w:t>
      </w:r>
      <w:proofErr w:type="spellEnd"/>
      <w:r>
        <w:t xml:space="preserve"> </w:t>
      </w:r>
      <w:proofErr w:type="spellStart"/>
      <w:r>
        <w:t>Interface</w:t>
      </w:r>
      <w:proofErr w:type="spellEnd"/>
      <w:r>
        <w:t>) csatlakozón keresztül kapcsolódik az eszközhöz egy szalag kábel segítségéve. Ez a csatlakozási mód nagy sebességű adatátvitelt biztosít.</w:t>
      </w:r>
    </w:p>
    <w:p w14:paraId="4D79A82A" w14:textId="428FE91F" w:rsidR="00A31B60" w:rsidRDefault="00A31B60" w:rsidP="00A31B60">
      <w:pPr>
        <w:pStyle w:val="Cmsor2"/>
      </w:pPr>
      <w:bookmarkStart w:id="50" w:name="_Toc225435340"/>
      <w:r>
        <w:t>Kommunikáció</w:t>
      </w:r>
      <w:bookmarkEnd w:id="50"/>
    </w:p>
    <w:p w14:paraId="3AD9AF6B" w14:textId="5B2549E1" w:rsidR="006F0BF1" w:rsidRDefault="006F0BF1" w:rsidP="006F0BF1">
      <w:r>
        <w:t xml:space="preserve">Az állomás a központi szerverrel vezeték nélküli hálózaton keresztül kommunikál. A kommunikáció a </w:t>
      </w:r>
      <w:proofErr w:type="spellStart"/>
      <w:r>
        <w:t>Raspberry</w:t>
      </w:r>
      <w:proofErr w:type="spellEnd"/>
      <w:r>
        <w:t xml:space="preserve"> Pi beépített Wifi interfészén </w:t>
      </w:r>
      <w:r w:rsidR="00E40BA3">
        <w:t xml:space="preserve">keresztül valósul meg </w:t>
      </w:r>
    </w:p>
    <w:p w14:paraId="783AE616" w14:textId="076DD48B" w:rsidR="00E40BA3" w:rsidRPr="00E40BA3" w:rsidRDefault="00E40BA3" w:rsidP="00E40BA3">
      <w:r>
        <w:t xml:space="preserve">Az adat átvitel http protokoll segítségével </w:t>
      </w:r>
      <w:r w:rsidR="00AF1273">
        <w:t>jön létre</w:t>
      </w:r>
      <w:r>
        <w:t xml:space="preserve"> meg. A szenzor állomás meghatározott időközönként http kéréseket küld a szerver felé, amelyek az azonosító </w:t>
      </w:r>
      <w:proofErr w:type="spellStart"/>
      <w:r>
        <w:t>token</w:t>
      </w:r>
      <w:proofErr w:type="spellEnd"/>
      <w:r>
        <w:t xml:space="preserve"> mellett tartalmazzák a szenzor adatokat, valamint a képeket is.</w:t>
      </w:r>
    </w:p>
    <w:p w14:paraId="312BC0A2" w14:textId="60E4CC0E" w:rsidR="003C59E8" w:rsidRDefault="00D20E0C" w:rsidP="00D20E0C">
      <w:pPr>
        <w:pStyle w:val="Cmsor1"/>
      </w:pPr>
      <w:bookmarkStart w:id="51" w:name="_Toc225435341"/>
      <w:r>
        <w:t>Betegség felismerés</w:t>
      </w:r>
      <w:bookmarkEnd w:id="51"/>
    </w:p>
    <w:p w14:paraId="423165F7" w14:textId="49F37970" w:rsidR="003F396E" w:rsidRDefault="003F396E" w:rsidP="003F396E">
      <w:pPr>
        <w:pStyle w:val="Cmsor2"/>
      </w:pPr>
      <w:bookmarkStart w:id="52" w:name="_Toc225435342"/>
      <w:r>
        <w:t>Osztályozási modell</w:t>
      </w:r>
      <w:bookmarkEnd w:id="52"/>
    </w:p>
    <w:p w14:paraId="15D32F03" w14:textId="03AAF7D7" w:rsidR="00AF1273" w:rsidRPr="00AF1273" w:rsidRDefault="00AF1273" w:rsidP="00AF1273">
      <w:pPr>
        <w:pStyle w:val="Szvegtrzs"/>
      </w:pPr>
      <w:r>
        <w:t xml:space="preserve">A rendszerben alkalmazott megoldás egy képfeldolgozáson alapuló osztályozási modell, amely a szőlő leveléről készült képek alapján képes azonosítani bizonyos betegségek jelenlétét. A modell fejlesztés és futtatása során </w:t>
      </w:r>
      <w:proofErr w:type="spellStart"/>
      <w:r>
        <w:t>Ultralytics</w:t>
      </w:r>
      <w:proofErr w:type="spellEnd"/>
      <w:r>
        <w:t xml:space="preserve"> YOLO keretrendszer kerül alkalmazásra, amely a mélytanulási modellek hatékony tanítását és futtatását teszi lehetővé.</w:t>
      </w:r>
    </w:p>
    <w:p w14:paraId="68E6FC98" w14:textId="1D283AAC" w:rsidR="003F396E" w:rsidRDefault="003F396E" w:rsidP="003F396E">
      <w:r>
        <w:t>Az osztályozási feladat során a modell egy képet kap bemenetként, majd meghatározza, hogy a képen látható növény egészséges-e vagy valamely betanított betegség jelentkezik-e. A neurális hálózat megtanulja felismerni a betegségekre jellemző vizuális mintázatot, mint elszíneződések, deformációk vagy penész megjelenése.</w:t>
      </w:r>
    </w:p>
    <w:p w14:paraId="0DED727F" w14:textId="2C57EE87" w:rsidR="003F396E" w:rsidRDefault="003F396E" w:rsidP="003F396E">
      <w:r>
        <w:t xml:space="preserve">A modell tanításához az </w:t>
      </w:r>
      <w:proofErr w:type="spellStart"/>
      <w:r>
        <w:t>Ultralytics</w:t>
      </w:r>
      <w:proofErr w:type="spellEnd"/>
      <w:r>
        <w:t xml:space="preserve"> YOLO keretrendszer kerül felhasználásra. Ez a keretrendszer széles körben alkalmazott mélytanulási eszköz, mely </w:t>
      </w:r>
      <w:r w:rsidR="009F36DE">
        <w:t>támogatja osztályozási, szegmentációs és detektálási modellek elkészítését.</w:t>
      </w:r>
    </w:p>
    <w:p w14:paraId="2C7D96B0" w14:textId="30A01D07" w:rsidR="009F36DE" w:rsidRDefault="009F36DE" w:rsidP="003F396E">
      <w:r>
        <w:t>A tanítás során a modell besorolt képeken keresztül tanulja meg a betegségek vizuális jellemzőit beállítva saját súlyait, majd ezeket alkalmazza az osztályozni kívánt képre.</w:t>
      </w:r>
    </w:p>
    <w:p w14:paraId="05017910" w14:textId="00774BF0" w:rsidR="009F36DE" w:rsidRDefault="009F36DE" w:rsidP="009F36DE">
      <w:pPr>
        <w:pStyle w:val="Cmsor2"/>
      </w:pPr>
      <w:bookmarkStart w:id="53" w:name="_Toc225435343"/>
      <w:r>
        <w:lastRenderedPageBreak/>
        <w:t>Cél betegségek</w:t>
      </w:r>
      <w:bookmarkEnd w:id="53"/>
    </w:p>
    <w:p w14:paraId="4E9356C2" w14:textId="69DE2611" w:rsidR="009F36DE" w:rsidRDefault="009F36DE" w:rsidP="003409A0">
      <w:r>
        <w:t>A kiválasztott betegségek rendelkeznek olyan elváltozásokkal, mely vizuálisan jól azonosíthatók a leveleken vagy a növény felszínén.</w:t>
      </w:r>
    </w:p>
    <w:tbl>
      <w:tblPr>
        <w:tblStyle w:val="Tblzatrcsos46jellszn"/>
        <w:tblW w:w="0" w:type="auto"/>
        <w:tblLook w:val="04A0" w:firstRow="1" w:lastRow="0" w:firstColumn="1" w:lastColumn="0" w:noHBand="0" w:noVBand="1"/>
      </w:tblPr>
      <w:tblGrid>
        <w:gridCol w:w="2805"/>
        <w:gridCol w:w="2806"/>
        <w:gridCol w:w="3050"/>
      </w:tblGrid>
      <w:tr w:rsidR="00D205B5" w14:paraId="56040131" w14:textId="77777777" w:rsidTr="00EC5727">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2805" w:type="dxa"/>
            <w:vAlign w:val="center"/>
          </w:tcPr>
          <w:p w14:paraId="5E7E66B3" w14:textId="2CFA3952" w:rsidR="009F36DE" w:rsidRDefault="009F36DE" w:rsidP="00D205B5">
            <w:pPr>
              <w:keepNext/>
              <w:jc w:val="center"/>
            </w:pPr>
            <w:r>
              <w:lastRenderedPageBreak/>
              <w:t>Betegség</w:t>
            </w:r>
          </w:p>
        </w:tc>
        <w:tc>
          <w:tcPr>
            <w:tcW w:w="2806" w:type="dxa"/>
            <w:vAlign w:val="center"/>
          </w:tcPr>
          <w:p w14:paraId="3236D7A4" w14:textId="735EC906" w:rsidR="009F36DE" w:rsidRDefault="009F36DE" w:rsidP="00D205B5">
            <w:pPr>
              <w:keepNext/>
              <w:jc w:val="center"/>
              <w:cnfStyle w:val="100000000000" w:firstRow="1" w:lastRow="0" w:firstColumn="0" w:lastColumn="0" w:oddVBand="0" w:evenVBand="0" w:oddHBand="0" w:evenHBand="0" w:firstRowFirstColumn="0" w:firstRowLastColumn="0" w:lastRowFirstColumn="0" w:lastRowLastColumn="0"/>
            </w:pPr>
            <w:r>
              <w:t>Jellegzetes ismertető jel</w:t>
            </w:r>
          </w:p>
        </w:tc>
        <w:tc>
          <w:tcPr>
            <w:tcW w:w="3050" w:type="dxa"/>
            <w:vAlign w:val="center"/>
          </w:tcPr>
          <w:p w14:paraId="7CFB76A8" w14:textId="1BDA8940" w:rsidR="009F36DE" w:rsidRDefault="009F36DE" w:rsidP="00D205B5">
            <w:pPr>
              <w:keepNext/>
              <w:jc w:val="center"/>
              <w:cnfStyle w:val="100000000000" w:firstRow="1" w:lastRow="0" w:firstColumn="0" w:lastColumn="0" w:oddVBand="0" w:evenVBand="0" w:oddHBand="0" w:evenHBand="0" w:firstRowFirstColumn="0" w:firstRowLastColumn="0" w:lastRowFirstColumn="0" w:lastRowLastColumn="0"/>
            </w:pPr>
            <w:r>
              <w:t>Kép</w:t>
            </w:r>
          </w:p>
        </w:tc>
      </w:tr>
      <w:tr w:rsidR="00D205B5" w14:paraId="1C42A38E" w14:textId="77777777" w:rsidTr="00EC5727">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2805" w:type="dxa"/>
            <w:vAlign w:val="center"/>
          </w:tcPr>
          <w:p w14:paraId="2E05F364" w14:textId="157505E2" w:rsidR="009F36DE" w:rsidRDefault="009F36DE" w:rsidP="00D205B5">
            <w:pPr>
              <w:keepNext/>
              <w:jc w:val="center"/>
            </w:pPr>
            <w:r w:rsidRPr="009F36DE">
              <w:t>Fekete rothadás</w:t>
            </w:r>
          </w:p>
        </w:tc>
        <w:tc>
          <w:tcPr>
            <w:tcW w:w="2806" w:type="dxa"/>
            <w:vAlign w:val="center"/>
          </w:tcPr>
          <w:p w14:paraId="35571035" w14:textId="4A001622" w:rsidR="009F36DE" w:rsidRDefault="003409A0" w:rsidP="00D205B5">
            <w:pPr>
              <w:keepNext/>
              <w:jc w:val="left"/>
              <w:cnfStyle w:val="000000100000" w:firstRow="0" w:lastRow="0" w:firstColumn="0" w:lastColumn="0" w:oddVBand="0" w:evenVBand="0" w:oddHBand="1" w:evenHBand="0" w:firstRowFirstColumn="0" w:firstRowLastColumn="0" w:lastRowFirstColumn="0" w:lastRowLastColumn="0"/>
            </w:pPr>
            <w:r>
              <w:t>Jellegzetesége a megjelenő perzselés szerű foltok</w:t>
            </w:r>
          </w:p>
        </w:tc>
        <w:tc>
          <w:tcPr>
            <w:tcW w:w="3050" w:type="dxa"/>
          </w:tcPr>
          <w:p w14:paraId="681582AA" w14:textId="05870739" w:rsidR="009F36DE" w:rsidRDefault="003409A0" w:rsidP="00D205B5">
            <w:pPr>
              <w:keepNext/>
              <w:cnfStyle w:val="000000100000" w:firstRow="0" w:lastRow="0" w:firstColumn="0" w:lastColumn="0" w:oddVBand="0" w:evenVBand="0" w:oddHBand="1" w:evenHBand="0" w:firstRowFirstColumn="0" w:firstRowLastColumn="0" w:lastRowFirstColumn="0" w:lastRowLastColumn="0"/>
            </w:pPr>
            <w:r w:rsidRPr="003409A0">
              <w:rPr>
                <w:noProof/>
              </w:rPr>
              <w:drawing>
                <wp:inline distT="0" distB="0" distL="0" distR="0" wp14:anchorId="23BF9A90" wp14:editId="6B9BCB00">
                  <wp:extent cx="1800000" cy="1800000"/>
                  <wp:effectExtent l="0" t="0" r="0" b="0"/>
                  <wp:docPr id="1868552166"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tc>
      </w:tr>
      <w:tr w:rsidR="00D205B5" w14:paraId="6758F6B9" w14:textId="77777777" w:rsidTr="00EC5727">
        <w:trPr>
          <w:trHeight w:val="654"/>
        </w:trPr>
        <w:tc>
          <w:tcPr>
            <w:cnfStyle w:val="001000000000" w:firstRow="0" w:lastRow="0" w:firstColumn="1" w:lastColumn="0" w:oddVBand="0" w:evenVBand="0" w:oddHBand="0" w:evenHBand="0" w:firstRowFirstColumn="0" w:firstRowLastColumn="0" w:lastRowFirstColumn="0" w:lastRowLastColumn="0"/>
            <w:tcW w:w="2805" w:type="dxa"/>
            <w:vAlign w:val="center"/>
          </w:tcPr>
          <w:p w14:paraId="4389325D" w14:textId="393103A6" w:rsidR="009F36DE" w:rsidRDefault="009F36DE" w:rsidP="00D205B5">
            <w:pPr>
              <w:keepNext/>
              <w:jc w:val="center"/>
            </w:pPr>
            <w:r w:rsidRPr="009F36DE">
              <w:t>Peronoszpóra</w:t>
            </w:r>
          </w:p>
        </w:tc>
        <w:tc>
          <w:tcPr>
            <w:tcW w:w="2806" w:type="dxa"/>
            <w:vAlign w:val="center"/>
          </w:tcPr>
          <w:p w14:paraId="015DE0F9" w14:textId="259D57E8" w:rsidR="009F36DE" w:rsidRDefault="003409A0" w:rsidP="00D205B5">
            <w:pPr>
              <w:keepNext/>
              <w:jc w:val="left"/>
              <w:cnfStyle w:val="000000000000" w:firstRow="0" w:lastRow="0" w:firstColumn="0" w:lastColumn="0" w:oddVBand="0" w:evenVBand="0" w:oddHBand="0" w:evenHBand="0" w:firstRowFirstColumn="0" w:firstRowLastColumn="0" w:lastRowFirstColumn="0" w:lastRowLastColumn="0"/>
            </w:pPr>
            <w:r>
              <w:t>Jellegzetessége a sárguló, kókadó levelek, gyors levél száradáshoz vezet</w:t>
            </w:r>
          </w:p>
        </w:tc>
        <w:tc>
          <w:tcPr>
            <w:tcW w:w="3050" w:type="dxa"/>
          </w:tcPr>
          <w:p w14:paraId="098C5301" w14:textId="60D26DD5" w:rsidR="009F36DE" w:rsidRDefault="003409A0" w:rsidP="00D205B5">
            <w:pPr>
              <w:keepNext/>
              <w:cnfStyle w:val="000000000000" w:firstRow="0" w:lastRow="0" w:firstColumn="0" w:lastColumn="0" w:oddVBand="0" w:evenVBand="0" w:oddHBand="0" w:evenHBand="0" w:firstRowFirstColumn="0" w:firstRowLastColumn="0" w:lastRowFirstColumn="0" w:lastRowLastColumn="0"/>
            </w:pPr>
            <w:r w:rsidRPr="003409A0">
              <w:rPr>
                <w:noProof/>
              </w:rPr>
              <w:drawing>
                <wp:inline distT="0" distB="0" distL="0" distR="0" wp14:anchorId="67C84BE3" wp14:editId="6E4BC39A">
                  <wp:extent cx="1800000" cy="1201639"/>
                  <wp:effectExtent l="0" t="0" r="0" b="0"/>
                  <wp:docPr id="1934655655"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00000" cy="1201639"/>
                          </a:xfrm>
                          <a:prstGeom prst="rect">
                            <a:avLst/>
                          </a:prstGeom>
                          <a:noFill/>
                          <a:ln>
                            <a:noFill/>
                          </a:ln>
                        </pic:spPr>
                      </pic:pic>
                    </a:graphicData>
                  </a:graphic>
                </wp:inline>
              </w:drawing>
            </w:r>
          </w:p>
        </w:tc>
      </w:tr>
      <w:tr w:rsidR="00D205B5" w14:paraId="7048387A" w14:textId="77777777" w:rsidTr="00EC5727">
        <w:trPr>
          <w:cnfStyle w:val="000000100000" w:firstRow="0" w:lastRow="0" w:firstColumn="0" w:lastColumn="0" w:oddVBand="0" w:evenVBand="0" w:oddHBand="1"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2805" w:type="dxa"/>
            <w:vAlign w:val="center"/>
          </w:tcPr>
          <w:p w14:paraId="5AFE06BD" w14:textId="2865C801" w:rsidR="009F36DE" w:rsidRDefault="009F36DE" w:rsidP="00D205B5">
            <w:pPr>
              <w:keepNext/>
              <w:jc w:val="center"/>
            </w:pPr>
            <w:proofErr w:type="spellStart"/>
            <w:r w:rsidRPr="009F36DE">
              <w:t>Esca</w:t>
            </w:r>
            <w:proofErr w:type="spellEnd"/>
          </w:p>
        </w:tc>
        <w:tc>
          <w:tcPr>
            <w:tcW w:w="2806" w:type="dxa"/>
            <w:vAlign w:val="center"/>
          </w:tcPr>
          <w:p w14:paraId="5E5555A1" w14:textId="483DD9D6" w:rsidR="009F36DE" w:rsidRDefault="003409A0" w:rsidP="00D205B5">
            <w:pPr>
              <w:keepNext/>
              <w:jc w:val="left"/>
              <w:cnfStyle w:val="000000100000" w:firstRow="0" w:lastRow="0" w:firstColumn="0" w:lastColumn="0" w:oddVBand="0" w:evenVBand="0" w:oddHBand="1" w:evenHBand="0" w:firstRowFirstColumn="0" w:firstRowLastColumn="0" w:lastRowFirstColumn="0" w:lastRowLastColumn="0"/>
            </w:pPr>
            <w:r>
              <w:t>Jellegzetessége a tigriscsíkos elszíneződés és a hajtások hirtelen hervadása</w:t>
            </w:r>
          </w:p>
        </w:tc>
        <w:tc>
          <w:tcPr>
            <w:tcW w:w="3050" w:type="dxa"/>
          </w:tcPr>
          <w:p w14:paraId="0AC2DA95" w14:textId="50E16BA2" w:rsidR="009F36DE" w:rsidRDefault="003409A0" w:rsidP="00D205B5">
            <w:pPr>
              <w:keepNext/>
              <w:cnfStyle w:val="000000100000" w:firstRow="0" w:lastRow="0" w:firstColumn="0" w:lastColumn="0" w:oddVBand="0" w:evenVBand="0" w:oddHBand="1" w:evenHBand="0" w:firstRowFirstColumn="0" w:firstRowLastColumn="0" w:lastRowFirstColumn="0" w:lastRowLastColumn="0"/>
            </w:pPr>
            <w:r w:rsidRPr="003409A0">
              <w:rPr>
                <w:noProof/>
              </w:rPr>
              <w:drawing>
                <wp:inline distT="0" distB="0" distL="0" distR="0" wp14:anchorId="0676FFEA" wp14:editId="07DAC1DC">
                  <wp:extent cx="1800000" cy="1800000"/>
                  <wp:effectExtent l="0" t="0" r="0" b="0"/>
                  <wp:docPr id="136318681"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tc>
      </w:tr>
      <w:tr w:rsidR="00D205B5" w14:paraId="024F766C" w14:textId="77777777" w:rsidTr="00EC5727">
        <w:trPr>
          <w:trHeight w:val="654"/>
        </w:trPr>
        <w:tc>
          <w:tcPr>
            <w:cnfStyle w:val="001000000000" w:firstRow="0" w:lastRow="0" w:firstColumn="1" w:lastColumn="0" w:oddVBand="0" w:evenVBand="0" w:oddHBand="0" w:evenHBand="0" w:firstRowFirstColumn="0" w:firstRowLastColumn="0" w:lastRowFirstColumn="0" w:lastRowLastColumn="0"/>
            <w:tcW w:w="2805" w:type="dxa"/>
            <w:vAlign w:val="center"/>
          </w:tcPr>
          <w:p w14:paraId="222F821D" w14:textId="6F3A9D43" w:rsidR="009F36DE" w:rsidRDefault="009F36DE" w:rsidP="00D205B5">
            <w:pPr>
              <w:keepNext/>
              <w:jc w:val="center"/>
            </w:pPr>
            <w:r w:rsidRPr="009F36DE">
              <w:t>Lisztharmat</w:t>
            </w:r>
          </w:p>
        </w:tc>
        <w:tc>
          <w:tcPr>
            <w:tcW w:w="2806" w:type="dxa"/>
            <w:vAlign w:val="center"/>
          </w:tcPr>
          <w:p w14:paraId="139F4484" w14:textId="26FAF9EB" w:rsidR="009F36DE" w:rsidRDefault="00D205B5" w:rsidP="00D205B5">
            <w:pPr>
              <w:keepNext/>
              <w:jc w:val="left"/>
              <w:cnfStyle w:val="000000000000" w:firstRow="0" w:lastRow="0" w:firstColumn="0" w:lastColumn="0" w:oddVBand="0" w:evenVBand="0" w:oddHBand="0" w:evenHBand="0" w:firstRowFirstColumn="0" w:firstRowLastColumn="0" w:lastRowFirstColumn="0" w:lastRowLastColumn="0"/>
            </w:pPr>
            <w:r>
              <w:t>Jellegzetessége a fehér „lisztes” bevonat a leveleken.</w:t>
            </w:r>
          </w:p>
        </w:tc>
        <w:tc>
          <w:tcPr>
            <w:tcW w:w="3050" w:type="dxa"/>
          </w:tcPr>
          <w:p w14:paraId="60143559" w14:textId="7997C874" w:rsidR="009F36DE" w:rsidRDefault="00D205B5" w:rsidP="00D205B5">
            <w:pPr>
              <w:keepNext/>
              <w:cnfStyle w:val="000000000000" w:firstRow="0" w:lastRow="0" w:firstColumn="0" w:lastColumn="0" w:oddVBand="0" w:evenVBand="0" w:oddHBand="0" w:evenHBand="0" w:firstRowFirstColumn="0" w:firstRowLastColumn="0" w:lastRowFirstColumn="0" w:lastRowLastColumn="0"/>
            </w:pPr>
            <w:r w:rsidRPr="00D205B5">
              <w:rPr>
                <w:noProof/>
              </w:rPr>
              <w:drawing>
                <wp:inline distT="0" distB="0" distL="0" distR="0" wp14:anchorId="74DE42D7" wp14:editId="42FA3F5A">
                  <wp:extent cx="1800000" cy="1200000"/>
                  <wp:effectExtent l="0" t="0" r="0" b="635"/>
                  <wp:docPr id="1769664955"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00000" cy="1200000"/>
                          </a:xfrm>
                          <a:prstGeom prst="rect">
                            <a:avLst/>
                          </a:prstGeom>
                          <a:noFill/>
                          <a:ln>
                            <a:noFill/>
                          </a:ln>
                        </pic:spPr>
                      </pic:pic>
                    </a:graphicData>
                  </a:graphic>
                </wp:inline>
              </w:drawing>
            </w:r>
          </w:p>
        </w:tc>
      </w:tr>
    </w:tbl>
    <w:p w14:paraId="028A4FF2" w14:textId="3ED66666" w:rsidR="009F36DE" w:rsidRDefault="006E41D9" w:rsidP="00D205B5">
      <w:pPr>
        <w:pStyle w:val="Kpalrs"/>
        <w:jc w:val="center"/>
      </w:pPr>
      <w:fldSimple w:instr=" SEQ táblázat \* ARABIC ">
        <w:r>
          <w:rPr>
            <w:noProof/>
          </w:rPr>
          <w:t>4</w:t>
        </w:r>
      </w:fldSimple>
      <w:r w:rsidR="00D205B5">
        <w:t>. táblázat Célbetegségek</w:t>
      </w:r>
      <w:r w:rsidR="002E0120">
        <w:t xml:space="preserve"> (Forrás</w:t>
      </w:r>
      <w:r w:rsidR="00077A4D">
        <w:t xml:space="preserve">: </w:t>
      </w:r>
      <w:r w:rsidR="00077A4D">
        <w:fldChar w:fldCharType="begin"/>
      </w:r>
      <w:r w:rsidR="003552AA">
        <w:instrText xml:space="preserve"> ADDIN ZOTERO_ITEM CSL_CITATION {"citationID":"VCagrNek","properties":{"formattedCitation":"[27]","plainCitation":"[27]","noteIndex":0},"citationItems":[{"id":266,"uris":["http://zotero.org/users/local/XH02LzYA/items/J4KFGIAF"],"itemData":{"id":266,"type":"webpage","abstract":"Building an image dataset for machine learning modeling is very important for efficiently identifying agricultural diseases and pests. The grape disease dataset has 7 high-quality disease images such as powdery mildew and downy mildew, a total of 3622 images. As a standard dataset for machine learning modeling in large data environment, this image dataset will provide valuable basic data resources. And it has important applicability in promoting the development of agricultural disease identification.","language":"en","note":"DOI: 10.11922/sciencedb.j00001.00311","title":"An image dataset for IDADP-grape disease identification","URL":"https://www.scidb.cn/en/detail?dataSetId=76b39c9c435d4035b5076412c2ddcb61","accessed":{"date-parts":[["2026",3,12]]}}}],"schema":"https://github.com/citation-style-language/schema/raw/master/csl-citation.json"} </w:instrText>
      </w:r>
      <w:r w:rsidR="00077A4D">
        <w:fldChar w:fldCharType="separate"/>
      </w:r>
      <w:r w:rsidR="003552AA" w:rsidRPr="003552AA">
        <w:t>[27]</w:t>
      </w:r>
      <w:r w:rsidR="00077A4D">
        <w:fldChar w:fldCharType="end"/>
      </w:r>
      <w:r w:rsidR="00077A4D">
        <w:t xml:space="preserve">, </w:t>
      </w:r>
      <w:r w:rsidR="00077A4D">
        <w:fldChar w:fldCharType="begin"/>
      </w:r>
      <w:r w:rsidR="003552AA">
        <w:instrText xml:space="preserve"> ADDIN ZOTERO_ITEM CSL_CITATION {"citationID":"QH64y2UF","properties":{"formattedCitation":"[28]","plainCitation":"[28]","noteIndex":0},"citationItems":[{"id":268,"uris":["http://zotero.org/users/local/XH02LzYA/items/LSG5RYZ3"],"itemData":{"id":268,"type":"article-journal","abstract":"Grapes are one of the most important crops in global agriculture, primarily used for wine, fresh fruit, and raisins. Nevertheless, grapevines are prone to various diseases that can significantly impact their yield and quality. Early detection and treatment of these diseases is essential. We introduce the \"GVLiD: GrapeVine Leaf identification of the Diseases\" which has 4 classes of 3,477 high resolution images of grape leaves; nine diseased classes and one healthy leaves class. The dataset covers the following common grapevine diseases: 1) Healthy 2) Black rot 3) Esca 4) Leaf blight The dimension of the images is 1080 X 1080. Images are in JPG format. Images having 120 DPI collected through a field visit and captured from different angles.","DOI":"10.17632/wkymf8bhcg.3","language":"en","note":"publisher: Mendeley Data","source":"data.mendeley.com","title":"GVLiD: GrapeVine Leaf identification of the Diseases","title-short":"GVLiD","URL":"https://data.mendeley.com/datasets/wkymf8bhcg/3","volume":"3","author":[{"family":"Shikalgar","given":"Anisa"},{"family":"Savalkar","given":"Ayush"},{"family":"Bhasme","given":"Avishkar"},{"family":"Chavan","given":"Snehal"},{"family":"Nikam","given":"Vaishnavi"}],"accessed":{"date-parts":[["2026",3,12]]},"issued":{"date-parts":[["2025",9,15]]}}}],"schema":"https://github.com/citation-style-language/schema/raw/master/csl-citation.json"} </w:instrText>
      </w:r>
      <w:r w:rsidR="00077A4D">
        <w:fldChar w:fldCharType="separate"/>
      </w:r>
      <w:r w:rsidR="003552AA" w:rsidRPr="003552AA">
        <w:t>[28]</w:t>
      </w:r>
      <w:r w:rsidR="00077A4D">
        <w:fldChar w:fldCharType="end"/>
      </w:r>
      <w:r w:rsidR="00077A4D">
        <w:t xml:space="preserve">, </w:t>
      </w:r>
      <w:r w:rsidR="00077A4D">
        <w:fldChar w:fldCharType="begin"/>
      </w:r>
      <w:r w:rsidR="003552AA">
        <w:instrText xml:space="preserve"> ADDIN ZOTERO_ITEM CSL_CITATION {"citationID":"FrVlTIt5","properties":{"formattedCitation":"[29]","plainCitation":"[29]","noteIndex":0},"citationItems":[{"id":270,"uris":["http://zotero.org/users/local/XH02LzYA/items/27WXM4XB"],"itemData":{"id":270,"type":"article-journal","abstract":"This dataset includes annotated images showing symptoms of powdery mildew and downy mildew, collected over a two-year period and organized into two subsets: \"Dataset 2021\" and \"Dataset 2022\". Dataset 2021 contains 753 images organized into 8 folders: 489 of powdery mildew and 264 of downy mildew. Each image has varying numbers of annotations classified into two categories: \"powdery mildew\" and \"downy mildew\". The annotation totals are: • Powdery mildew annotations: 1,696 • Downy mildew annotations: 657 Dataset 2022 consists of 1,404 images organized into 13 folders.The annotations are also classified into \"powdery mildew\" and \"downy mildew\", with totals as follows: • Powdery mildew annotations: 3,915 • Downy mildew annotations: 20,959 All images were collected in Sardinia, Italy. Both datasets are provided as directories containing zipped image files and corresponding zipped annotation files. The annotation files are in text format, with each row describing one annotated leaf. The format is: class_id center_x center_y width height • class_id: An integer representing the class. • center_x, center_y, width, height: Floating-point values normalized to the image dimensions, indicating the bounding box center and size. In the \"file_names\" directory, the file lists for Dataset 2021 and Dataset 2022 are organized differently. Regarding Dataset 2021 al the file names are listed in \"dataset_2021.txt\". Regarding Dataset 2022 two sets of text files correspond to two different splitting methods: • Structured Split: Files are listed in \"train_dataset_2022.txt\", \"val_dataset_2022.txt\", and \"test_dataset_2022.txt\". • Random Split: Files are listed in \"train_rand_2022.txt\", \"val_rand_2022.txt\", and \"test_rand_2022.txt\". The \"Structured Split\" division was based on file creation dates to minimize overlap between sets, with the training set being more than twice the size of the validation and test sets. In the \"Random Split\" case similar images of same leaves, captured from different angles or distances, are distributed across sets. While this random split may artificially inflate performance on familiar data due to overfitting, it results in reduced performance on unseen data, such as images listed in \"dataset_2021.txt\".","DOI":"10.17632/5c8h6sh495.1","language":"en","note":"publisher: Mendeley Data","source":"data.mendeley.com","title":"Downy Mildew and Powdery Mildew Symptoms","URL":"https://data.mendeley.com/datasets/5c8h6sh495/1","volume":"1","author":[{"family":"Ghiani","given":"Luca"},{"family":"Serra","given":"Salvatorica"},{"family":"Sassu","given":"Alberto"},{"family":"Deidda","given":"Alessandro"},{"family":"Deidda","given":"Antonio"},{"family":"Gambella","given":"Filippo"}],"accessed":{"date-parts":[["2026",3,12]]},"issued":{"date-parts":[["2024",0,6]]}}}],"schema":"https://github.com/citation-style-language/schema/raw/master/csl-citation.json"} </w:instrText>
      </w:r>
      <w:r w:rsidR="00077A4D">
        <w:fldChar w:fldCharType="separate"/>
      </w:r>
      <w:r w:rsidR="003552AA" w:rsidRPr="003552AA">
        <w:t>[29]</w:t>
      </w:r>
      <w:r w:rsidR="00077A4D">
        <w:fldChar w:fldCharType="end"/>
      </w:r>
      <w:r w:rsidR="002E0120">
        <w:t>)</w:t>
      </w:r>
    </w:p>
    <w:p w14:paraId="7EE68F5C" w14:textId="52A787D2" w:rsidR="009F36DE" w:rsidRDefault="00D205B5" w:rsidP="009F36DE">
      <w:r>
        <w:t>A táblázatban megtalálható</w:t>
      </w:r>
      <w:r w:rsidR="009F36DE">
        <w:t xml:space="preserve"> betegségeknek megvannak a maguk jellegzetes mintázataik, melyeknek felismerésére van betanítva az osztályozási modell.</w:t>
      </w:r>
      <w:r>
        <w:t xml:space="preserve"> A táblázatban szereplő képek </w:t>
      </w:r>
      <w:r>
        <w:lastRenderedPageBreak/>
        <w:t>a tanítási adatok közül lettek kiválasztva.</w:t>
      </w:r>
    </w:p>
    <w:p w14:paraId="5D3AB943" w14:textId="6A56CB02" w:rsidR="00D205B5" w:rsidRDefault="00D205B5" w:rsidP="009F36DE">
      <w:r>
        <w:t>A cél betegségek kiválasztásakor fontos szempont volt a betegség elterjedése Magyarországon, a megkülönböztethetőség és az elegendő rendelkezésre álló tanítási adat.</w:t>
      </w:r>
    </w:p>
    <w:p w14:paraId="23A82491" w14:textId="044A4744" w:rsidR="00D205B5" w:rsidRDefault="00D205B5" w:rsidP="00D205B5">
      <w:pPr>
        <w:pStyle w:val="Cmsor2"/>
      </w:pPr>
      <w:bookmarkStart w:id="54" w:name="_Toc225435344"/>
      <w:r>
        <w:t>Használt adatbázis</w:t>
      </w:r>
      <w:r w:rsidR="00090AD5">
        <w:t>ok</w:t>
      </w:r>
      <w:bookmarkEnd w:id="54"/>
    </w:p>
    <w:p w14:paraId="0165622E" w14:textId="6C5E91CE" w:rsidR="00D205B5" w:rsidRDefault="00D205B5" w:rsidP="00D205B5">
      <w:r>
        <w:t xml:space="preserve">A gépi tanulási modellek hatékony </w:t>
      </w:r>
      <w:r w:rsidR="00090AD5">
        <w:t>működéséhez</w:t>
      </w:r>
      <w:r>
        <w:t xml:space="preserve"> elkerülhetetlen a megfelelő adatbázis használata. Ezen modell tanításához </w:t>
      </w:r>
      <w:r w:rsidR="00090AD5">
        <w:t>nyilvánosan</w:t>
      </w:r>
      <w:r>
        <w:t xml:space="preserve"> elérhető </w:t>
      </w:r>
      <w:r w:rsidR="00090AD5">
        <w:t>szőlőbetegség adatbázisok kerültek felhasználásra.</w:t>
      </w:r>
    </w:p>
    <w:p w14:paraId="127F37BB" w14:textId="3E62CA02" w:rsidR="00090AD5" w:rsidRDefault="00090AD5" w:rsidP="00D205B5">
      <w:r>
        <w:t>A modell tanítására 3 adatbázis lett összesítve, melyekben kiválogatva és feldolgozva lettek</w:t>
      </w:r>
      <w:r w:rsidR="00AF1273">
        <w:t xml:space="preserve"> a kép adatok</w:t>
      </w:r>
      <w:r>
        <w:t>. Az adatbázisok mindegyike a CC BY 4.0 licensz alatt elérhető.</w:t>
      </w:r>
    </w:p>
    <w:p w14:paraId="25B7A7A6" w14:textId="632E9543" w:rsidR="00090AD5" w:rsidRDefault="000162D6" w:rsidP="00D205B5">
      <w:r>
        <w:t>’</w:t>
      </w:r>
      <w:r w:rsidRPr="000162D6">
        <w:t xml:space="preserve">An image </w:t>
      </w:r>
      <w:proofErr w:type="spellStart"/>
      <w:r w:rsidRPr="000162D6">
        <w:t>dataset</w:t>
      </w:r>
      <w:proofErr w:type="spellEnd"/>
      <w:r w:rsidRPr="000162D6">
        <w:t xml:space="preserve"> </w:t>
      </w:r>
      <w:proofErr w:type="spellStart"/>
      <w:r w:rsidRPr="000162D6">
        <w:t>for</w:t>
      </w:r>
      <w:proofErr w:type="spellEnd"/>
      <w:r w:rsidRPr="000162D6">
        <w:t xml:space="preserve"> IDADP-</w:t>
      </w:r>
      <w:proofErr w:type="spellStart"/>
      <w:r w:rsidRPr="000162D6">
        <w:t>grape</w:t>
      </w:r>
      <w:proofErr w:type="spellEnd"/>
      <w:r w:rsidRPr="000162D6">
        <w:t xml:space="preserve"> </w:t>
      </w:r>
      <w:proofErr w:type="spellStart"/>
      <w:r w:rsidRPr="000162D6">
        <w:t>disease</w:t>
      </w:r>
      <w:proofErr w:type="spellEnd"/>
      <w:r w:rsidRPr="000162D6">
        <w:t xml:space="preserve"> </w:t>
      </w:r>
      <w:proofErr w:type="spellStart"/>
      <w:r w:rsidRPr="000162D6">
        <w:t>identification</w:t>
      </w:r>
      <w:proofErr w:type="spellEnd"/>
      <w:r>
        <w:t>’ ada</w:t>
      </w:r>
      <w:r w:rsidR="00911E1B">
        <w:t>tok</w:t>
      </w:r>
      <w:r>
        <w:fldChar w:fldCharType="begin"/>
      </w:r>
      <w:r w:rsidR="003552AA">
        <w:instrText xml:space="preserve"> ADDIN ZOTERO_ITEM CSL_CITATION {"citationID":"7lz8pbdi","properties":{"formattedCitation":"[27]","plainCitation":"[27]","noteIndex":0},"citationItems":[{"id":266,"uris":["http://zotero.org/users/local/XH02LzYA/items/J4KFGIAF"],"itemData":{"id":266,"type":"webpage","abstract":"Building an image dataset for machine learning modeling is very important for efficiently identifying agricultural diseases and pests. The grape disease dataset has 7 high-quality disease images such as powdery mildew and downy mildew, a total of 3622 images. As a standard dataset for machine learning modeling in large data environment, this image dataset will provide valuable basic data resources. And it has important applicability in promoting the development of agricultural disease identification.","language":"en","note":"DOI: 10.11922/sciencedb.j00001.00311","title":"An image dataset for IDADP-grape disease identification","URL":"https://www.scidb.cn/en/detail?dataSetId=76b39c9c435d4035b5076412c2ddcb61","accessed":{"date-parts":[["2026",3,12]]}}}],"schema":"https://github.com/citation-style-language/schema/raw/master/csl-citation.json"} </w:instrText>
      </w:r>
      <w:r>
        <w:fldChar w:fldCharType="separate"/>
      </w:r>
      <w:r w:rsidR="003552AA" w:rsidRPr="003552AA">
        <w:rPr>
          <w:rFonts w:cs="Times New Roman"/>
        </w:rPr>
        <w:t>[27]</w:t>
      </w:r>
      <w:r>
        <w:fldChar w:fldCharType="end"/>
      </w:r>
      <w:r>
        <w:t>:</w:t>
      </w:r>
    </w:p>
    <w:p w14:paraId="36FB8F04" w14:textId="40C78345" w:rsidR="000162D6" w:rsidRDefault="000162D6">
      <w:pPr>
        <w:pStyle w:val="Listaszerbekezds"/>
        <w:numPr>
          <w:ilvl w:val="0"/>
          <w:numId w:val="35"/>
        </w:numPr>
      </w:pPr>
      <w:r>
        <w:t xml:space="preserve">Szerzők: </w:t>
      </w:r>
      <w:proofErr w:type="spellStart"/>
      <w:r w:rsidRPr="000162D6">
        <w:t>Yuan</w:t>
      </w:r>
      <w:proofErr w:type="spellEnd"/>
      <w:r w:rsidRPr="000162D6">
        <w:t xml:space="preserve"> </w:t>
      </w:r>
      <w:proofErr w:type="spellStart"/>
      <w:r w:rsidRPr="000162D6">
        <w:t>Yuan</w:t>
      </w:r>
      <w:proofErr w:type="spellEnd"/>
      <w:r w:rsidRPr="000162D6">
        <w:t>;</w:t>
      </w:r>
      <w:r>
        <w:t xml:space="preserve"> </w:t>
      </w:r>
      <w:r w:rsidRPr="000162D6">
        <w:t>Lei Chen</w:t>
      </w:r>
    </w:p>
    <w:p w14:paraId="478C32CD" w14:textId="753242B9" w:rsidR="000162D6" w:rsidRDefault="000162D6">
      <w:pPr>
        <w:pStyle w:val="Listaszerbekezds"/>
        <w:numPr>
          <w:ilvl w:val="0"/>
          <w:numId w:val="35"/>
        </w:numPr>
      </w:pPr>
      <w:r>
        <w:t xml:space="preserve">Hivatkozás: </w:t>
      </w:r>
      <w:hyperlink r:id="rId47" w:history="1">
        <w:r w:rsidRPr="000162D6">
          <w:rPr>
            <w:rStyle w:val="Hiperhivatkozs"/>
          </w:rPr>
          <w:t>https://www.scidb.cn/en/detail?dataSetId=76b39c9c435d4035b5076412c2ddcb61</w:t>
        </w:r>
      </w:hyperlink>
    </w:p>
    <w:p w14:paraId="18214503" w14:textId="578613E5" w:rsidR="00911E1B" w:rsidRDefault="00911E1B">
      <w:pPr>
        <w:pStyle w:val="Listaszerbekezds"/>
        <w:numPr>
          <w:ilvl w:val="0"/>
          <w:numId w:val="35"/>
        </w:numPr>
      </w:pPr>
      <w:r>
        <w:t>Osztályok: fekete rothadás, szürke penész, lisztharmat, mozaikvírus, savanyú rothadás, peronoszpóra, fekete penész</w:t>
      </w:r>
    </w:p>
    <w:p w14:paraId="5E5499EE" w14:textId="11B0ED38" w:rsidR="000162D6" w:rsidRDefault="000162D6">
      <w:pPr>
        <w:pStyle w:val="Listaszerbekezds"/>
        <w:numPr>
          <w:ilvl w:val="0"/>
          <w:numId w:val="35"/>
        </w:numPr>
      </w:pPr>
      <w:r>
        <w:t>Saját módosítások: A használt címkék lefordításra kerültek és a nem felsorolt, elemzett betegségek törl</w:t>
      </w:r>
      <w:r w:rsidR="00EE38EA">
        <w:t>ésre kerültek</w:t>
      </w:r>
      <w:r>
        <w:t>.</w:t>
      </w:r>
      <w:r w:rsidR="00911E1B">
        <w:t xml:space="preserve"> Csak a levelet ábrázoló képek lettek megtartva.</w:t>
      </w:r>
    </w:p>
    <w:p w14:paraId="698F4966" w14:textId="2ACFC4ED" w:rsidR="000162D6" w:rsidRDefault="000162D6" w:rsidP="000162D6">
      <w:r>
        <w:t>’</w:t>
      </w:r>
      <w:proofErr w:type="spellStart"/>
      <w:r w:rsidRPr="000162D6">
        <w:t>GVLiD</w:t>
      </w:r>
      <w:proofErr w:type="spellEnd"/>
      <w:r>
        <w:t>’ adat</w:t>
      </w:r>
      <w:r w:rsidR="00911E1B">
        <w:t>ok</w:t>
      </w:r>
      <w:r>
        <w:fldChar w:fldCharType="begin"/>
      </w:r>
      <w:r w:rsidR="003552AA">
        <w:instrText xml:space="preserve"> ADDIN ZOTERO_ITEM CSL_CITATION {"citationID":"wAACVM9p","properties":{"formattedCitation":"[28]","plainCitation":"[28]","noteIndex":0},"citationItems":[{"id":268,"uris":["http://zotero.org/users/local/XH02LzYA/items/LSG5RYZ3"],"itemData":{"id":268,"type":"article-journal","abstract":"Grapes are one of the most important crops in global agriculture, primarily used for wine, fresh fruit, and raisins. Nevertheless, grapevines are prone to various diseases that can significantly impact their yield and quality. Early detection and treatment of these diseases is essential. We introduce the \"GVLiD: GrapeVine Leaf identification of the Diseases\" which has 4 classes of 3,477 high resolution images of grape leaves; nine diseased classes and one healthy leaves class. The dataset covers the following common grapevine diseases: 1) Healthy 2) Black rot 3) Esca 4) Leaf blight The dimension of the images is 1080 X 1080. Images are in JPG format. Images having 120 DPI collected through a field visit and captured from different angles.","DOI":"10.17632/wkymf8bhcg.3","language":"en","note":"publisher: Mendeley Data","source":"data.mendeley.com","title":"GVLiD: GrapeVine Leaf identification of the Diseases","title-short":"GVLiD","URL":"https://data.mendeley.com/datasets/wkymf8bhcg/3","volume":"3","author":[{"family":"Shikalgar","given":"Anisa"},{"family":"Savalkar","given":"Ayush"},{"family":"Bhasme","given":"Avishkar"},{"family":"Chavan","given":"Snehal"},{"family":"Nikam","given":"Vaishnavi"}],"accessed":{"date-parts":[["2026",3,12]]},"issued":{"date-parts":[["2025",9,15]]}}}],"schema":"https://github.com/citation-style-language/schema/raw/master/csl-citation.json"} </w:instrText>
      </w:r>
      <w:r>
        <w:fldChar w:fldCharType="separate"/>
      </w:r>
      <w:r w:rsidR="003552AA" w:rsidRPr="003552AA">
        <w:rPr>
          <w:rFonts w:cs="Times New Roman"/>
        </w:rPr>
        <w:t>[28]</w:t>
      </w:r>
      <w:r>
        <w:fldChar w:fldCharType="end"/>
      </w:r>
      <w:r>
        <w:t>:</w:t>
      </w:r>
    </w:p>
    <w:p w14:paraId="11DF96A8" w14:textId="1EE19ADF" w:rsidR="000162D6" w:rsidRDefault="000162D6">
      <w:pPr>
        <w:pStyle w:val="Listaszerbekezds"/>
        <w:numPr>
          <w:ilvl w:val="0"/>
          <w:numId w:val="36"/>
        </w:numPr>
      </w:pPr>
      <w:r>
        <w:t xml:space="preserve">Szerzők: </w:t>
      </w:r>
      <w:proofErr w:type="spellStart"/>
      <w:r w:rsidRPr="000162D6">
        <w:t>Anisa</w:t>
      </w:r>
      <w:proofErr w:type="spellEnd"/>
      <w:r>
        <w:t xml:space="preserve"> </w:t>
      </w:r>
      <w:proofErr w:type="spellStart"/>
      <w:r w:rsidRPr="000162D6">
        <w:t>ShikalgarAyush</w:t>
      </w:r>
      <w:proofErr w:type="spellEnd"/>
      <w:r>
        <w:t xml:space="preserve"> </w:t>
      </w:r>
      <w:r w:rsidRPr="000162D6">
        <w:t>Savalkar,</w:t>
      </w:r>
      <w:r>
        <w:t xml:space="preserve"> </w:t>
      </w:r>
      <w:proofErr w:type="spellStart"/>
      <w:r w:rsidRPr="000162D6">
        <w:t>Avishkar</w:t>
      </w:r>
      <w:proofErr w:type="spellEnd"/>
      <w:r>
        <w:t xml:space="preserve"> </w:t>
      </w:r>
      <w:proofErr w:type="spellStart"/>
      <w:r w:rsidRPr="000162D6">
        <w:t>Bhasme</w:t>
      </w:r>
      <w:proofErr w:type="spellEnd"/>
      <w:r w:rsidRPr="000162D6">
        <w:t>,</w:t>
      </w:r>
      <w:r>
        <w:t xml:space="preserve"> </w:t>
      </w:r>
      <w:proofErr w:type="spellStart"/>
      <w:r w:rsidRPr="000162D6">
        <w:t>Snehal</w:t>
      </w:r>
      <w:proofErr w:type="spellEnd"/>
      <w:r>
        <w:t xml:space="preserve"> </w:t>
      </w:r>
      <w:proofErr w:type="spellStart"/>
      <w:r w:rsidRPr="000162D6">
        <w:t>Chavan</w:t>
      </w:r>
      <w:proofErr w:type="spellEnd"/>
      <w:r w:rsidRPr="000162D6">
        <w:t>,</w:t>
      </w:r>
      <w:r>
        <w:t xml:space="preserve"> </w:t>
      </w:r>
      <w:proofErr w:type="spellStart"/>
      <w:r w:rsidRPr="000162D6">
        <w:t>Vaishnavi</w:t>
      </w:r>
      <w:proofErr w:type="spellEnd"/>
      <w:r>
        <w:t xml:space="preserve"> </w:t>
      </w:r>
      <w:proofErr w:type="spellStart"/>
      <w:r w:rsidRPr="000162D6">
        <w:t>Nikam</w:t>
      </w:r>
      <w:proofErr w:type="spellEnd"/>
    </w:p>
    <w:p w14:paraId="69DEF872" w14:textId="2EA5F85B" w:rsidR="000162D6" w:rsidRDefault="00911E1B">
      <w:pPr>
        <w:pStyle w:val="Listaszerbekezds"/>
        <w:numPr>
          <w:ilvl w:val="0"/>
          <w:numId w:val="36"/>
        </w:numPr>
      </w:pPr>
      <w:r>
        <w:t>Hivatkozás</w:t>
      </w:r>
      <w:r w:rsidR="000162D6">
        <w:t xml:space="preserve">: </w:t>
      </w:r>
      <w:hyperlink r:id="rId48" w:history="1">
        <w:r w:rsidR="000162D6" w:rsidRPr="000162D6">
          <w:rPr>
            <w:rStyle w:val="Hiperhivatkozs"/>
          </w:rPr>
          <w:t>https://data.mendeley.com/datasets/wkymf8bhcg/3</w:t>
        </w:r>
      </w:hyperlink>
    </w:p>
    <w:p w14:paraId="10C3C292" w14:textId="0B78CC4A" w:rsidR="00911E1B" w:rsidRDefault="00911E1B">
      <w:pPr>
        <w:pStyle w:val="Listaszerbekezds"/>
        <w:numPr>
          <w:ilvl w:val="0"/>
          <w:numId w:val="36"/>
        </w:numPr>
      </w:pPr>
      <w:r>
        <w:t xml:space="preserve">Osztályok: egészséges, fekete rothadás, </w:t>
      </w:r>
      <w:proofErr w:type="spellStart"/>
      <w:r>
        <w:t>esca</w:t>
      </w:r>
      <w:proofErr w:type="spellEnd"/>
      <w:r>
        <w:t>, levélfoltosság</w:t>
      </w:r>
    </w:p>
    <w:p w14:paraId="1AE49EA9" w14:textId="6BF18C95" w:rsidR="000162D6" w:rsidRDefault="000162D6">
      <w:pPr>
        <w:pStyle w:val="Listaszerbekezds"/>
        <w:numPr>
          <w:ilvl w:val="0"/>
          <w:numId w:val="36"/>
        </w:numPr>
      </w:pPr>
      <w:r>
        <w:t xml:space="preserve">Saját </w:t>
      </w:r>
      <w:r w:rsidR="00911E1B">
        <w:t>módosítások: A levélfoltosság osztály törlésre került és a képek átméretezve lettek 600x400 felbontásra, hogy a felbontás ne zavarjon be a tanításnál.</w:t>
      </w:r>
    </w:p>
    <w:p w14:paraId="582BA219" w14:textId="2AC0FC78" w:rsidR="00911E1B" w:rsidRDefault="00911E1B" w:rsidP="00911E1B">
      <w:r>
        <w:t>’</w:t>
      </w:r>
      <w:r w:rsidRPr="00911E1B">
        <w:t xml:space="preserve"> </w:t>
      </w:r>
      <w:proofErr w:type="spellStart"/>
      <w:r w:rsidRPr="00911E1B">
        <w:t>Downy</w:t>
      </w:r>
      <w:proofErr w:type="spellEnd"/>
      <w:r w:rsidRPr="00911E1B">
        <w:t xml:space="preserve"> </w:t>
      </w:r>
      <w:proofErr w:type="spellStart"/>
      <w:r w:rsidRPr="00911E1B">
        <w:t>Mildew</w:t>
      </w:r>
      <w:proofErr w:type="spellEnd"/>
      <w:r w:rsidRPr="00911E1B">
        <w:t xml:space="preserve"> and </w:t>
      </w:r>
      <w:proofErr w:type="spellStart"/>
      <w:r w:rsidRPr="00911E1B">
        <w:t>Powdery</w:t>
      </w:r>
      <w:proofErr w:type="spellEnd"/>
      <w:r w:rsidRPr="00911E1B">
        <w:t xml:space="preserve"> </w:t>
      </w:r>
      <w:proofErr w:type="spellStart"/>
      <w:r w:rsidRPr="00911E1B">
        <w:t>Mildew</w:t>
      </w:r>
      <w:proofErr w:type="spellEnd"/>
      <w:r w:rsidRPr="00911E1B">
        <w:t xml:space="preserve"> </w:t>
      </w:r>
      <w:proofErr w:type="spellStart"/>
      <w:r w:rsidRPr="00911E1B">
        <w:t>Symptoms</w:t>
      </w:r>
      <w:proofErr w:type="spellEnd"/>
      <w:r>
        <w:t>’ adatok</w:t>
      </w:r>
      <w:r w:rsidR="00EE38EA">
        <w:fldChar w:fldCharType="begin"/>
      </w:r>
      <w:r w:rsidR="003552AA">
        <w:instrText xml:space="preserve"> ADDIN ZOTERO_ITEM CSL_CITATION {"citationID":"gAcUyURB","properties":{"formattedCitation":"[29]","plainCitation":"[29]","noteIndex":0},"citationItems":[{"id":270,"uris":["http://zotero.org/users/local/XH02LzYA/items/27WXM4XB"],"itemData":{"id":270,"type":"article-journal","abstract":"This dataset includes annotated images showing symptoms of powdery mildew and downy mildew, collected over a two-year period and organized into two subsets: \"Dataset 2021\" and \"Dataset 2022\". Dataset 2021 contains 753 images organized into 8 folders: 489 of powdery mildew and 264 of downy mildew. Each image has varying numbers of annotations classified into two categories: \"powdery mildew\" and \"downy mildew\". The annotation totals are: • Powdery mildew annotations: 1,696 • Downy mildew annotations: 657 Dataset 2022 consists of 1,404 images organized into 13 folders.The annotations are also classified into \"powdery mildew\" and \"downy mildew\", with totals as follows: • Powdery mildew annotations: 3,915 • Downy mildew annotations: 20,959 All images were collected in Sardinia, Italy. Both datasets are provided as directories containing zipped image files and corresponding zipped annotation files. The annotation files are in text format, with each row describing one annotated leaf. The format is: class_id center_x center_y width height • class_id: An integer representing the class. • center_x, center_y, width, height: Floating-point values normalized to the image dimensions, indicating the bounding box center and size. In the \"file_names\" directory, the file lists for Dataset 2021 and Dataset 2022 are organized differently. Regarding Dataset 2021 al the file names are listed in \"dataset_2021.txt\". Regarding Dataset 2022 two sets of text files correspond to two different splitting methods: • Structured Split: Files are listed in \"train_dataset_2022.txt\", \"val_dataset_2022.txt\", and \"test_dataset_2022.txt\". • Random Split: Files are listed in \"train_rand_2022.txt\", \"val_rand_2022.txt\", and \"test_rand_2022.txt\". The \"Structured Split\" division was based on file creation dates to minimize overlap between sets, with the training set being more than twice the size of the validation and test sets. In the \"Random Split\" case similar images of same leaves, captured from different angles or distances, are distributed across sets. While this random split may artificially inflate performance on familiar data due to overfitting, it results in reduced performance on unseen data, such as images listed in \"dataset_2021.txt\".","DOI":"10.17632/5c8h6sh495.1","language":"en","note":"publisher: Mendeley Data","source":"data.mendeley.com","title":"Downy Mildew and Powdery Mildew Symptoms","URL":"https://data.mendeley.com/datasets/5c8h6sh495/1","volume":"1","author":[{"family":"Ghiani","given":"Luca"},{"family":"Serra","given":"Salvatorica"},{"family":"Sassu","given":"Alberto"},{"family":"Deidda","given":"Alessandro"},{"family":"Deidda","given":"Antonio"},{"family":"Gambella","given":"Filippo"}],"accessed":{"date-parts":[["2026",3,12]]},"issued":{"date-parts":[["2024",0,6]]}}}],"schema":"https://github.com/citation-style-language/schema/raw/master/csl-citation.json"} </w:instrText>
      </w:r>
      <w:r w:rsidR="00EE38EA">
        <w:fldChar w:fldCharType="separate"/>
      </w:r>
      <w:r w:rsidR="003552AA" w:rsidRPr="003552AA">
        <w:rPr>
          <w:rFonts w:cs="Times New Roman"/>
        </w:rPr>
        <w:t>[29]</w:t>
      </w:r>
      <w:r w:rsidR="00EE38EA">
        <w:fldChar w:fldCharType="end"/>
      </w:r>
      <w:r>
        <w:t>:</w:t>
      </w:r>
    </w:p>
    <w:p w14:paraId="6F93849C" w14:textId="7D66E84A" w:rsidR="00911E1B" w:rsidRDefault="00911E1B">
      <w:pPr>
        <w:pStyle w:val="Listaszerbekezds"/>
        <w:numPr>
          <w:ilvl w:val="0"/>
          <w:numId w:val="37"/>
        </w:numPr>
      </w:pPr>
      <w:r>
        <w:t xml:space="preserve">Szerzők: </w:t>
      </w:r>
      <w:r w:rsidR="00EE38EA">
        <w:t xml:space="preserve">Luca </w:t>
      </w:r>
      <w:proofErr w:type="spellStart"/>
      <w:r w:rsidR="00EE38EA">
        <w:t>Ghiani</w:t>
      </w:r>
      <w:proofErr w:type="spellEnd"/>
      <w:r w:rsidR="00EE38EA">
        <w:t xml:space="preserve">, </w:t>
      </w:r>
      <w:proofErr w:type="spellStart"/>
      <w:r w:rsidR="00EE38EA">
        <w:t>Salvatorica</w:t>
      </w:r>
      <w:proofErr w:type="spellEnd"/>
      <w:r w:rsidR="00EE38EA">
        <w:t xml:space="preserve"> </w:t>
      </w:r>
      <w:proofErr w:type="spellStart"/>
      <w:r w:rsidR="00EE38EA">
        <w:t>Serra</w:t>
      </w:r>
      <w:proofErr w:type="spellEnd"/>
      <w:r w:rsidR="00EE38EA">
        <w:t xml:space="preserve">, Alberto </w:t>
      </w:r>
      <w:proofErr w:type="spellStart"/>
      <w:r w:rsidR="00EE38EA">
        <w:t>Sassu</w:t>
      </w:r>
      <w:proofErr w:type="spellEnd"/>
      <w:r w:rsidR="00EE38EA">
        <w:t xml:space="preserve">, Alessandro </w:t>
      </w:r>
      <w:proofErr w:type="spellStart"/>
      <w:r w:rsidR="00EE38EA">
        <w:t>Deidda</w:t>
      </w:r>
      <w:proofErr w:type="spellEnd"/>
      <w:r w:rsidR="00EE38EA">
        <w:t xml:space="preserve">, Antonio </w:t>
      </w:r>
      <w:proofErr w:type="spellStart"/>
      <w:r w:rsidR="00EE38EA">
        <w:t>Deidda</w:t>
      </w:r>
      <w:proofErr w:type="spellEnd"/>
      <w:r w:rsidR="00EE38EA">
        <w:t xml:space="preserve">, </w:t>
      </w:r>
      <w:proofErr w:type="spellStart"/>
      <w:r w:rsidR="00EE38EA">
        <w:t>Filippo</w:t>
      </w:r>
      <w:proofErr w:type="spellEnd"/>
      <w:r w:rsidR="00EE38EA">
        <w:t xml:space="preserve"> </w:t>
      </w:r>
      <w:proofErr w:type="spellStart"/>
      <w:r w:rsidR="00EE38EA">
        <w:t>Gambella</w:t>
      </w:r>
      <w:proofErr w:type="spellEnd"/>
    </w:p>
    <w:p w14:paraId="0F204BCB" w14:textId="291DF4FC" w:rsidR="00EE38EA" w:rsidRDefault="00EE38EA">
      <w:pPr>
        <w:pStyle w:val="Listaszerbekezds"/>
        <w:numPr>
          <w:ilvl w:val="0"/>
          <w:numId w:val="37"/>
        </w:numPr>
      </w:pPr>
      <w:r>
        <w:lastRenderedPageBreak/>
        <w:t xml:space="preserve">Hivatkozás: </w:t>
      </w:r>
      <w:hyperlink r:id="rId49" w:history="1">
        <w:r w:rsidRPr="00EE38EA">
          <w:rPr>
            <w:rStyle w:val="Hiperhivatkozs"/>
          </w:rPr>
          <w:t>https://data.mendeley.com/datasets/5c8h6sh495/1</w:t>
        </w:r>
      </w:hyperlink>
    </w:p>
    <w:p w14:paraId="706710CA" w14:textId="03B394F8" w:rsidR="00EE38EA" w:rsidRDefault="00EE38EA">
      <w:pPr>
        <w:pStyle w:val="Listaszerbekezds"/>
        <w:numPr>
          <w:ilvl w:val="0"/>
          <w:numId w:val="37"/>
        </w:numPr>
      </w:pPr>
      <w:r>
        <w:t>Osztályok: peronoszpóra, lisztharmat</w:t>
      </w:r>
    </w:p>
    <w:p w14:paraId="33683801" w14:textId="44FBEEF4" w:rsidR="00EE38EA" w:rsidRPr="00D205B5" w:rsidRDefault="00EE38EA">
      <w:pPr>
        <w:pStyle w:val="Listaszerbekezds"/>
        <w:numPr>
          <w:ilvl w:val="0"/>
          <w:numId w:val="37"/>
        </w:numPr>
      </w:pPr>
      <w:r>
        <w:t>Saját munka: Adatok kiválogatása. 600x400 felbontásra váltás. Címke fájlok alapján adatok kiválasztásra kerültek.</w:t>
      </w:r>
    </w:p>
    <w:p w14:paraId="3C8EA1B4" w14:textId="14B840AA" w:rsidR="00EE38EA" w:rsidRDefault="00EE38EA" w:rsidP="00EE38EA">
      <w:pPr>
        <w:pStyle w:val="Cmsor2"/>
      </w:pPr>
      <w:bookmarkStart w:id="55" w:name="_Toc225435345"/>
      <w:r>
        <w:t>Integráció</w:t>
      </w:r>
      <w:bookmarkEnd w:id="55"/>
    </w:p>
    <w:p w14:paraId="2E1F2D62" w14:textId="295F47B5" w:rsidR="00EE38EA" w:rsidRDefault="00EE38EA" w:rsidP="00EE38EA">
      <w:r>
        <w:t>A betegség felismerő modell a szerveroldalon van integrálva. A modell tanítása</w:t>
      </w:r>
      <w:r w:rsidR="006F57D9">
        <w:t xml:space="preserve"> után</w:t>
      </w:r>
      <w:r>
        <w:t xml:space="preserve"> </w:t>
      </w:r>
      <w:r w:rsidR="00797E98">
        <w:t>exportálásra kerül ONNX formátumban, amely egy platformfüggetlen neurális hálózat formátum, nem szükséges a teljes tanítási környezet a futtatáshoz.</w:t>
      </w:r>
    </w:p>
    <w:p w14:paraId="2E3817EC" w14:textId="48085895" w:rsidR="00797E98" w:rsidRDefault="00797E98" w:rsidP="00EE38EA">
      <w:r>
        <w:t xml:space="preserve">A modell futtatása a </w:t>
      </w:r>
      <w:proofErr w:type="spellStart"/>
      <w:r w:rsidRPr="00797E98">
        <w:rPr>
          <w:i/>
          <w:iCs/>
        </w:rPr>
        <w:t>Symfony</w:t>
      </w:r>
      <w:proofErr w:type="spellEnd"/>
      <w:r>
        <w:rPr>
          <w:i/>
          <w:iCs/>
        </w:rPr>
        <w:t xml:space="preserve"> </w:t>
      </w:r>
      <w:r w:rsidRPr="00797E98">
        <w:t>komponensinek</w:t>
      </w:r>
      <w:r>
        <w:rPr>
          <w:i/>
          <w:iCs/>
        </w:rPr>
        <w:t xml:space="preserve"> </w:t>
      </w:r>
      <w:r w:rsidRPr="00797E98">
        <w:t>felhasználásával történik</w:t>
      </w:r>
      <w:r>
        <w:rPr>
          <w:i/>
          <w:iCs/>
        </w:rPr>
        <w:t xml:space="preserve">. </w:t>
      </w:r>
      <w:r>
        <w:t xml:space="preserve">Ez az eszköz lehetővé teszi a külső folyamatok kezelését, a </w:t>
      </w:r>
      <w:proofErr w:type="spellStart"/>
      <w:r w:rsidRPr="00B1082F">
        <w:rPr>
          <w:i/>
          <w:iCs/>
        </w:rPr>
        <w:t>python</w:t>
      </w:r>
      <w:proofErr w:type="spellEnd"/>
      <w:r w:rsidRPr="00B1082F">
        <w:rPr>
          <w:i/>
          <w:iCs/>
        </w:rPr>
        <w:t xml:space="preserve"> </w:t>
      </w:r>
      <w:r w:rsidR="00B736A6" w:rsidRPr="00B1082F">
        <w:rPr>
          <w:i/>
          <w:iCs/>
        </w:rPr>
        <w:t>script</w:t>
      </w:r>
      <w:r>
        <w:t xml:space="preserve"> futtatását, mely végrehajtja a </w:t>
      </w:r>
      <w:r w:rsidR="006F57D9">
        <w:t>felismerést</w:t>
      </w:r>
      <w:r>
        <w:t xml:space="preserve">. A </w:t>
      </w:r>
      <w:proofErr w:type="spellStart"/>
      <w:r w:rsidRPr="00B1082F">
        <w:rPr>
          <w:i/>
          <w:iCs/>
        </w:rPr>
        <w:t>python</w:t>
      </w:r>
      <w:proofErr w:type="spellEnd"/>
      <w:r w:rsidRPr="00B1082F">
        <w:rPr>
          <w:i/>
          <w:iCs/>
        </w:rPr>
        <w:t xml:space="preserve"> </w:t>
      </w:r>
      <w:r>
        <w:t>futtatási környezet egy virtuális környezetben fut.</w:t>
      </w:r>
    </w:p>
    <w:p w14:paraId="031777B0" w14:textId="70719138" w:rsidR="00797E98" w:rsidRDefault="00797E98" w:rsidP="00EE38EA">
      <w:r>
        <w:t xml:space="preserve">A visszakapott eredményt a </w:t>
      </w:r>
      <w:proofErr w:type="spellStart"/>
      <w:r>
        <w:t>Laravel</w:t>
      </w:r>
      <w:proofErr w:type="spellEnd"/>
      <w:r>
        <w:t xml:space="preserve"> kontroller eltárolja az adatbázisba.</w:t>
      </w:r>
    </w:p>
    <w:p w14:paraId="48200B3A" w14:textId="662F9255" w:rsidR="00797E98" w:rsidRDefault="00797E98" w:rsidP="00EE38EA">
      <w:r>
        <w:t>Folyamat lépésről lépésre:</w:t>
      </w:r>
    </w:p>
    <w:p w14:paraId="082C00E6" w14:textId="35681BE9" w:rsidR="00797E98" w:rsidRDefault="00797E98">
      <w:pPr>
        <w:pStyle w:val="Listaszerbekezds"/>
        <w:numPr>
          <w:ilvl w:val="0"/>
          <w:numId w:val="38"/>
        </w:numPr>
      </w:pPr>
      <w:r>
        <w:t>A szenzor állomás képet készít a levélről.</w:t>
      </w:r>
    </w:p>
    <w:p w14:paraId="016ED709" w14:textId="09ACBA1A" w:rsidR="00797E98" w:rsidRDefault="00797E98">
      <w:pPr>
        <w:pStyle w:val="Listaszerbekezds"/>
        <w:numPr>
          <w:ilvl w:val="0"/>
          <w:numId w:val="38"/>
        </w:numPr>
      </w:pPr>
      <w:r>
        <w:t>A kép http kérésen keresztül feltöltésre kerül a szerverre.</w:t>
      </w:r>
    </w:p>
    <w:p w14:paraId="23D40088" w14:textId="7F944939" w:rsidR="00B736A6" w:rsidRDefault="00B736A6">
      <w:pPr>
        <w:pStyle w:val="Listaszerbekezds"/>
        <w:numPr>
          <w:ilvl w:val="0"/>
          <w:numId w:val="38"/>
        </w:numPr>
      </w:pPr>
      <w:r>
        <w:t>A szerver eltárolja a képet.</w:t>
      </w:r>
    </w:p>
    <w:p w14:paraId="3EF9C49A" w14:textId="5E2F1CB0" w:rsidR="00B736A6" w:rsidRDefault="00B736A6">
      <w:pPr>
        <w:pStyle w:val="Listaszerbekezds"/>
        <w:numPr>
          <w:ilvl w:val="0"/>
          <w:numId w:val="38"/>
        </w:numPr>
      </w:pPr>
      <w:r>
        <w:t xml:space="preserve">A szerver meghívja a </w:t>
      </w:r>
      <w:proofErr w:type="spellStart"/>
      <w:r>
        <w:t>python</w:t>
      </w:r>
      <w:proofErr w:type="spellEnd"/>
      <w:r>
        <w:t xml:space="preserve"> scriptet.</w:t>
      </w:r>
    </w:p>
    <w:p w14:paraId="31A0023E" w14:textId="67454F4C" w:rsidR="00B736A6" w:rsidRDefault="00B736A6">
      <w:pPr>
        <w:pStyle w:val="Listaszerbekezds"/>
        <w:numPr>
          <w:ilvl w:val="0"/>
          <w:numId w:val="38"/>
        </w:numPr>
      </w:pPr>
      <w:r>
        <w:t>Lefut az ONNX modell.</w:t>
      </w:r>
    </w:p>
    <w:p w14:paraId="18700B41" w14:textId="63150E33" w:rsidR="00B736A6" w:rsidRPr="00797E98" w:rsidRDefault="00B736A6">
      <w:pPr>
        <w:pStyle w:val="Listaszerbekezds"/>
        <w:numPr>
          <w:ilvl w:val="0"/>
          <w:numId w:val="38"/>
        </w:numPr>
      </w:pPr>
      <w:r>
        <w:t xml:space="preserve">Eredményt megkapja a </w:t>
      </w:r>
      <w:proofErr w:type="spellStart"/>
      <w:r>
        <w:t>Laravel</w:t>
      </w:r>
      <w:proofErr w:type="spellEnd"/>
      <w:r>
        <w:t xml:space="preserve"> és eltárolásra kerül.</w:t>
      </w:r>
    </w:p>
    <w:p w14:paraId="2F985DD8" w14:textId="4BA4D926" w:rsidR="00B736A6" w:rsidRPr="00B736A6" w:rsidRDefault="00D20E0C" w:rsidP="00B736A6">
      <w:pPr>
        <w:pStyle w:val="Cmsor1"/>
      </w:pPr>
      <w:bookmarkStart w:id="56" w:name="_Toc225435346"/>
      <w:r>
        <w:t>Implementáció</w:t>
      </w:r>
      <w:bookmarkEnd w:id="56"/>
    </w:p>
    <w:p w14:paraId="6F67E223" w14:textId="6983DDFF" w:rsidR="00B736A6" w:rsidRPr="00B736A6" w:rsidRDefault="00D20E0C" w:rsidP="00B736A6">
      <w:pPr>
        <w:pStyle w:val="Cmsor2"/>
      </w:pPr>
      <w:bookmarkStart w:id="57" w:name="_Toc225435347"/>
      <w:r>
        <w:t>Szerver</w:t>
      </w:r>
      <w:bookmarkEnd w:id="57"/>
    </w:p>
    <w:p w14:paraId="3763F3F1" w14:textId="794F6023" w:rsidR="00D20E0C" w:rsidRDefault="00AF1273" w:rsidP="00D20E0C">
      <w:pPr>
        <w:pStyle w:val="Cmsor3"/>
      </w:pPr>
      <w:bookmarkStart w:id="58" w:name="_Toc225435348"/>
      <w:r>
        <w:t>Konfiguráció</w:t>
      </w:r>
      <w:bookmarkEnd w:id="58"/>
    </w:p>
    <w:p w14:paraId="4E6A8D4A" w14:textId="05028016" w:rsidR="005F76F5" w:rsidRDefault="00D439C2" w:rsidP="00D439C2">
      <w:pPr>
        <w:rPr>
          <w:b/>
          <w:bCs/>
        </w:rPr>
      </w:pPr>
      <w:proofErr w:type="spellStart"/>
      <w:r w:rsidRPr="00D439C2">
        <w:rPr>
          <w:b/>
          <w:bCs/>
        </w:rPr>
        <w:t>docker-compose.yml</w:t>
      </w:r>
      <w:proofErr w:type="spellEnd"/>
    </w:p>
    <w:p w14:paraId="18A3603B" w14:textId="1D913A21" w:rsidR="00D439C2" w:rsidRDefault="00D439C2" w:rsidP="00D439C2">
      <w:r>
        <w:t xml:space="preserve">Ez a fájl határozza meg a Docker konténerek kapcsolatait, hálózati és tárolási konfigurációit. </w:t>
      </w:r>
      <w:r w:rsidR="00EC5725">
        <w:t xml:space="preserve">Megtalálható a projekten belül </w:t>
      </w:r>
      <w:proofErr w:type="gramStart"/>
      <w:r w:rsidR="00EC5725">
        <w:t xml:space="preserve">a </w:t>
      </w:r>
      <w:r w:rsidR="00EC5725" w:rsidRPr="000F1FB7">
        <w:rPr>
          <w:i/>
          <w:iCs/>
        </w:rPr>
        <w:t>.</w:t>
      </w:r>
      <w:proofErr w:type="spellStart"/>
      <w:r w:rsidR="00EC5725" w:rsidRPr="000F1FB7">
        <w:rPr>
          <w:i/>
          <w:iCs/>
        </w:rPr>
        <w:t>docker</w:t>
      </w:r>
      <w:proofErr w:type="spellEnd"/>
      <w:proofErr w:type="gramEnd"/>
      <w:r w:rsidR="00EC5725">
        <w:t xml:space="preserve"> mappában. </w:t>
      </w:r>
      <w:r>
        <w:t xml:space="preserve">Tartalmazza a konténerke </w:t>
      </w:r>
      <w:r w:rsidR="00EC5725">
        <w:t xml:space="preserve">neveit, </w:t>
      </w:r>
      <w:r>
        <w:t>elérési po</w:t>
      </w:r>
      <w:r w:rsidR="000F1FB7">
        <w:t>ntjait</w:t>
      </w:r>
      <w:r>
        <w:t>, milyen image-</w:t>
      </w:r>
      <w:proofErr w:type="spellStart"/>
      <w:r>
        <w:t>eken</w:t>
      </w:r>
      <w:proofErr w:type="spellEnd"/>
      <w:r>
        <w:t xml:space="preserve"> alapszanak</w:t>
      </w:r>
      <w:r w:rsidR="00EC5725">
        <w:t xml:space="preserve"> és egyéb környezeti beállításokat.</w:t>
      </w:r>
    </w:p>
    <w:tbl>
      <w:tblPr>
        <w:tblStyle w:val="Tblzatrcsos45jellszn"/>
        <w:tblW w:w="0" w:type="auto"/>
        <w:tblLook w:val="04A0" w:firstRow="1" w:lastRow="0" w:firstColumn="1" w:lastColumn="0" w:noHBand="0" w:noVBand="1"/>
      </w:tblPr>
      <w:tblGrid>
        <w:gridCol w:w="1891"/>
        <w:gridCol w:w="1648"/>
        <w:gridCol w:w="1563"/>
        <w:gridCol w:w="1805"/>
        <w:gridCol w:w="1870"/>
      </w:tblGrid>
      <w:tr w:rsidR="00EC5725" w14:paraId="623BFD57" w14:textId="7378C470" w:rsidTr="006354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1" w:type="dxa"/>
          </w:tcPr>
          <w:p w14:paraId="5B558BCA" w14:textId="4FFB7A52" w:rsidR="00EC5725" w:rsidRDefault="00EC5725" w:rsidP="002D2A7B">
            <w:pPr>
              <w:keepNext/>
            </w:pPr>
            <w:r>
              <w:lastRenderedPageBreak/>
              <w:t>Réteg</w:t>
            </w:r>
          </w:p>
        </w:tc>
        <w:tc>
          <w:tcPr>
            <w:tcW w:w="1648" w:type="dxa"/>
          </w:tcPr>
          <w:p w14:paraId="7BE0A350" w14:textId="2F3E0A02" w:rsidR="00EC5725" w:rsidRDefault="00EC5725" w:rsidP="002D2A7B">
            <w:pPr>
              <w:keepNext/>
              <w:cnfStyle w:val="100000000000" w:firstRow="1" w:lastRow="0" w:firstColumn="0" w:lastColumn="0" w:oddVBand="0" w:evenVBand="0" w:oddHBand="0" w:evenHBand="0" w:firstRowFirstColumn="0" w:firstRowLastColumn="0" w:lastRowFirstColumn="0" w:lastRowLastColumn="0"/>
            </w:pPr>
            <w:r>
              <w:t>Konténer név</w:t>
            </w:r>
          </w:p>
        </w:tc>
        <w:tc>
          <w:tcPr>
            <w:tcW w:w="1563" w:type="dxa"/>
          </w:tcPr>
          <w:p w14:paraId="73E63995" w14:textId="2B978FF9" w:rsidR="00EC5725" w:rsidRDefault="00EC5725" w:rsidP="002D2A7B">
            <w:pPr>
              <w:keepNext/>
              <w:cnfStyle w:val="100000000000" w:firstRow="1" w:lastRow="0" w:firstColumn="0" w:lastColumn="0" w:oddVBand="0" w:evenVBand="0" w:oddHBand="0" w:evenHBand="0" w:firstRowFirstColumn="0" w:firstRowLastColumn="0" w:lastRowFirstColumn="0" w:lastRowLastColumn="0"/>
            </w:pPr>
            <w:r>
              <w:t>Elérési portok</w:t>
            </w:r>
          </w:p>
        </w:tc>
        <w:tc>
          <w:tcPr>
            <w:tcW w:w="1805" w:type="dxa"/>
          </w:tcPr>
          <w:p w14:paraId="46742F91" w14:textId="353A2374" w:rsidR="00EC5725" w:rsidRDefault="00EC5725" w:rsidP="002D2A7B">
            <w:pPr>
              <w:keepNext/>
              <w:cnfStyle w:val="100000000000" w:firstRow="1" w:lastRow="0" w:firstColumn="0" w:lastColumn="0" w:oddVBand="0" w:evenVBand="0" w:oddHBand="0" w:evenHBand="0" w:firstRowFirstColumn="0" w:firstRowLastColumn="0" w:lastRowFirstColumn="0" w:lastRowLastColumn="0"/>
            </w:pPr>
            <w:r>
              <w:t>image</w:t>
            </w:r>
          </w:p>
        </w:tc>
        <w:tc>
          <w:tcPr>
            <w:tcW w:w="1870" w:type="dxa"/>
          </w:tcPr>
          <w:p w14:paraId="7B14EE93" w14:textId="720535FF" w:rsidR="00EC5725" w:rsidRDefault="002D2A7B" w:rsidP="002D2A7B">
            <w:pPr>
              <w:keepNext/>
              <w:cnfStyle w:val="100000000000" w:firstRow="1" w:lastRow="0" w:firstColumn="0" w:lastColumn="0" w:oddVBand="0" w:evenVBand="0" w:oddHBand="0" w:evenHBand="0" w:firstRowFirstColumn="0" w:firstRowLastColumn="0" w:lastRowFirstColumn="0" w:lastRowLastColumn="0"/>
            </w:pPr>
            <w:r>
              <w:t>Kötetek</w:t>
            </w:r>
          </w:p>
        </w:tc>
      </w:tr>
      <w:tr w:rsidR="00EC5725" w14:paraId="26FED555" w14:textId="6D118133" w:rsidTr="00635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1" w:type="dxa"/>
          </w:tcPr>
          <w:p w14:paraId="3272E852" w14:textId="0CB0BCAC" w:rsidR="00EC5725" w:rsidRDefault="00EC5725" w:rsidP="002D2A7B">
            <w:pPr>
              <w:keepNext/>
            </w:pPr>
            <w:r>
              <w:t>Alkalmazás</w:t>
            </w:r>
          </w:p>
        </w:tc>
        <w:tc>
          <w:tcPr>
            <w:tcW w:w="1648" w:type="dxa"/>
          </w:tcPr>
          <w:p w14:paraId="7D4752F9" w14:textId="20B39F99" w:rsidR="00EC5725" w:rsidRDefault="00EC5725" w:rsidP="002D2A7B">
            <w:pPr>
              <w:keepNext/>
              <w:cnfStyle w:val="000000100000" w:firstRow="0" w:lastRow="0" w:firstColumn="0" w:lastColumn="0" w:oddVBand="0" w:evenVBand="0" w:oddHBand="1" w:evenHBand="0" w:firstRowFirstColumn="0" w:firstRowLastColumn="0" w:lastRowFirstColumn="0" w:lastRowLastColumn="0"/>
            </w:pPr>
            <w:proofErr w:type="spellStart"/>
            <w:r>
              <w:t>iow</w:t>
            </w:r>
            <w:proofErr w:type="spellEnd"/>
            <w:r>
              <w:t>-server</w:t>
            </w:r>
          </w:p>
        </w:tc>
        <w:tc>
          <w:tcPr>
            <w:tcW w:w="1563" w:type="dxa"/>
          </w:tcPr>
          <w:p w14:paraId="34471BB6" w14:textId="6A744F4C" w:rsidR="00EC5725" w:rsidRDefault="00EC5725" w:rsidP="002D2A7B">
            <w:pPr>
              <w:keepNext/>
              <w:cnfStyle w:val="000000100000" w:firstRow="0" w:lastRow="0" w:firstColumn="0" w:lastColumn="0" w:oddVBand="0" w:evenVBand="0" w:oddHBand="1" w:evenHBand="0" w:firstRowFirstColumn="0" w:firstRowLastColumn="0" w:lastRowFirstColumn="0" w:lastRowLastColumn="0"/>
            </w:pPr>
            <w:r>
              <w:t>29083:80</w:t>
            </w:r>
            <w:r>
              <w:br/>
            </w:r>
            <w:r w:rsidRPr="00EC5725">
              <w:t>5173:5173</w:t>
            </w:r>
          </w:p>
        </w:tc>
        <w:tc>
          <w:tcPr>
            <w:tcW w:w="1805" w:type="dxa"/>
          </w:tcPr>
          <w:p w14:paraId="415AC736" w14:textId="63F253F0" w:rsidR="00EC5725" w:rsidRDefault="002D2A7B" w:rsidP="002D2A7B">
            <w:pPr>
              <w:keepNext/>
              <w:cnfStyle w:val="000000100000" w:firstRow="0" w:lastRow="0" w:firstColumn="0" w:lastColumn="0" w:oddVBand="0" w:evenVBand="0" w:oddHBand="1" w:evenHBand="0" w:firstRowFirstColumn="0" w:firstRowLastColumn="0" w:lastRowFirstColumn="0" w:lastRowLastColumn="0"/>
            </w:pPr>
            <w:r>
              <w:t>Egyedi</w:t>
            </w:r>
            <w:r w:rsidR="00635456">
              <w:t>, Dockerfile alapján</w:t>
            </w:r>
          </w:p>
        </w:tc>
        <w:tc>
          <w:tcPr>
            <w:tcW w:w="1870" w:type="dxa"/>
          </w:tcPr>
          <w:p w14:paraId="53966ED9" w14:textId="3E54C9F7" w:rsidR="00EC5725" w:rsidRDefault="002D2A7B" w:rsidP="002D2A7B">
            <w:pPr>
              <w:keepNext/>
              <w:cnfStyle w:val="000000100000" w:firstRow="0" w:lastRow="0" w:firstColumn="0" w:lastColumn="0" w:oddVBand="0" w:evenVBand="0" w:oddHBand="1" w:evenHBand="0" w:firstRowFirstColumn="0" w:firstRowLastColumn="0" w:lastRowFirstColumn="0" w:lastRowLastColumn="0"/>
            </w:pPr>
            <w:proofErr w:type="gramStart"/>
            <w:r w:rsidRPr="002D2A7B">
              <w:t>"..</w:t>
            </w:r>
            <w:proofErr w:type="gramEnd"/>
            <w:r w:rsidRPr="002D2A7B">
              <w:t>:/var/</w:t>
            </w:r>
            <w:proofErr w:type="spellStart"/>
            <w:r w:rsidRPr="002D2A7B">
              <w:t>www</w:t>
            </w:r>
            <w:proofErr w:type="spellEnd"/>
            <w:r w:rsidRPr="002D2A7B">
              <w:t>/"</w:t>
            </w:r>
          </w:p>
        </w:tc>
      </w:tr>
      <w:tr w:rsidR="00EC5725" w14:paraId="7EDA3F84" w14:textId="4D275545" w:rsidTr="00635456">
        <w:tc>
          <w:tcPr>
            <w:cnfStyle w:val="001000000000" w:firstRow="0" w:lastRow="0" w:firstColumn="1" w:lastColumn="0" w:oddVBand="0" w:evenVBand="0" w:oddHBand="0" w:evenHBand="0" w:firstRowFirstColumn="0" w:firstRowLastColumn="0" w:lastRowFirstColumn="0" w:lastRowLastColumn="0"/>
            <w:tcW w:w="1891" w:type="dxa"/>
          </w:tcPr>
          <w:p w14:paraId="194AEAE8" w14:textId="3285FAE4" w:rsidR="00EC5725" w:rsidRDefault="00EC5725" w:rsidP="002D2A7B">
            <w:pPr>
              <w:keepNext/>
            </w:pPr>
            <w:r>
              <w:t>Adatbázis</w:t>
            </w:r>
          </w:p>
        </w:tc>
        <w:tc>
          <w:tcPr>
            <w:tcW w:w="1648" w:type="dxa"/>
          </w:tcPr>
          <w:p w14:paraId="6A2295A1" w14:textId="7BAC9D7B" w:rsidR="00EC5725" w:rsidRDefault="00EC5725" w:rsidP="002D2A7B">
            <w:pPr>
              <w:keepNext/>
              <w:cnfStyle w:val="000000000000" w:firstRow="0" w:lastRow="0" w:firstColumn="0" w:lastColumn="0" w:oddVBand="0" w:evenVBand="0" w:oddHBand="0" w:evenHBand="0" w:firstRowFirstColumn="0" w:firstRowLastColumn="0" w:lastRowFirstColumn="0" w:lastRowLastColumn="0"/>
            </w:pPr>
            <w:proofErr w:type="spellStart"/>
            <w:r>
              <w:t>iow</w:t>
            </w:r>
            <w:proofErr w:type="spellEnd"/>
            <w:r>
              <w:t>-db</w:t>
            </w:r>
          </w:p>
        </w:tc>
        <w:tc>
          <w:tcPr>
            <w:tcW w:w="1563" w:type="dxa"/>
          </w:tcPr>
          <w:p w14:paraId="4BD3290A" w14:textId="77E1FB80" w:rsidR="00EC5725" w:rsidRDefault="00EC5725" w:rsidP="002D2A7B">
            <w:pPr>
              <w:keepNext/>
              <w:cnfStyle w:val="000000000000" w:firstRow="0" w:lastRow="0" w:firstColumn="0" w:lastColumn="0" w:oddVBand="0" w:evenVBand="0" w:oddHBand="0" w:evenHBand="0" w:firstRowFirstColumn="0" w:firstRowLastColumn="0" w:lastRowFirstColumn="0" w:lastRowLastColumn="0"/>
            </w:pPr>
            <w:r w:rsidRPr="00EC5725">
              <w:t>3306:3306</w:t>
            </w:r>
          </w:p>
        </w:tc>
        <w:tc>
          <w:tcPr>
            <w:tcW w:w="1805" w:type="dxa"/>
          </w:tcPr>
          <w:p w14:paraId="5C801CDD" w14:textId="69A1E38E" w:rsidR="00EC5725" w:rsidRDefault="002D2A7B" w:rsidP="002D2A7B">
            <w:pPr>
              <w:keepNext/>
              <w:cnfStyle w:val="000000000000" w:firstRow="0" w:lastRow="0" w:firstColumn="0" w:lastColumn="0" w:oddVBand="0" w:evenVBand="0" w:oddHBand="0" w:evenHBand="0" w:firstRowFirstColumn="0" w:firstRowLastColumn="0" w:lastRowFirstColumn="0" w:lastRowLastColumn="0"/>
            </w:pPr>
            <w:proofErr w:type="spellStart"/>
            <w:proofErr w:type="gramStart"/>
            <w:r>
              <w:t>mariadb:latest</w:t>
            </w:r>
            <w:proofErr w:type="spellEnd"/>
            <w:proofErr w:type="gramEnd"/>
          </w:p>
        </w:tc>
        <w:tc>
          <w:tcPr>
            <w:tcW w:w="1870" w:type="dxa"/>
          </w:tcPr>
          <w:p w14:paraId="78FF1B1E" w14:textId="6BE4FC37" w:rsidR="00EC5725" w:rsidRDefault="002D2A7B" w:rsidP="002D2A7B">
            <w:pPr>
              <w:keepNext/>
              <w:cnfStyle w:val="000000000000" w:firstRow="0" w:lastRow="0" w:firstColumn="0" w:lastColumn="0" w:oddVBand="0" w:evenVBand="0" w:oddHBand="0" w:evenHBand="0" w:firstRowFirstColumn="0" w:firstRowLastColumn="0" w:lastRowFirstColumn="0" w:lastRowLastColumn="0"/>
            </w:pPr>
            <w:proofErr w:type="spellStart"/>
            <w:r w:rsidRPr="002D2A7B">
              <w:t>iow</w:t>
            </w:r>
            <w:proofErr w:type="spellEnd"/>
            <w:r w:rsidRPr="002D2A7B">
              <w:t>-db:/var/</w:t>
            </w:r>
            <w:proofErr w:type="spellStart"/>
            <w:r w:rsidRPr="002D2A7B">
              <w:t>lib</w:t>
            </w:r>
            <w:proofErr w:type="spellEnd"/>
            <w:r w:rsidRPr="002D2A7B">
              <w:t>/</w:t>
            </w:r>
            <w:proofErr w:type="spellStart"/>
            <w:r w:rsidRPr="002D2A7B">
              <w:t>mysql</w:t>
            </w:r>
            <w:proofErr w:type="spellEnd"/>
            <w:r>
              <w:br/>
              <w:t>meghajtó: local</w:t>
            </w:r>
          </w:p>
        </w:tc>
      </w:tr>
      <w:tr w:rsidR="00EC5725" w14:paraId="5404BBF2" w14:textId="6DC0530B" w:rsidTr="00635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1" w:type="dxa"/>
          </w:tcPr>
          <w:p w14:paraId="0F4D8EE6" w14:textId="13334089" w:rsidR="00EC5725" w:rsidRDefault="002D2A7B" w:rsidP="002D2A7B">
            <w:pPr>
              <w:keepNext/>
            </w:pPr>
            <w:r>
              <w:t>Adatbázis</w:t>
            </w:r>
            <w:r w:rsidR="00EC5725">
              <w:t xml:space="preserve"> kezelő</w:t>
            </w:r>
          </w:p>
        </w:tc>
        <w:tc>
          <w:tcPr>
            <w:tcW w:w="1648" w:type="dxa"/>
          </w:tcPr>
          <w:p w14:paraId="2D6FD45D" w14:textId="4DA5CB78" w:rsidR="00EC5725" w:rsidRDefault="00EC5725" w:rsidP="002D2A7B">
            <w:pPr>
              <w:keepNext/>
              <w:cnfStyle w:val="000000100000" w:firstRow="0" w:lastRow="0" w:firstColumn="0" w:lastColumn="0" w:oddVBand="0" w:evenVBand="0" w:oddHBand="1" w:evenHBand="0" w:firstRowFirstColumn="0" w:firstRowLastColumn="0" w:lastRowFirstColumn="0" w:lastRowLastColumn="0"/>
            </w:pPr>
            <w:proofErr w:type="spellStart"/>
            <w:r>
              <w:t>iow</w:t>
            </w:r>
            <w:proofErr w:type="spellEnd"/>
            <w:r>
              <w:t>-</w:t>
            </w:r>
            <w:proofErr w:type="spellStart"/>
            <w:r>
              <w:t>adminer</w:t>
            </w:r>
            <w:proofErr w:type="spellEnd"/>
            <w:r>
              <w:t>-local</w:t>
            </w:r>
          </w:p>
        </w:tc>
        <w:tc>
          <w:tcPr>
            <w:tcW w:w="1563" w:type="dxa"/>
          </w:tcPr>
          <w:p w14:paraId="3632C037" w14:textId="2DC56EA6" w:rsidR="00EC5725" w:rsidRDefault="00EC5725" w:rsidP="002D2A7B">
            <w:pPr>
              <w:keepNext/>
              <w:cnfStyle w:val="000000100000" w:firstRow="0" w:lastRow="0" w:firstColumn="0" w:lastColumn="0" w:oddVBand="0" w:evenVBand="0" w:oddHBand="1" w:evenHBand="0" w:firstRowFirstColumn="0" w:firstRowLastColumn="0" w:lastRowFirstColumn="0" w:lastRowLastColumn="0"/>
            </w:pPr>
            <w:r w:rsidRPr="00EC5725">
              <w:t>29082:8080</w:t>
            </w:r>
          </w:p>
        </w:tc>
        <w:tc>
          <w:tcPr>
            <w:tcW w:w="1805" w:type="dxa"/>
          </w:tcPr>
          <w:p w14:paraId="684C607B" w14:textId="124C1BA6" w:rsidR="00EC5725" w:rsidRDefault="002D2A7B" w:rsidP="002D2A7B">
            <w:pPr>
              <w:keepNext/>
              <w:cnfStyle w:val="000000100000" w:firstRow="0" w:lastRow="0" w:firstColumn="0" w:lastColumn="0" w:oddVBand="0" w:evenVBand="0" w:oddHBand="1" w:evenHBand="0" w:firstRowFirstColumn="0" w:firstRowLastColumn="0" w:lastRowFirstColumn="0" w:lastRowLastColumn="0"/>
            </w:pPr>
            <w:proofErr w:type="spellStart"/>
            <w:r>
              <w:t>adminer</w:t>
            </w:r>
            <w:proofErr w:type="spellEnd"/>
          </w:p>
        </w:tc>
        <w:tc>
          <w:tcPr>
            <w:tcW w:w="1870" w:type="dxa"/>
          </w:tcPr>
          <w:p w14:paraId="063EC4A9" w14:textId="5DBA4700" w:rsidR="00EC5725" w:rsidRDefault="002D2A7B" w:rsidP="00C44892">
            <w:pPr>
              <w:keepNext/>
              <w:cnfStyle w:val="000000100000" w:firstRow="0" w:lastRow="0" w:firstColumn="0" w:lastColumn="0" w:oddVBand="0" w:evenVBand="0" w:oddHBand="1" w:evenHBand="0" w:firstRowFirstColumn="0" w:firstRowLastColumn="0" w:lastRowFirstColumn="0" w:lastRowLastColumn="0"/>
            </w:pPr>
            <w:r>
              <w:t>-</w:t>
            </w:r>
          </w:p>
        </w:tc>
      </w:tr>
    </w:tbl>
    <w:p w14:paraId="28141FA9" w14:textId="4BA1412E" w:rsidR="002D2A7B" w:rsidRDefault="006E41D9" w:rsidP="002D2A7B">
      <w:pPr>
        <w:pStyle w:val="Kpalrs"/>
        <w:jc w:val="center"/>
      </w:pPr>
      <w:fldSimple w:instr=" SEQ táblázat \* ARABIC ">
        <w:r>
          <w:rPr>
            <w:noProof/>
          </w:rPr>
          <w:t>5</w:t>
        </w:r>
      </w:fldSimple>
      <w:r w:rsidR="002D2A7B">
        <w:t xml:space="preserve">. táblázat </w:t>
      </w:r>
      <w:proofErr w:type="spellStart"/>
      <w:r w:rsidR="002D2A7B">
        <w:t>docker-compose.yml</w:t>
      </w:r>
      <w:proofErr w:type="spellEnd"/>
      <w:r w:rsidR="002D2A7B">
        <w:t xml:space="preserve"> tartalma</w:t>
      </w:r>
      <w:r w:rsidR="002E0120">
        <w:t xml:space="preserve"> (Forrás: Saját)</w:t>
      </w:r>
    </w:p>
    <w:p w14:paraId="3BA05B29" w14:textId="7860EC60" w:rsidR="00EC5725" w:rsidRPr="002D2A7B" w:rsidRDefault="00EC5725" w:rsidP="00D439C2">
      <w:pPr>
        <w:rPr>
          <w:b/>
          <w:bCs/>
        </w:rPr>
      </w:pPr>
      <w:r w:rsidRPr="002D2A7B">
        <w:rPr>
          <w:b/>
          <w:bCs/>
        </w:rPr>
        <w:t>Dockerfile</w:t>
      </w:r>
    </w:p>
    <w:p w14:paraId="16497EF7" w14:textId="0F4F64DC" w:rsidR="00752753" w:rsidRDefault="00752753" w:rsidP="00D439C2">
      <w:r>
        <w:t xml:space="preserve">Az </w:t>
      </w:r>
      <w:proofErr w:type="spellStart"/>
      <w:r>
        <w:t>alklamazás</w:t>
      </w:r>
      <w:proofErr w:type="spellEnd"/>
      <w:r>
        <w:t xml:space="preserve"> konténer image-e egy egyedi Dockerfile alapján készül el, ennek az alapja egy PHP 8.3 </w:t>
      </w:r>
      <w:proofErr w:type="spellStart"/>
      <w:r>
        <w:t>Apache</w:t>
      </w:r>
      <w:proofErr w:type="spellEnd"/>
      <w:r>
        <w:t xml:space="preserve"> image, amelyre további komponensek kerülnek telepítésre. A </w:t>
      </w:r>
      <w:proofErr w:type="spellStart"/>
      <w:r>
        <w:t>build</w:t>
      </w:r>
      <w:proofErr w:type="spellEnd"/>
      <w:r>
        <w:t xml:space="preserve"> folyamat során a szükséges Linux csomagok, PHP kiegészítések, Node.js, </w:t>
      </w:r>
      <w:proofErr w:type="spellStart"/>
      <w:r>
        <w:t>Composer</w:t>
      </w:r>
      <w:proofErr w:type="spellEnd"/>
      <w:r>
        <w:t xml:space="preserve"> és az </w:t>
      </w:r>
      <w:proofErr w:type="spellStart"/>
      <w:r>
        <w:t>Apache</w:t>
      </w:r>
      <w:proofErr w:type="spellEnd"/>
      <w:r>
        <w:t xml:space="preserve"> konfiguráció telepítésre kerül.</w:t>
      </w:r>
    </w:p>
    <w:p w14:paraId="6B758C7F" w14:textId="16AD0CB9" w:rsidR="00752753" w:rsidRDefault="00752753" w:rsidP="00D439C2">
      <w:r>
        <w:t xml:space="preserve">Ezek mellett egy </w:t>
      </w:r>
      <w:proofErr w:type="spellStart"/>
      <w:r>
        <w:t>python</w:t>
      </w:r>
      <w:proofErr w:type="spellEnd"/>
      <w:r>
        <w:t xml:space="preserve"> virtuális környezet is telepítésre kerül csomagokkal együtt, amelynek köszönhetően a betegség felismerő modell is futtatható. Szükséges </w:t>
      </w:r>
      <w:proofErr w:type="spellStart"/>
      <w:r>
        <w:t>pip</w:t>
      </w:r>
      <w:proofErr w:type="spellEnd"/>
      <w:r>
        <w:t xml:space="preserve"> csomagok [1. Kód]:</w:t>
      </w:r>
    </w:p>
    <w:p w14:paraId="22B40163" w14:textId="4C451B39" w:rsidR="00752753" w:rsidRDefault="00752753">
      <w:pPr>
        <w:pStyle w:val="Listaszerbekezds"/>
        <w:numPr>
          <w:ilvl w:val="0"/>
          <w:numId w:val="39"/>
        </w:numPr>
      </w:pPr>
      <w:proofErr w:type="spellStart"/>
      <w:r>
        <w:t>onnxruntime</w:t>
      </w:r>
      <w:proofErr w:type="spellEnd"/>
      <w:r>
        <w:t xml:space="preserve">: </w:t>
      </w:r>
      <w:proofErr w:type="spellStart"/>
      <w:r>
        <w:t>onnx</w:t>
      </w:r>
      <w:proofErr w:type="spellEnd"/>
      <w:r>
        <w:t xml:space="preserve"> modell futtató könyvtár</w:t>
      </w:r>
    </w:p>
    <w:p w14:paraId="749F45D1" w14:textId="38A05FF9" w:rsidR="00752753" w:rsidRDefault="00752753">
      <w:pPr>
        <w:pStyle w:val="Listaszerbekezds"/>
        <w:numPr>
          <w:ilvl w:val="0"/>
          <w:numId w:val="39"/>
        </w:numPr>
      </w:pPr>
      <w:proofErr w:type="spellStart"/>
      <w:r>
        <w:t>numpy</w:t>
      </w:r>
      <w:proofErr w:type="spellEnd"/>
      <w:r>
        <w:t>: adat kezelő csomag</w:t>
      </w:r>
    </w:p>
    <w:p w14:paraId="7EDCC25F" w14:textId="797C882F" w:rsidR="00752753" w:rsidRDefault="00752753">
      <w:pPr>
        <w:pStyle w:val="Listaszerbekezds"/>
        <w:numPr>
          <w:ilvl w:val="0"/>
          <w:numId w:val="39"/>
        </w:numPr>
      </w:pPr>
      <w:proofErr w:type="spellStart"/>
      <w:r>
        <w:t>opencv-python</w:t>
      </w:r>
      <w:proofErr w:type="spellEnd"/>
      <w:r>
        <w:t>: kép elő feldolgozása</w:t>
      </w:r>
    </w:p>
    <w:p w14:paraId="4041619C" w14:textId="77777777" w:rsidR="00752753" w:rsidRDefault="00752753" w:rsidP="00752753">
      <w:pPr>
        <w:keepNext/>
        <w:jc w:val="center"/>
      </w:pPr>
      <w:r>
        <w:rPr>
          <w:noProof/>
        </w:rPr>
        <w:lastRenderedPageBreak/>
        <w:drawing>
          <wp:inline distT="0" distB="0" distL="0" distR="0" wp14:anchorId="2697E023" wp14:editId="27AD2651">
            <wp:extent cx="2843469" cy="2016000"/>
            <wp:effectExtent l="0" t="0" r="0" b="3810"/>
            <wp:docPr id="61720449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04498" name=""/>
                    <pic:cNvPicPr/>
                  </pic:nvPicPr>
                  <pic:blipFill>
                    <a:blip r:embed="rId50"/>
                    <a:stretch>
                      <a:fillRect/>
                    </a:stretch>
                  </pic:blipFill>
                  <pic:spPr>
                    <a:xfrm>
                      <a:off x="0" y="0"/>
                      <a:ext cx="2843469" cy="2016000"/>
                    </a:xfrm>
                    <a:prstGeom prst="rect">
                      <a:avLst/>
                    </a:prstGeom>
                  </pic:spPr>
                </pic:pic>
              </a:graphicData>
            </a:graphic>
          </wp:inline>
        </w:drawing>
      </w:r>
    </w:p>
    <w:p w14:paraId="77DD7DB8" w14:textId="6B275ECC" w:rsidR="00752753" w:rsidRDefault="009943AD" w:rsidP="00752753">
      <w:pPr>
        <w:pStyle w:val="Kpalrs"/>
        <w:jc w:val="center"/>
      </w:pPr>
      <w:fldSimple w:instr=" SEQ Kód \* ARABIC ">
        <w:r>
          <w:rPr>
            <w:noProof/>
          </w:rPr>
          <w:t>1</w:t>
        </w:r>
      </w:fldSimple>
      <w:r w:rsidR="00752753">
        <w:t xml:space="preserve">. Kód Dockerfile </w:t>
      </w:r>
      <w:proofErr w:type="spellStart"/>
      <w:r w:rsidR="00752753">
        <w:t>python</w:t>
      </w:r>
      <w:proofErr w:type="spellEnd"/>
      <w:r w:rsidR="00752753">
        <w:t xml:space="preserve"> virtuális környezet (Forrás: </w:t>
      </w:r>
      <w:r w:rsidR="003A79E3">
        <w:t>s</w:t>
      </w:r>
      <w:r w:rsidR="00752753">
        <w:t>aját)</w:t>
      </w:r>
    </w:p>
    <w:p w14:paraId="2977D148" w14:textId="22CAEB86" w:rsidR="002D2A7B" w:rsidRDefault="002D2A7B" w:rsidP="00D439C2">
      <w:pPr>
        <w:rPr>
          <w:b/>
          <w:bCs/>
        </w:rPr>
      </w:pPr>
      <w:proofErr w:type="spellStart"/>
      <w:r w:rsidRPr="00752753">
        <w:rPr>
          <w:b/>
          <w:bCs/>
        </w:rPr>
        <w:t>apache.conf</w:t>
      </w:r>
      <w:proofErr w:type="spellEnd"/>
    </w:p>
    <w:p w14:paraId="1FEFE73F" w14:textId="084AA214" w:rsidR="003A79E3" w:rsidRDefault="003A79E3" w:rsidP="00D439C2">
      <w:r>
        <w:t xml:space="preserve">Az </w:t>
      </w:r>
      <w:proofErr w:type="spellStart"/>
      <w:r>
        <w:t>apache.conf</w:t>
      </w:r>
      <w:proofErr w:type="spellEnd"/>
      <w:r>
        <w:t xml:space="preserve"> fájl meghatároz az </w:t>
      </w:r>
      <w:proofErr w:type="spellStart"/>
      <w:r>
        <w:t>Apache</w:t>
      </w:r>
      <w:proofErr w:type="spellEnd"/>
      <w:r>
        <w:t xml:space="preserve"> webszerver gyökérkönyvtárát, amelyben megtalálható az alkalmazás belépési pontja. Így a virtuális szerver 80-as </w:t>
      </w:r>
      <w:proofErr w:type="spellStart"/>
      <w:r>
        <w:t>portjára</w:t>
      </w:r>
      <w:proofErr w:type="spellEnd"/>
      <w:r>
        <w:t xml:space="preserve"> érkező hívásokat továbbítani tudja az alkalmazásnak. Ezek mellett ’</w:t>
      </w:r>
      <w:proofErr w:type="spellStart"/>
      <w:r>
        <w:t>error</w:t>
      </w:r>
      <w:proofErr w:type="spellEnd"/>
      <w:r>
        <w:t>’ és ’</w:t>
      </w:r>
      <w:proofErr w:type="spellStart"/>
      <w:r>
        <w:t>access</w:t>
      </w:r>
      <w:proofErr w:type="spellEnd"/>
      <w:r>
        <w:t>’ naplózás is be van állítva.</w:t>
      </w:r>
    </w:p>
    <w:p w14:paraId="1A887C2D" w14:textId="77777777" w:rsidR="003A79E3" w:rsidRDefault="003A79E3" w:rsidP="003A79E3">
      <w:pPr>
        <w:keepNext/>
        <w:jc w:val="center"/>
      </w:pPr>
      <w:r>
        <w:rPr>
          <w:noProof/>
        </w:rPr>
        <w:drawing>
          <wp:inline distT="0" distB="0" distL="0" distR="0" wp14:anchorId="3439B87F" wp14:editId="2567BBC7">
            <wp:extent cx="3353957" cy="1800000"/>
            <wp:effectExtent l="0" t="0" r="0" b="0"/>
            <wp:docPr id="68799269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92690" name=""/>
                    <pic:cNvPicPr/>
                  </pic:nvPicPr>
                  <pic:blipFill>
                    <a:blip r:embed="rId51"/>
                    <a:stretch>
                      <a:fillRect/>
                    </a:stretch>
                  </pic:blipFill>
                  <pic:spPr>
                    <a:xfrm>
                      <a:off x="0" y="0"/>
                      <a:ext cx="3353957" cy="1800000"/>
                    </a:xfrm>
                    <a:prstGeom prst="rect">
                      <a:avLst/>
                    </a:prstGeom>
                  </pic:spPr>
                </pic:pic>
              </a:graphicData>
            </a:graphic>
          </wp:inline>
        </w:drawing>
      </w:r>
    </w:p>
    <w:p w14:paraId="3BA120C9" w14:textId="378F0CF6" w:rsidR="003A79E3" w:rsidRDefault="009943AD" w:rsidP="003A79E3">
      <w:pPr>
        <w:pStyle w:val="Kpalrs"/>
        <w:jc w:val="center"/>
      </w:pPr>
      <w:fldSimple w:instr=" SEQ Kód \* ARABIC ">
        <w:r>
          <w:rPr>
            <w:noProof/>
          </w:rPr>
          <w:t>2</w:t>
        </w:r>
      </w:fldSimple>
      <w:r w:rsidR="003A79E3">
        <w:t xml:space="preserve">. Kód </w:t>
      </w:r>
      <w:proofErr w:type="spellStart"/>
      <w:r w:rsidR="003A79E3">
        <w:t>apache.conf</w:t>
      </w:r>
      <w:proofErr w:type="spellEnd"/>
      <w:r w:rsidR="003A79E3">
        <w:t xml:space="preserve"> fájl tartalma (Forrás: saját)</w:t>
      </w:r>
    </w:p>
    <w:p w14:paraId="70ABCC39" w14:textId="6695FB7E" w:rsidR="003A79E3" w:rsidRDefault="003A79E3" w:rsidP="003A79E3">
      <w:pPr>
        <w:rPr>
          <w:rStyle w:val="Erskiemels"/>
          <w:b/>
          <w:bCs/>
          <w:i w:val="0"/>
          <w:iCs w:val="0"/>
          <w:color w:val="00000A"/>
        </w:rPr>
      </w:pPr>
      <w:proofErr w:type="gramStart"/>
      <w:r w:rsidRPr="003A79E3">
        <w:rPr>
          <w:rStyle w:val="Erskiemels"/>
          <w:b/>
          <w:bCs/>
          <w:i w:val="0"/>
          <w:iCs w:val="0"/>
          <w:color w:val="00000A"/>
        </w:rPr>
        <w:t>.</w:t>
      </w:r>
      <w:proofErr w:type="spellStart"/>
      <w:r w:rsidRPr="003A79E3">
        <w:rPr>
          <w:rStyle w:val="Erskiemels"/>
          <w:b/>
          <w:bCs/>
          <w:i w:val="0"/>
          <w:iCs w:val="0"/>
          <w:color w:val="00000A"/>
        </w:rPr>
        <w:t>env</w:t>
      </w:r>
      <w:proofErr w:type="spellEnd"/>
      <w:proofErr w:type="gramEnd"/>
    </w:p>
    <w:p w14:paraId="116CFE00" w14:textId="44203EEE" w:rsidR="00B736A6" w:rsidRPr="00B736A6" w:rsidRDefault="00227B18" w:rsidP="00B736A6">
      <w:proofErr w:type="spellStart"/>
      <w:r>
        <w:rPr>
          <w:rStyle w:val="Erskiemels"/>
          <w:i w:val="0"/>
          <w:iCs w:val="0"/>
          <w:color w:val="00000A"/>
        </w:rPr>
        <w:t>L</w:t>
      </w:r>
      <w:r w:rsidR="003A79E3">
        <w:rPr>
          <w:rStyle w:val="Erskiemels"/>
          <w:i w:val="0"/>
          <w:iCs w:val="0"/>
          <w:color w:val="00000A"/>
        </w:rPr>
        <w:t>aravel</w:t>
      </w:r>
      <w:proofErr w:type="spellEnd"/>
      <w:r w:rsidR="003A79E3">
        <w:rPr>
          <w:rStyle w:val="Erskiemels"/>
          <w:i w:val="0"/>
          <w:iCs w:val="0"/>
          <w:color w:val="00000A"/>
        </w:rPr>
        <w:t xml:space="preserve"> </w:t>
      </w:r>
      <w:r>
        <w:rPr>
          <w:rStyle w:val="Erskiemels"/>
          <w:i w:val="0"/>
          <w:iCs w:val="0"/>
          <w:color w:val="00000A"/>
        </w:rPr>
        <w:t>alkalmazás környezeti</w:t>
      </w:r>
      <w:r w:rsidR="003A79E3">
        <w:rPr>
          <w:rStyle w:val="Erskiemels"/>
          <w:i w:val="0"/>
          <w:iCs w:val="0"/>
          <w:color w:val="00000A"/>
        </w:rPr>
        <w:t xml:space="preserve"> konfigurációját </w:t>
      </w:r>
      <w:proofErr w:type="gramStart"/>
      <w:r w:rsidR="003A79E3">
        <w:rPr>
          <w:rStyle w:val="Erskiemels"/>
          <w:i w:val="0"/>
          <w:iCs w:val="0"/>
          <w:color w:val="00000A"/>
        </w:rPr>
        <w:t xml:space="preserve">a </w:t>
      </w:r>
      <w:r w:rsidR="003A79E3" w:rsidRPr="000F1FB7">
        <w:rPr>
          <w:rStyle w:val="Erskiemels"/>
          <w:color w:val="00000A"/>
        </w:rPr>
        <w:t>.</w:t>
      </w:r>
      <w:proofErr w:type="spellStart"/>
      <w:r w:rsidR="003A79E3" w:rsidRPr="000F1FB7">
        <w:rPr>
          <w:rStyle w:val="Erskiemels"/>
          <w:color w:val="00000A"/>
        </w:rPr>
        <w:t>env</w:t>
      </w:r>
      <w:proofErr w:type="spellEnd"/>
      <w:proofErr w:type="gramEnd"/>
      <w:r w:rsidR="003A79E3">
        <w:rPr>
          <w:rStyle w:val="Erskiemels"/>
          <w:i w:val="0"/>
          <w:iCs w:val="0"/>
          <w:color w:val="00000A"/>
        </w:rPr>
        <w:t xml:space="preserve"> fájl tartalmazza.</w:t>
      </w:r>
      <w:r>
        <w:rPr>
          <w:rStyle w:val="Erskiemels"/>
          <w:i w:val="0"/>
          <w:iCs w:val="0"/>
          <w:color w:val="00000A"/>
        </w:rPr>
        <w:t xml:space="preserve"> Ennek segítségével állítható be az alkalmazás adatbázishoz való hozzáférése. Itt van beállítva, hogy a </w:t>
      </w:r>
      <w:r w:rsidRPr="00227B18">
        <w:rPr>
          <w:rStyle w:val="Erskiemels"/>
          <w:color w:val="00000A"/>
        </w:rPr>
        <w:t>session</w:t>
      </w:r>
      <w:r>
        <w:rPr>
          <w:rStyle w:val="Erskiemels"/>
          <w:color w:val="00000A"/>
        </w:rPr>
        <w:t xml:space="preserve">, cache </w:t>
      </w:r>
      <w:r w:rsidRPr="00227B18">
        <w:rPr>
          <w:rStyle w:val="Erskiemels"/>
          <w:i w:val="0"/>
          <w:iCs w:val="0"/>
          <w:color w:val="00000A"/>
        </w:rPr>
        <w:t>és</w:t>
      </w:r>
      <w:r>
        <w:rPr>
          <w:rStyle w:val="Erskiemels"/>
          <w:color w:val="00000A"/>
        </w:rPr>
        <w:t xml:space="preserve"> </w:t>
      </w:r>
      <w:proofErr w:type="spellStart"/>
      <w:r>
        <w:rPr>
          <w:rStyle w:val="Erskiemels"/>
          <w:color w:val="00000A"/>
        </w:rPr>
        <w:t>queue</w:t>
      </w:r>
      <w:proofErr w:type="spellEnd"/>
      <w:r>
        <w:rPr>
          <w:rStyle w:val="Erskiemels"/>
          <w:color w:val="00000A"/>
        </w:rPr>
        <w:t xml:space="preserve"> </w:t>
      </w:r>
      <w:r>
        <w:rPr>
          <w:rStyle w:val="Erskiemels"/>
          <w:i w:val="0"/>
          <w:iCs w:val="0"/>
          <w:color w:val="00000A"/>
        </w:rPr>
        <w:t xml:space="preserve">az adatbázisban legyenek eltárolva. Ezeken túl egyéb folyamat kezelési információk vannak </w:t>
      </w:r>
      <w:r w:rsidR="00635456">
        <w:rPr>
          <w:rStyle w:val="Erskiemels"/>
          <w:i w:val="0"/>
          <w:iCs w:val="0"/>
          <w:color w:val="00000A"/>
        </w:rPr>
        <w:t>beállítva.</w:t>
      </w:r>
    </w:p>
    <w:p w14:paraId="0B51D7F6" w14:textId="7569C07E" w:rsidR="00D20E0C" w:rsidRDefault="00D20E0C" w:rsidP="00D20E0C">
      <w:pPr>
        <w:pStyle w:val="Cmsor3"/>
      </w:pPr>
      <w:bookmarkStart w:id="59" w:name="_Toc225435349"/>
      <w:r>
        <w:t>Útvonalak</w:t>
      </w:r>
      <w:r w:rsidR="00AF1273">
        <w:t xml:space="preserve"> és </w:t>
      </w:r>
      <w:proofErr w:type="spellStart"/>
      <w:r w:rsidR="00AF1273">
        <w:t>middlewarek</w:t>
      </w:r>
      <w:bookmarkEnd w:id="59"/>
      <w:proofErr w:type="spellEnd"/>
    </w:p>
    <w:p w14:paraId="48EF6ED9" w14:textId="7C8D5973" w:rsidR="00635456" w:rsidRDefault="00635456" w:rsidP="00635456">
      <w:r>
        <w:t xml:space="preserve">Az útvonalak a </w:t>
      </w:r>
      <w:proofErr w:type="spellStart"/>
      <w:r w:rsidRPr="000F1FB7">
        <w:rPr>
          <w:i/>
          <w:iCs/>
        </w:rPr>
        <w:t>routes</w:t>
      </w:r>
      <w:proofErr w:type="spellEnd"/>
      <w:r w:rsidRPr="000F1FB7">
        <w:rPr>
          <w:i/>
          <w:iCs/>
        </w:rPr>
        <w:t>/</w:t>
      </w:r>
      <w:proofErr w:type="spellStart"/>
      <w:r w:rsidRPr="000F1FB7">
        <w:rPr>
          <w:i/>
          <w:iCs/>
        </w:rPr>
        <w:t>api.php</w:t>
      </w:r>
      <w:proofErr w:type="spellEnd"/>
      <w:r>
        <w:t xml:space="preserve"> és a </w:t>
      </w:r>
      <w:proofErr w:type="spellStart"/>
      <w:r w:rsidRPr="000F1FB7">
        <w:rPr>
          <w:i/>
          <w:iCs/>
        </w:rPr>
        <w:t>routes</w:t>
      </w:r>
      <w:proofErr w:type="spellEnd"/>
      <w:r w:rsidRPr="000F1FB7">
        <w:rPr>
          <w:i/>
          <w:iCs/>
        </w:rPr>
        <w:t>/</w:t>
      </w:r>
      <w:proofErr w:type="spellStart"/>
      <w:r w:rsidRPr="000F1FB7">
        <w:rPr>
          <w:i/>
          <w:iCs/>
        </w:rPr>
        <w:t>web.php</w:t>
      </w:r>
      <w:proofErr w:type="spellEnd"/>
      <w:r>
        <w:t xml:space="preserve"> fájlokban kerültek definiálásra</w:t>
      </w:r>
      <w:r w:rsidR="00AD421A">
        <w:t xml:space="preserve">. A két fájl </w:t>
      </w:r>
      <w:r w:rsidR="00AD421A">
        <w:lastRenderedPageBreak/>
        <w:t>eltérő célt szolgál az API útvonalak a szenzor állomások és a szerver közötti útvonalakat biztosítják, még a webes útvonalak a felhasználót szolgálják ki.</w:t>
      </w:r>
    </w:p>
    <w:tbl>
      <w:tblPr>
        <w:tblStyle w:val="Tblzatrcsos23jellszn"/>
        <w:tblW w:w="8895" w:type="dxa"/>
        <w:tblLook w:val="04A0" w:firstRow="1" w:lastRow="0" w:firstColumn="1" w:lastColumn="0" w:noHBand="0" w:noVBand="1"/>
      </w:tblPr>
      <w:tblGrid>
        <w:gridCol w:w="2297"/>
        <w:gridCol w:w="1751"/>
        <w:gridCol w:w="1124"/>
        <w:gridCol w:w="3723"/>
      </w:tblGrid>
      <w:tr w:rsidR="007D577F" w14:paraId="752C3BEF" w14:textId="77777777" w:rsidTr="007D57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3B5B2A10" w14:textId="6A78182C" w:rsidR="007D577F" w:rsidRDefault="007D577F" w:rsidP="00AD421A">
            <w:pPr>
              <w:jc w:val="left"/>
            </w:pPr>
            <w:r>
              <w:t>Végpont</w:t>
            </w:r>
          </w:p>
        </w:tc>
        <w:tc>
          <w:tcPr>
            <w:tcW w:w="1751" w:type="dxa"/>
            <w:vAlign w:val="center"/>
          </w:tcPr>
          <w:p w14:paraId="336981A7" w14:textId="3BD484A0" w:rsidR="007D577F" w:rsidRDefault="007D577F" w:rsidP="00AD421A">
            <w:pPr>
              <w:jc w:val="left"/>
              <w:cnfStyle w:val="100000000000" w:firstRow="1" w:lastRow="0" w:firstColumn="0" w:lastColumn="0" w:oddVBand="0" w:evenVBand="0" w:oddHBand="0" w:evenHBand="0" w:firstRowFirstColumn="0" w:firstRowLastColumn="0" w:lastRowFirstColumn="0" w:lastRowLastColumn="0"/>
            </w:pPr>
            <w:proofErr w:type="spellStart"/>
            <w:r>
              <w:t>Middleware</w:t>
            </w:r>
            <w:proofErr w:type="spellEnd"/>
          </w:p>
        </w:tc>
        <w:tc>
          <w:tcPr>
            <w:tcW w:w="1124" w:type="dxa"/>
            <w:vAlign w:val="center"/>
          </w:tcPr>
          <w:p w14:paraId="719FB556" w14:textId="41850E8F" w:rsidR="007D577F" w:rsidRDefault="007D577F" w:rsidP="00AD421A">
            <w:pPr>
              <w:jc w:val="left"/>
              <w:cnfStyle w:val="100000000000" w:firstRow="1" w:lastRow="0" w:firstColumn="0" w:lastColumn="0" w:oddVBand="0" w:evenVBand="0" w:oddHBand="0" w:evenHBand="0" w:firstRowFirstColumn="0" w:firstRowLastColumn="0" w:lastRowFirstColumn="0" w:lastRowLastColumn="0"/>
            </w:pPr>
            <w:r>
              <w:t>Metódus</w:t>
            </w:r>
          </w:p>
        </w:tc>
        <w:tc>
          <w:tcPr>
            <w:tcW w:w="3723" w:type="dxa"/>
            <w:vAlign w:val="center"/>
          </w:tcPr>
          <w:p w14:paraId="16FCA3FF" w14:textId="679BB914" w:rsidR="007D577F" w:rsidRDefault="007D577F" w:rsidP="000345AE">
            <w:pPr>
              <w:cnfStyle w:val="100000000000" w:firstRow="1" w:lastRow="0" w:firstColumn="0" w:lastColumn="0" w:oddVBand="0" w:evenVBand="0" w:oddHBand="0" w:evenHBand="0" w:firstRowFirstColumn="0" w:firstRowLastColumn="0" w:lastRowFirstColumn="0" w:lastRowLastColumn="0"/>
            </w:pPr>
            <w:r>
              <w:t>Funkció</w:t>
            </w:r>
          </w:p>
        </w:tc>
      </w:tr>
      <w:tr w:rsidR="007D577F" w14:paraId="5D3F795B" w14:textId="77777777" w:rsidTr="007D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3D0438E9" w14:textId="3FCDB720" w:rsidR="007D577F" w:rsidRDefault="007D577F" w:rsidP="00AD421A">
            <w:pPr>
              <w:jc w:val="left"/>
            </w:pPr>
            <w:r>
              <w:t>/</w:t>
            </w:r>
            <w:proofErr w:type="spellStart"/>
            <w:r>
              <w:t>api</w:t>
            </w:r>
            <w:proofErr w:type="spellEnd"/>
            <w:r>
              <w:t>/</w:t>
            </w:r>
            <w:proofErr w:type="spellStart"/>
            <w:r>
              <w:t>nodeLogin</w:t>
            </w:r>
            <w:proofErr w:type="spellEnd"/>
          </w:p>
        </w:tc>
        <w:tc>
          <w:tcPr>
            <w:tcW w:w="1751" w:type="dxa"/>
            <w:vAlign w:val="center"/>
          </w:tcPr>
          <w:p w14:paraId="66080A80" w14:textId="51F726FB"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w:t>
            </w:r>
          </w:p>
        </w:tc>
        <w:tc>
          <w:tcPr>
            <w:tcW w:w="1124" w:type="dxa"/>
            <w:vAlign w:val="center"/>
          </w:tcPr>
          <w:p w14:paraId="5D87B1C1" w14:textId="38019FD4"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POST</w:t>
            </w:r>
          </w:p>
        </w:tc>
        <w:tc>
          <w:tcPr>
            <w:tcW w:w="3723" w:type="dxa"/>
            <w:vAlign w:val="center"/>
          </w:tcPr>
          <w:p w14:paraId="39BB307A" w14:textId="27319650" w:rsidR="007D577F" w:rsidRDefault="007D577F" w:rsidP="000345AE">
            <w:pPr>
              <w:cnfStyle w:val="000000100000" w:firstRow="0" w:lastRow="0" w:firstColumn="0" w:lastColumn="0" w:oddVBand="0" w:evenVBand="0" w:oddHBand="1" w:evenHBand="0" w:firstRowFirstColumn="0" w:firstRowLastColumn="0" w:lastRowFirstColumn="0" w:lastRowLastColumn="0"/>
            </w:pPr>
            <w:r>
              <w:t>Szenzor állomás hitelesítése, azonosítása</w:t>
            </w:r>
          </w:p>
        </w:tc>
      </w:tr>
      <w:tr w:rsidR="007D577F" w14:paraId="0531DEEF" w14:textId="77777777" w:rsidTr="007D577F">
        <w:tc>
          <w:tcPr>
            <w:cnfStyle w:val="001000000000" w:firstRow="0" w:lastRow="0" w:firstColumn="1" w:lastColumn="0" w:oddVBand="0" w:evenVBand="0" w:oddHBand="0" w:evenHBand="0" w:firstRowFirstColumn="0" w:firstRowLastColumn="0" w:lastRowFirstColumn="0" w:lastRowLastColumn="0"/>
            <w:tcW w:w="2297" w:type="dxa"/>
            <w:vAlign w:val="center"/>
          </w:tcPr>
          <w:p w14:paraId="671F8B5F" w14:textId="580882D5" w:rsidR="007D577F" w:rsidRDefault="007D577F" w:rsidP="00AD421A">
            <w:pPr>
              <w:jc w:val="left"/>
            </w:pPr>
            <w:r>
              <w:t>/</w:t>
            </w:r>
            <w:proofErr w:type="spellStart"/>
            <w:r>
              <w:t>api</w:t>
            </w:r>
            <w:proofErr w:type="spellEnd"/>
            <w:r>
              <w:t>/</w:t>
            </w:r>
            <w:proofErr w:type="spellStart"/>
            <w:r>
              <w:t>sendData</w:t>
            </w:r>
            <w:proofErr w:type="spellEnd"/>
          </w:p>
        </w:tc>
        <w:tc>
          <w:tcPr>
            <w:tcW w:w="1751" w:type="dxa"/>
            <w:vAlign w:val="center"/>
          </w:tcPr>
          <w:p w14:paraId="4032AA42" w14:textId="76B45FB0"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proofErr w:type="spellStart"/>
            <w:proofErr w:type="gramStart"/>
            <w:r>
              <w:t>auth:sanctum</w:t>
            </w:r>
            <w:proofErr w:type="spellEnd"/>
            <w:proofErr w:type="gramEnd"/>
          </w:p>
        </w:tc>
        <w:tc>
          <w:tcPr>
            <w:tcW w:w="1124" w:type="dxa"/>
            <w:vAlign w:val="center"/>
          </w:tcPr>
          <w:p w14:paraId="72BA6B48" w14:textId="27A2C590"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r>
              <w:t>POST</w:t>
            </w:r>
          </w:p>
        </w:tc>
        <w:tc>
          <w:tcPr>
            <w:tcW w:w="3723" w:type="dxa"/>
            <w:vAlign w:val="center"/>
          </w:tcPr>
          <w:p w14:paraId="74B2AA08" w14:textId="69EBCA09" w:rsidR="007D577F" w:rsidRDefault="007D577F" w:rsidP="000345AE">
            <w:pPr>
              <w:cnfStyle w:val="000000000000" w:firstRow="0" w:lastRow="0" w:firstColumn="0" w:lastColumn="0" w:oddVBand="0" w:evenVBand="0" w:oddHBand="0" w:evenHBand="0" w:firstRowFirstColumn="0" w:firstRowLastColumn="0" w:lastRowFirstColumn="0" w:lastRowLastColumn="0"/>
            </w:pPr>
            <w:r>
              <w:t>Szenzor adatok küldése.</w:t>
            </w:r>
          </w:p>
        </w:tc>
      </w:tr>
      <w:tr w:rsidR="007D577F" w14:paraId="6207EAFD" w14:textId="77777777" w:rsidTr="007D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65422B32" w14:textId="29D28CCD" w:rsidR="007D577F" w:rsidRDefault="007D577F" w:rsidP="00AD421A">
            <w:pPr>
              <w:jc w:val="left"/>
            </w:pPr>
            <w:r>
              <w:t>/</w:t>
            </w:r>
            <w:proofErr w:type="spellStart"/>
            <w:r>
              <w:t>api</w:t>
            </w:r>
            <w:proofErr w:type="spellEnd"/>
            <w:r>
              <w:t>/</w:t>
            </w:r>
            <w:proofErr w:type="spellStart"/>
            <w:r>
              <w:t>updateNode</w:t>
            </w:r>
            <w:proofErr w:type="spellEnd"/>
          </w:p>
        </w:tc>
        <w:tc>
          <w:tcPr>
            <w:tcW w:w="1751" w:type="dxa"/>
            <w:vAlign w:val="center"/>
          </w:tcPr>
          <w:p w14:paraId="36801C18" w14:textId="5B52608A"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proofErr w:type="spellStart"/>
            <w:proofErr w:type="gramStart"/>
            <w:r>
              <w:t>auth:sanctum</w:t>
            </w:r>
            <w:proofErr w:type="spellEnd"/>
            <w:proofErr w:type="gramEnd"/>
          </w:p>
        </w:tc>
        <w:tc>
          <w:tcPr>
            <w:tcW w:w="1124" w:type="dxa"/>
            <w:vAlign w:val="center"/>
          </w:tcPr>
          <w:p w14:paraId="6BC29304" w14:textId="4501CE3F"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POST</w:t>
            </w:r>
          </w:p>
        </w:tc>
        <w:tc>
          <w:tcPr>
            <w:tcW w:w="3723" w:type="dxa"/>
            <w:vAlign w:val="center"/>
          </w:tcPr>
          <w:p w14:paraId="228EF98A" w14:textId="004876C0" w:rsidR="007D577F" w:rsidRDefault="007D577F" w:rsidP="000345AE">
            <w:pPr>
              <w:cnfStyle w:val="000000100000" w:firstRow="0" w:lastRow="0" w:firstColumn="0" w:lastColumn="0" w:oddVBand="0" w:evenVBand="0" w:oddHBand="1" w:evenHBand="0" w:firstRowFirstColumn="0" w:firstRowLastColumn="0" w:lastRowFirstColumn="0" w:lastRowLastColumn="0"/>
            </w:pPr>
            <w:r>
              <w:t>Állomás információk frissítése</w:t>
            </w:r>
          </w:p>
        </w:tc>
      </w:tr>
      <w:tr w:rsidR="007D577F" w14:paraId="46E749FA" w14:textId="77777777" w:rsidTr="007D577F">
        <w:tc>
          <w:tcPr>
            <w:cnfStyle w:val="001000000000" w:firstRow="0" w:lastRow="0" w:firstColumn="1" w:lastColumn="0" w:oddVBand="0" w:evenVBand="0" w:oddHBand="0" w:evenHBand="0" w:firstRowFirstColumn="0" w:firstRowLastColumn="0" w:lastRowFirstColumn="0" w:lastRowLastColumn="0"/>
            <w:tcW w:w="2297" w:type="dxa"/>
            <w:vAlign w:val="center"/>
          </w:tcPr>
          <w:p w14:paraId="64CECD2A" w14:textId="3DCA7364" w:rsidR="007D577F" w:rsidRDefault="007D577F" w:rsidP="00AD421A">
            <w:pPr>
              <w:jc w:val="left"/>
            </w:pPr>
            <w:r>
              <w:t>/</w:t>
            </w:r>
            <w:proofErr w:type="spellStart"/>
            <w:r>
              <w:t>api</w:t>
            </w:r>
            <w:proofErr w:type="spellEnd"/>
            <w:r>
              <w:t>/</w:t>
            </w:r>
            <w:proofErr w:type="spellStart"/>
            <w:r>
              <w:t>updateSensors</w:t>
            </w:r>
            <w:proofErr w:type="spellEnd"/>
          </w:p>
        </w:tc>
        <w:tc>
          <w:tcPr>
            <w:tcW w:w="1751" w:type="dxa"/>
            <w:vAlign w:val="center"/>
          </w:tcPr>
          <w:p w14:paraId="6CA1BB9E" w14:textId="0FC8806C"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proofErr w:type="spellStart"/>
            <w:proofErr w:type="gramStart"/>
            <w:r>
              <w:t>auth:sanctum</w:t>
            </w:r>
            <w:proofErr w:type="spellEnd"/>
            <w:proofErr w:type="gramEnd"/>
          </w:p>
        </w:tc>
        <w:tc>
          <w:tcPr>
            <w:tcW w:w="1124" w:type="dxa"/>
            <w:vAlign w:val="center"/>
          </w:tcPr>
          <w:p w14:paraId="13A783CD" w14:textId="6C8BB797"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r>
              <w:t>POST</w:t>
            </w:r>
          </w:p>
        </w:tc>
        <w:tc>
          <w:tcPr>
            <w:tcW w:w="3723" w:type="dxa"/>
            <w:vAlign w:val="center"/>
          </w:tcPr>
          <w:p w14:paraId="1C781C6D" w14:textId="64BA2B40" w:rsidR="007D577F" w:rsidRDefault="007D577F" w:rsidP="000345AE">
            <w:pPr>
              <w:cnfStyle w:val="000000000000" w:firstRow="0" w:lastRow="0" w:firstColumn="0" w:lastColumn="0" w:oddVBand="0" w:evenVBand="0" w:oddHBand="0" w:evenHBand="0" w:firstRowFirstColumn="0" w:firstRowLastColumn="0" w:lastRowFirstColumn="0" w:lastRowLastColumn="0"/>
            </w:pPr>
            <w:r>
              <w:t>Szenzor adatok frissítése</w:t>
            </w:r>
          </w:p>
        </w:tc>
      </w:tr>
      <w:tr w:rsidR="007D577F" w14:paraId="19BEF67E" w14:textId="77777777" w:rsidTr="007D5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vAlign w:val="center"/>
          </w:tcPr>
          <w:p w14:paraId="320DE77E" w14:textId="51097F60" w:rsidR="007D577F" w:rsidRDefault="007D577F" w:rsidP="00AD421A">
            <w:pPr>
              <w:jc w:val="left"/>
            </w:pPr>
            <w:r>
              <w:t>/</w:t>
            </w:r>
            <w:proofErr w:type="spellStart"/>
            <w:r>
              <w:t>api</w:t>
            </w:r>
            <w:proofErr w:type="spellEnd"/>
            <w:r>
              <w:t>/</w:t>
            </w:r>
            <w:proofErr w:type="spellStart"/>
            <w:r>
              <w:t>sendImage</w:t>
            </w:r>
            <w:proofErr w:type="spellEnd"/>
          </w:p>
        </w:tc>
        <w:tc>
          <w:tcPr>
            <w:tcW w:w="1751" w:type="dxa"/>
            <w:vAlign w:val="center"/>
          </w:tcPr>
          <w:p w14:paraId="5A76A749" w14:textId="189B5204"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proofErr w:type="spellStart"/>
            <w:proofErr w:type="gramStart"/>
            <w:r>
              <w:t>auth:sanctum</w:t>
            </w:r>
            <w:proofErr w:type="spellEnd"/>
            <w:proofErr w:type="gramEnd"/>
          </w:p>
        </w:tc>
        <w:tc>
          <w:tcPr>
            <w:tcW w:w="1124" w:type="dxa"/>
            <w:vAlign w:val="center"/>
          </w:tcPr>
          <w:p w14:paraId="14FC858C" w14:textId="3B89EF48" w:rsidR="007D577F" w:rsidRDefault="007D577F" w:rsidP="00AD421A">
            <w:pPr>
              <w:jc w:val="left"/>
              <w:cnfStyle w:val="000000100000" w:firstRow="0" w:lastRow="0" w:firstColumn="0" w:lastColumn="0" w:oddVBand="0" w:evenVBand="0" w:oddHBand="1" w:evenHBand="0" w:firstRowFirstColumn="0" w:firstRowLastColumn="0" w:lastRowFirstColumn="0" w:lastRowLastColumn="0"/>
            </w:pPr>
            <w:r>
              <w:t>POST</w:t>
            </w:r>
          </w:p>
        </w:tc>
        <w:tc>
          <w:tcPr>
            <w:tcW w:w="3723" w:type="dxa"/>
            <w:vAlign w:val="center"/>
          </w:tcPr>
          <w:p w14:paraId="369C0029" w14:textId="63EDD3C4" w:rsidR="007D577F" w:rsidRDefault="007D577F" w:rsidP="000345AE">
            <w:pPr>
              <w:cnfStyle w:val="000000100000" w:firstRow="0" w:lastRow="0" w:firstColumn="0" w:lastColumn="0" w:oddVBand="0" w:evenVBand="0" w:oddHBand="1" w:evenHBand="0" w:firstRowFirstColumn="0" w:firstRowLastColumn="0" w:lastRowFirstColumn="0" w:lastRowLastColumn="0"/>
            </w:pPr>
            <w:r>
              <w:t>Kamera kép elküldése a szervernek.</w:t>
            </w:r>
          </w:p>
        </w:tc>
      </w:tr>
      <w:tr w:rsidR="007D577F" w14:paraId="3A171958" w14:textId="77777777" w:rsidTr="007D577F">
        <w:tc>
          <w:tcPr>
            <w:cnfStyle w:val="001000000000" w:firstRow="0" w:lastRow="0" w:firstColumn="1" w:lastColumn="0" w:oddVBand="0" w:evenVBand="0" w:oddHBand="0" w:evenHBand="0" w:firstRowFirstColumn="0" w:firstRowLastColumn="0" w:lastRowFirstColumn="0" w:lastRowLastColumn="0"/>
            <w:tcW w:w="2297" w:type="dxa"/>
            <w:vAlign w:val="center"/>
          </w:tcPr>
          <w:p w14:paraId="4E031232" w14:textId="4BE6573F" w:rsidR="007D577F" w:rsidRDefault="007D577F" w:rsidP="00AD421A">
            <w:pPr>
              <w:jc w:val="left"/>
            </w:pPr>
            <w:r>
              <w:t>/</w:t>
            </w:r>
            <w:proofErr w:type="spellStart"/>
            <w:r>
              <w:t>api</w:t>
            </w:r>
            <w:proofErr w:type="spellEnd"/>
            <w:r>
              <w:t>/</w:t>
            </w:r>
            <w:proofErr w:type="spellStart"/>
            <w:r>
              <w:t>updateCameras</w:t>
            </w:r>
            <w:proofErr w:type="spellEnd"/>
          </w:p>
        </w:tc>
        <w:tc>
          <w:tcPr>
            <w:tcW w:w="1751" w:type="dxa"/>
            <w:vAlign w:val="center"/>
          </w:tcPr>
          <w:p w14:paraId="66DDDA82" w14:textId="32036386"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proofErr w:type="spellStart"/>
            <w:proofErr w:type="gramStart"/>
            <w:r>
              <w:t>auth:sanctum</w:t>
            </w:r>
            <w:proofErr w:type="spellEnd"/>
            <w:proofErr w:type="gramEnd"/>
          </w:p>
        </w:tc>
        <w:tc>
          <w:tcPr>
            <w:tcW w:w="1124" w:type="dxa"/>
            <w:vAlign w:val="center"/>
          </w:tcPr>
          <w:p w14:paraId="68149EF7" w14:textId="3D4C0304" w:rsidR="007D577F" w:rsidRDefault="007D577F" w:rsidP="00AD421A">
            <w:pPr>
              <w:jc w:val="left"/>
              <w:cnfStyle w:val="000000000000" w:firstRow="0" w:lastRow="0" w:firstColumn="0" w:lastColumn="0" w:oddVBand="0" w:evenVBand="0" w:oddHBand="0" w:evenHBand="0" w:firstRowFirstColumn="0" w:firstRowLastColumn="0" w:lastRowFirstColumn="0" w:lastRowLastColumn="0"/>
            </w:pPr>
            <w:r>
              <w:t>POST</w:t>
            </w:r>
          </w:p>
        </w:tc>
        <w:tc>
          <w:tcPr>
            <w:tcW w:w="3723" w:type="dxa"/>
            <w:vAlign w:val="center"/>
          </w:tcPr>
          <w:p w14:paraId="7A235F97" w14:textId="39CF2475" w:rsidR="007D577F" w:rsidRDefault="007D577F" w:rsidP="000345AE">
            <w:pPr>
              <w:keepNext/>
              <w:cnfStyle w:val="000000000000" w:firstRow="0" w:lastRow="0" w:firstColumn="0" w:lastColumn="0" w:oddVBand="0" w:evenVBand="0" w:oddHBand="0" w:evenHBand="0" w:firstRowFirstColumn="0" w:firstRowLastColumn="0" w:lastRowFirstColumn="0" w:lastRowLastColumn="0"/>
            </w:pPr>
            <w:r>
              <w:t>Kamera információk frissítése.</w:t>
            </w:r>
          </w:p>
        </w:tc>
      </w:tr>
    </w:tbl>
    <w:p w14:paraId="47748A41" w14:textId="782EC50E" w:rsidR="00635456" w:rsidRDefault="006E41D9" w:rsidP="00AD421A">
      <w:pPr>
        <w:pStyle w:val="Kpalrs"/>
        <w:jc w:val="center"/>
      </w:pPr>
      <w:fldSimple w:instr=" SEQ táblázat \* ARABIC ">
        <w:r>
          <w:rPr>
            <w:noProof/>
          </w:rPr>
          <w:t>6</w:t>
        </w:r>
      </w:fldSimple>
      <w:r w:rsidR="00AD421A">
        <w:t>. táblázat API útvonalak (Forrás: Saját)</w:t>
      </w:r>
    </w:p>
    <w:p w14:paraId="717B7CB2" w14:textId="2BD3D943" w:rsidR="00AD421A" w:rsidRDefault="000345AE" w:rsidP="00AD421A">
      <w:r>
        <w:t xml:space="preserve">Az állomás hitelesítő útvonalon kívül a többi útvonal a </w:t>
      </w:r>
      <w:proofErr w:type="spellStart"/>
      <w:r>
        <w:t>Laravel</w:t>
      </w:r>
      <w:proofErr w:type="spellEnd"/>
      <w:r>
        <w:t xml:space="preserve"> </w:t>
      </w:r>
      <w:proofErr w:type="spellStart"/>
      <w:r>
        <w:t>Sanctum</w:t>
      </w:r>
      <w:proofErr w:type="spellEnd"/>
      <w:r>
        <w:t xml:space="preserve"> </w:t>
      </w:r>
      <w:proofErr w:type="spellStart"/>
      <w:r>
        <w:t>token</w:t>
      </w:r>
      <w:proofErr w:type="spellEnd"/>
      <w:r>
        <w:t xml:space="preserve"> alapú hitelesítési mechanizmusával van védve. Ennek segítségével csak a hitelesített eszköz képes a kommunikációra a szerverrel.</w:t>
      </w:r>
      <w:r w:rsidR="007D577F">
        <w:t xml:space="preserve"> Az válaszok kiszolgálását és a kérések feldolgozását az </w:t>
      </w:r>
      <w:proofErr w:type="spellStart"/>
      <w:r w:rsidR="007D577F" w:rsidRPr="00B72253">
        <w:rPr>
          <w:i/>
          <w:iCs/>
        </w:rPr>
        <w:t>ApiController</w:t>
      </w:r>
      <w:proofErr w:type="spellEnd"/>
      <w:r w:rsidR="007D577F">
        <w:t xml:space="preserve"> végzi.</w:t>
      </w:r>
    </w:p>
    <w:p w14:paraId="3D09CB05" w14:textId="5BC89833" w:rsidR="000345AE" w:rsidRDefault="00A51F06" w:rsidP="00AD421A">
      <w:r>
        <w:t xml:space="preserve">Az adminisztrációs felület kezelésére szolgáló útvonalak két </w:t>
      </w:r>
      <w:proofErr w:type="spellStart"/>
      <w:r>
        <w:t>middleware</w:t>
      </w:r>
      <w:proofErr w:type="spellEnd"/>
      <w:r>
        <w:t xml:space="preserve"> alá vannak csoportosítva: ’</w:t>
      </w:r>
      <w:proofErr w:type="spellStart"/>
      <w:r>
        <w:t>guest</w:t>
      </w:r>
      <w:proofErr w:type="spellEnd"/>
      <w:r>
        <w:t>’, ’</w:t>
      </w:r>
      <w:proofErr w:type="spellStart"/>
      <w:r>
        <w:t>auth</w:t>
      </w:r>
      <w:proofErr w:type="spellEnd"/>
      <w:r>
        <w:t>’. Ezek a be nem jelentkezett felhasználókat és a bejelentkezett felhasználókat szolgálják ki.</w:t>
      </w:r>
    </w:p>
    <w:p w14:paraId="77E6B55D" w14:textId="17E7498B" w:rsidR="00A51F06" w:rsidRDefault="00A51F06" w:rsidP="00AD421A">
      <w:r>
        <w:t>Be nem jelentkezett felhasználókat automatikusan a szerver átirányítja egy bejelentkezési felületre, ahol az e-mail cím és jelszó megadásával férnek hozzá a többi végponthoz. A bejelentkezési végpontok a következők: GET/login, POST/login, melyek a bejelentkezési felületek megnyitására és a bejelentkezési adatok feltöltésére használatosak</w:t>
      </w:r>
      <w:r w:rsidR="00C44892">
        <w:t xml:space="preserve"> ezt az </w:t>
      </w:r>
      <w:proofErr w:type="spellStart"/>
      <w:r w:rsidR="00C44892">
        <w:t>AuthController</w:t>
      </w:r>
      <w:proofErr w:type="spellEnd"/>
      <w:r w:rsidR="00C44892">
        <w:t xml:space="preserve"> kezeli</w:t>
      </w:r>
      <w:r>
        <w:t>.</w:t>
      </w:r>
    </w:p>
    <w:p w14:paraId="0AB2E732" w14:textId="5B22317A" w:rsidR="007D577F" w:rsidRDefault="007D577F" w:rsidP="00AD421A">
      <w:r>
        <w:t xml:space="preserve">A bejelentkezés után a </w:t>
      </w:r>
      <w:r w:rsidRPr="00B72253">
        <w:rPr>
          <w:i/>
          <w:iCs/>
        </w:rPr>
        <w:t>session</w:t>
      </w:r>
      <w:r>
        <w:t xml:space="preserve">-ben eltárolódnak a bejelentkezési adatok és az </w:t>
      </w:r>
      <w:proofErr w:type="spellStart"/>
      <w:r w:rsidRPr="00B72253">
        <w:rPr>
          <w:i/>
          <w:iCs/>
        </w:rPr>
        <w:t>auth</w:t>
      </w:r>
      <w:proofErr w:type="spellEnd"/>
      <w:r>
        <w:t xml:space="preserve"> </w:t>
      </w:r>
      <w:proofErr w:type="spellStart"/>
      <w:r>
        <w:t>middleware</w:t>
      </w:r>
      <w:proofErr w:type="spellEnd"/>
      <w:r>
        <w:t xml:space="preserve"> hozzáférést ad a többi végponthoz. Vezérlők szerint az útvonalak csoportosítva a következők:</w:t>
      </w:r>
    </w:p>
    <w:tbl>
      <w:tblPr>
        <w:tblStyle w:val="Tblzategyszer1"/>
        <w:tblW w:w="0" w:type="auto"/>
        <w:tblLook w:val="04A0" w:firstRow="1" w:lastRow="0" w:firstColumn="1" w:lastColumn="0" w:noHBand="0" w:noVBand="1"/>
      </w:tblPr>
      <w:tblGrid>
        <w:gridCol w:w="2302"/>
        <w:gridCol w:w="2833"/>
        <w:gridCol w:w="3642"/>
      </w:tblGrid>
      <w:tr w:rsidR="00637224" w14:paraId="0096D8C4" w14:textId="77777777" w:rsidTr="006372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357D26E9" w14:textId="373F7F82" w:rsidR="007D577F" w:rsidRDefault="007D577F" w:rsidP="00AD421A">
            <w:r>
              <w:lastRenderedPageBreak/>
              <w:t>Vezérlő</w:t>
            </w:r>
          </w:p>
        </w:tc>
        <w:tc>
          <w:tcPr>
            <w:tcW w:w="786" w:type="dxa"/>
          </w:tcPr>
          <w:p w14:paraId="1D4A8CA4" w14:textId="4B324020" w:rsidR="007D577F" w:rsidRDefault="00C44892" w:rsidP="00AD421A">
            <w:pPr>
              <w:cnfStyle w:val="100000000000" w:firstRow="1" w:lastRow="0" w:firstColumn="0" w:lastColumn="0" w:oddVBand="0" w:evenVBand="0" w:oddHBand="0" w:evenHBand="0" w:firstRowFirstColumn="0" w:firstRowLastColumn="0" w:lastRowFirstColumn="0" w:lastRowLastColumn="0"/>
            </w:pPr>
            <w:r>
              <w:t>Kiszolgált ú</w:t>
            </w:r>
            <w:r w:rsidR="007D577F">
              <w:t>tvonalak</w:t>
            </w:r>
          </w:p>
        </w:tc>
        <w:tc>
          <w:tcPr>
            <w:tcW w:w="5521" w:type="dxa"/>
          </w:tcPr>
          <w:p w14:paraId="50023ACE" w14:textId="6EF6F339" w:rsidR="007D577F" w:rsidRDefault="007D577F" w:rsidP="00AD421A">
            <w:pPr>
              <w:cnfStyle w:val="100000000000" w:firstRow="1" w:lastRow="0" w:firstColumn="0" w:lastColumn="0" w:oddVBand="0" w:evenVBand="0" w:oddHBand="0" w:evenHBand="0" w:firstRowFirstColumn="0" w:firstRowLastColumn="0" w:lastRowFirstColumn="0" w:lastRowLastColumn="0"/>
            </w:pPr>
            <w:r>
              <w:t>Funkció</w:t>
            </w:r>
          </w:p>
        </w:tc>
      </w:tr>
      <w:tr w:rsidR="00637224" w14:paraId="0AF15686" w14:textId="77777777" w:rsidTr="00637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36068835" w14:textId="0F706203" w:rsidR="007D577F" w:rsidRDefault="007D577F" w:rsidP="00AD421A">
            <w:proofErr w:type="spellStart"/>
            <w:r>
              <w:t>NodesController</w:t>
            </w:r>
            <w:proofErr w:type="spellEnd"/>
          </w:p>
        </w:tc>
        <w:tc>
          <w:tcPr>
            <w:tcW w:w="786" w:type="dxa"/>
          </w:tcPr>
          <w:p w14:paraId="33A42B27" w14:textId="12404535" w:rsidR="007D577F" w:rsidRDefault="007D577F" w:rsidP="00AD421A">
            <w:pPr>
              <w:cnfStyle w:val="000000100000" w:firstRow="0" w:lastRow="0" w:firstColumn="0" w:lastColumn="0" w:oddVBand="0" w:evenVBand="0" w:oddHBand="1" w:evenHBand="0" w:firstRowFirstColumn="0" w:firstRowLastColumn="0" w:lastRowFirstColumn="0" w:lastRowLastColumn="0"/>
            </w:pPr>
            <w:r>
              <w:t>/</w:t>
            </w:r>
            <w:proofErr w:type="spellStart"/>
            <w:r>
              <w:t>node</w:t>
            </w:r>
            <w:r w:rsidR="00637224">
              <w:t>s</w:t>
            </w:r>
            <w:proofErr w:type="spellEnd"/>
            <w:r w:rsidR="00B72253">
              <w:t>/</w:t>
            </w:r>
            <w:r w:rsidR="00637224">
              <w:t>…, /</w:t>
            </w:r>
            <w:proofErr w:type="spellStart"/>
            <w:r w:rsidR="00637224">
              <w:t>changeControl</w:t>
            </w:r>
            <w:proofErr w:type="spellEnd"/>
          </w:p>
        </w:tc>
        <w:tc>
          <w:tcPr>
            <w:tcW w:w="5521" w:type="dxa"/>
          </w:tcPr>
          <w:p w14:paraId="3C184A90" w14:textId="136C71DC" w:rsidR="007D577F" w:rsidRDefault="007D577F" w:rsidP="00AD421A">
            <w:pPr>
              <w:cnfStyle w:val="000000100000" w:firstRow="0" w:lastRow="0" w:firstColumn="0" w:lastColumn="0" w:oddVBand="0" w:evenVBand="0" w:oddHBand="1" w:evenHBand="0" w:firstRowFirstColumn="0" w:firstRowLastColumn="0" w:lastRowFirstColumn="0" w:lastRowLastColumn="0"/>
            </w:pPr>
            <w:r>
              <w:t>Állomások létrehozása, kezelése, törlése</w:t>
            </w:r>
            <w:r w:rsidR="00637224">
              <w:t>, be és</w:t>
            </w:r>
            <w:r>
              <w:t xml:space="preserve"> kikapcsolása</w:t>
            </w:r>
          </w:p>
        </w:tc>
      </w:tr>
      <w:tr w:rsidR="00637224" w14:paraId="48A8F690" w14:textId="77777777" w:rsidTr="00637224">
        <w:tc>
          <w:tcPr>
            <w:cnfStyle w:val="001000000000" w:firstRow="0" w:lastRow="0" w:firstColumn="1" w:lastColumn="0" w:oddVBand="0" w:evenVBand="0" w:oddHBand="0" w:evenHBand="0" w:firstRowFirstColumn="0" w:firstRowLastColumn="0" w:lastRowFirstColumn="0" w:lastRowLastColumn="0"/>
            <w:tcW w:w="2470" w:type="dxa"/>
          </w:tcPr>
          <w:p w14:paraId="6BE4BFFD" w14:textId="15924B9C" w:rsidR="00637224" w:rsidRDefault="00637224" w:rsidP="00AD421A">
            <w:proofErr w:type="spellStart"/>
            <w:r>
              <w:t>SensorController</w:t>
            </w:r>
            <w:proofErr w:type="spellEnd"/>
          </w:p>
        </w:tc>
        <w:tc>
          <w:tcPr>
            <w:tcW w:w="786" w:type="dxa"/>
          </w:tcPr>
          <w:p w14:paraId="41A62E3E" w14:textId="4A1E3394" w:rsidR="00637224" w:rsidRDefault="00637224" w:rsidP="00AD421A">
            <w:pPr>
              <w:cnfStyle w:val="000000000000" w:firstRow="0" w:lastRow="0" w:firstColumn="0" w:lastColumn="0" w:oddVBand="0" w:evenVBand="0" w:oddHBand="0" w:evenHBand="0" w:firstRowFirstColumn="0" w:firstRowLastColumn="0" w:lastRowFirstColumn="0" w:lastRowLastColumn="0"/>
            </w:pPr>
            <w:r>
              <w:t>/</w:t>
            </w:r>
            <w:proofErr w:type="spellStart"/>
            <w:r>
              <w:t>sensor</w:t>
            </w:r>
            <w:proofErr w:type="spellEnd"/>
            <w:r>
              <w:t>/{</w:t>
            </w:r>
            <w:proofErr w:type="spellStart"/>
            <w:r>
              <w:t>id</w:t>
            </w:r>
            <w:proofErr w:type="spellEnd"/>
            <w:r>
              <w:t>}, /</w:t>
            </w:r>
            <w:proofErr w:type="spellStart"/>
            <w:r>
              <w:t>deleteSensorMessage</w:t>
            </w:r>
            <w:proofErr w:type="spellEnd"/>
            <w:r>
              <w:t>/{</w:t>
            </w:r>
            <w:proofErr w:type="spellStart"/>
            <w:r>
              <w:t>id</w:t>
            </w:r>
            <w:proofErr w:type="spellEnd"/>
            <w:r>
              <w:t>}</w:t>
            </w:r>
          </w:p>
        </w:tc>
        <w:tc>
          <w:tcPr>
            <w:tcW w:w="5521" w:type="dxa"/>
          </w:tcPr>
          <w:p w14:paraId="1F48D891" w14:textId="407A8D2A" w:rsidR="00637224" w:rsidRDefault="00637224" w:rsidP="00AD421A">
            <w:pPr>
              <w:cnfStyle w:val="000000000000" w:firstRow="0" w:lastRow="0" w:firstColumn="0" w:lastColumn="0" w:oddVBand="0" w:evenVBand="0" w:oddHBand="0" w:evenHBand="0" w:firstRowFirstColumn="0" w:firstRowLastColumn="0" w:lastRowFirstColumn="0" w:lastRowLastColumn="0"/>
            </w:pPr>
            <w:r>
              <w:t>Szenzor adatok és a szenzorhoz tartozó adatok lekérése, törlése.</w:t>
            </w:r>
          </w:p>
        </w:tc>
      </w:tr>
      <w:tr w:rsidR="00637224" w14:paraId="66FC76EB" w14:textId="77777777" w:rsidTr="00637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26574292" w14:textId="676BAD94" w:rsidR="00637224" w:rsidRDefault="00637224" w:rsidP="00AD421A">
            <w:proofErr w:type="spellStart"/>
            <w:r>
              <w:t>CameraController</w:t>
            </w:r>
            <w:proofErr w:type="spellEnd"/>
          </w:p>
        </w:tc>
        <w:tc>
          <w:tcPr>
            <w:tcW w:w="786" w:type="dxa"/>
          </w:tcPr>
          <w:p w14:paraId="7CA1994D" w14:textId="543B32CA" w:rsidR="00637224" w:rsidRDefault="00637224" w:rsidP="00AD421A">
            <w:pPr>
              <w:cnfStyle w:val="000000100000" w:firstRow="0" w:lastRow="0" w:firstColumn="0" w:lastColumn="0" w:oddVBand="0" w:evenVBand="0" w:oddHBand="1" w:evenHBand="0" w:firstRowFirstColumn="0" w:firstRowLastColumn="0" w:lastRowFirstColumn="0" w:lastRowLastColumn="0"/>
            </w:pPr>
            <w:r>
              <w:t>/camera/{</w:t>
            </w:r>
            <w:proofErr w:type="spellStart"/>
            <w:r>
              <w:t>id</w:t>
            </w:r>
            <w:proofErr w:type="spellEnd"/>
            <w:r>
              <w:t>}</w:t>
            </w:r>
          </w:p>
        </w:tc>
        <w:tc>
          <w:tcPr>
            <w:tcW w:w="5521" w:type="dxa"/>
          </w:tcPr>
          <w:p w14:paraId="5E831D00" w14:textId="2532D329" w:rsidR="00637224" w:rsidRDefault="00637224" w:rsidP="00AD421A">
            <w:pPr>
              <w:cnfStyle w:val="000000100000" w:firstRow="0" w:lastRow="0" w:firstColumn="0" w:lastColumn="0" w:oddVBand="0" w:evenVBand="0" w:oddHBand="1" w:evenHBand="0" w:firstRowFirstColumn="0" w:firstRowLastColumn="0" w:lastRowFirstColumn="0" w:lastRowLastColumn="0"/>
            </w:pPr>
            <w:r>
              <w:t>Camera adatok lekérése.</w:t>
            </w:r>
          </w:p>
        </w:tc>
      </w:tr>
      <w:tr w:rsidR="00637224" w14:paraId="7A6D3491" w14:textId="77777777" w:rsidTr="00637224">
        <w:tc>
          <w:tcPr>
            <w:cnfStyle w:val="001000000000" w:firstRow="0" w:lastRow="0" w:firstColumn="1" w:lastColumn="0" w:oddVBand="0" w:evenVBand="0" w:oddHBand="0" w:evenHBand="0" w:firstRowFirstColumn="0" w:firstRowLastColumn="0" w:lastRowFirstColumn="0" w:lastRowLastColumn="0"/>
            <w:tcW w:w="2470" w:type="dxa"/>
          </w:tcPr>
          <w:p w14:paraId="13866046" w14:textId="7475B859" w:rsidR="00637224" w:rsidRDefault="00637224" w:rsidP="00AD421A">
            <w:proofErr w:type="spellStart"/>
            <w:r>
              <w:t>ImageController</w:t>
            </w:r>
            <w:proofErr w:type="spellEnd"/>
          </w:p>
        </w:tc>
        <w:tc>
          <w:tcPr>
            <w:tcW w:w="786" w:type="dxa"/>
          </w:tcPr>
          <w:p w14:paraId="2528230A" w14:textId="42A48125" w:rsidR="00637224" w:rsidRDefault="00637224" w:rsidP="00AD421A">
            <w:pPr>
              <w:cnfStyle w:val="000000000000" w:firstRow="0" w:lastRow="0" w:firstColumn="0" w:lastColumn="0" w:oddVBand="0" w:evenVBand="0" w:oddHBand="0" w:evenHBand="0" w:firstRowFirstColumn="0" w:firstRowLastColumn="0" w:lastRowFirstColumn="0" w:lastRowLastColumn="0"/>
            </w:pPr>
            <w:r>
              <w:t>/camera-image/{</w:t>
            </w:r>
            <w:proofErr w:type="spellStart"/>
            <w:r>
              <w:t>path</w:t>
            </w:r>
            <w:proofErr w:type="spellEnd"/>
            <w:r>
              <w:t>}, /</w:t>
            </w:r>
            <w:proofErr w:type="spellStart"/>
            <w:r>
              <w:t>images</w:t>
            </w:r>
            <w:proofErr w:type="spellEnd"/>
            <w:r>
              <w:t>, /</w:t>
            </w:r>
            <w:proofErr w:type="spellStart"/>
            <w:r>
              <w:t>images</w:t>
            </w:r>
            <w:proofErr w:type="spellEnd"/>
            <w:r>
              <w:t>/{image}/</w:t>
            </w:r>
            <w:proofErr w:type="spellStart"/>
            <w:r>
              <w:t>vision</w:t>
            </w:r>
            <w:proofErr w:type="spellEnd"/>
            <w:r>
              <w:t>, /</w:t>
            </w:r>
            <w:proofErr w:type="spellStart"/>
            <w:r>
              <w:t>images</w:t>
            </w:r>
            <w:proofErr w:type="spellEnd"/>
            <w:r>
              <w:t>/{image}</w:t>
            </w:r>
          </w:p>
        </w:tc>
        <w:tc>
          <w:tcPr>
            <w:tcW w:w="5521" w:type="dxa"/>
          </w:tcPr>
          <w:p w14:paraId="0FD506A9" w14:textId="4AFB2422" w:rsidR="00637224" w:rsidRDefault="00637224" w:rsidP="00AD421A">
            <w:pPr>
              <w:cnfStyle w:val="000000000000" w:firstRow="0" w:lastRow="0" w:firstColumn="0" w:lastColumn="0" w:oddVBand="0" w:evenVBand="0" w:oddHBand="0" w:evenHBand="0" w:firstRowFirstColumn="0" w:firstRowLastColumn="0" w:lastRowFirstColumn="0" w:lastRowLastColumn="0"/>
            </w:pPr>
            <w:r>
              <w:t>Kép adatok betöltése, törlése és betegség felismerés eredmények megtekintése.</w:t>
            </w:r>
          </w:p>
        </w:tc>
      </w:tr>
      <w:tr w:rsidR="00637224" w14:paraId="2AB814EA" w14:textId="77777777" w:rsidTr="00637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0C838B05" w14:textId="6A66E7BD" w:rsidR="00637224" w:rsidRDefault="00637224" w:rsidP="00AD421A">
            <w:proofErr w:type="spellStart"/>
            <w:r>
              <w:t>DataController</w:t>
            </w:r>
            <w:proofErr w:type="spellEnd"/>
          </w:p>
        </w:tc>
        <w:tc>
          <w:tcPr>
            <w:tcW w:w="786" w:type="dxa"/>
          </w:tcPr>
          <w:p w14:paraId="2D7906C0" w14:textId="5D1B654A" w:rsidR="00637224" w:rsidRDefault="00637224" w:rsidP="00AD421A">
            <w:pPr>
              <w:cnfStyle w:val="000000100000" w:firstRow="0" w:lastRow="0" w:firstColumn="0" w:lastColumn="0" w:oddVBand="0" w:evenVBand="0" w:oddHBand="1" w:evenHBand="0" w:firstRowFirstColumn="0" w:firstRowLastColumn="0" w:lastRowFirstColumn="0" w:lastRowLastColumn="0"/>
            </w:pPr>
            <w:r>
              <w:t>/</w:t>
            </w:r>
            <w:proofErr w:type="spellStart"/>
            <w:r>
              <w:t>data</w:t>
            </w:r>
            <w:proofErr w:type="spellEnd"/>
            <w:r>
              <w:t>, /</w:t>
            </w:r>
            <w:proofErr w:type="spellStart"/>
            <w:r>
              <w:t>data</w:t>
            </w:r>
            <w:proofErr w:type="spellEnd"/>
            <w:r>
              <w:t>/</w:t>
            </w:r>
            <w:proofErr w:type="spellStart"/>
            <w:r>
              <w:t>destroy</w:t>
            </w:r>
            <w:proofErr w:type="spellEnd"/>
            <w:r>
              <w:t>, /</w:t>
            </w:r>
            <w:proofErr w:type="spellStart"/>
            <w:r>
              <w:t>data</w:t>
            </w:r>
            <w:proofErr w:type="spellEnd"/>
            <w:r>
              <w:t>/{</w:t>
            </w:r>
            <w:proofErr w:type="spellStart"/>
            <w:r>
              <w:t>data_type</w:t>
            </w:r>
            <w:proofErr w:type="spellEnd"/>
            <w:r>
              <w:t xml:space="preserve">}, </w:t>
            </w:r>
            <w:proofErr w:type="spellStart"/>
            <w:r>
              <w:t>data</w:t>
            </w:r>
            <w:proofErr w:type="spellEnd"/>
            <w:r>
              <w:t>/</w:t>
            </w:r>
            <w:proofErr w:type="spellStart"/>
            <w:r>
              <w:t>chart-settings</w:t>
            </w:r>
            <w:proofErr w:type="spellEnd"/>
            <w:r>
              <w:t>/{</w:t>
            </w:r>
            <w:proofErr w:type="spellStart"/>
            <w:r>
              <w:t>data_type</w:t>
            </w:r>
            <w:proofErr w:type="spellEnd"/>
            <w:r>
              <w:t>}</w:t>
            </w:r>
          </w:p>
        </w:tc>
        <w:tc>
          <w:tcPr>
            <w:tcW w:w="5521" w:type="dxa"/>
          </w:tcPr>
          <w:p w14:paraId="1704B59D" w14:textId="2D972F50" w:rsidR="00637224" w:rsidRDefault="00637224" w:rsidP="00AD421A">
            <w:pPr>
              <w:cnfStyle w:val="000000100000" w:firstRow="0" w:lastRow="0" w:firstColumn="0" w:lastColumn="0" w:oddVBand="0" w:evenVBand="0" w:oddHBand="1" w:evenHBand="0" w:firstRowFirstColumn="0" w:firstRowLastColumn="0" w:lastRowFirstColumn="0" w:lastRowLastColumn="0"/>
            </w:pPr>
            <w:r>
              <w:t>Összesített adatok betöltése, diagramon megjelenítése, tömeges adat törlés.</w:t>
            </w:r>
          </w:p>
        </w:tc>
      </w:tr>
      <w:tr w:rsidR="00637224" w14:paraId="6D2AE13A" w14:textId="77777777" w:rsidTr="00637224">
        <w:tc>
          <w:tcPr>
            <w:cnfStyle w:val="001000000000" w:firstRow="0" w:lastRow="0" w:firstColumn="1" w:lastColumn="0" w:oddVBand="0" w:evenVBand="0" w:oddHBand="0" w:evenHBand="0" w:firstRowFirstColumn="0" w:firstRowLastColumn="0" w:lastRowFirstColumn="0" w:lastRowLastColumn="0"/>
            <w:tcW w:w="2470" w:type="dxa"/>
          </w:tcPr>
          <w:p w14:paraId="7043D20D" w14:textId="33077BD0" w:rsidR="00637224" w:rsidRDefault="00637224" w:rsidP="00AD421A">
            <w:proofErr w:type="spellStart"/>
            <w:r>
              <w:t>AuthController</w:t>
            </w:r>
            <w:proofErr w:type="spellEnd"/>
          </w:p>
        </w:tc>
        <w:tc>
          <w:tcPr>
            <w:tcW w:w="786" w:type="dxa"/>
          </w:tcPr>
          <w:p w14:paraId="74DE2099" w14:textId="021D001E" w:rsidR="00637224" w:rsidRDefault="00637224" w:rsidP="00AD421A">
            <w:pPr>
              <w:cnfStyle w:val="000000000000" w:firstRow="0" w:lastRow="0" w:firstColumn="0" w:lastColumn="0" w:oddVBand="0" w:evenVBand="0" w:oddHBand="0" w:evenHBand="0" w:firstRowFirstColumn="0" w:firstRowLastColumn="0" w:lastRowFirstColumn="0" w:lastRowLastColumn="0"/>
            </w:pPr>
            <w:r>
              <w:t>/</w:t>
            </w:r>
            <w:proofErr w:type="spellStart"/>
            <w:r>
              <w:t>change-password</w:t>
            </w:r>
            <w:proofErr w:type="spellEnd"/>
            <w:r>
              <w:t xml:space="preserve"> (GET/POST)</w:t>
            </w:r>
          </w:p>
        </w:tc>
        <w:tc>
          <w:tcPr>
            <w:tcW w:w="5521" w:type="dxa"/>
          </w:tcPr>
          <w:p w14:paraId="089592BC" w14:textId="61D2EA2F" w:rsidR="00637224" w:rsidRDefault="00637224" w:rsidP="00AD421A">
            <w:pPr>
              <w:cnfStyle w:val="000000000000" w:firstRow="0" w:lastRow="0" w:firstColumn="0" w:lastColumn="0" w:oddVBand="0" w:evenVBand="0" w:oddHBand="0" w:evenHBand="0" w:firstRowFirstColumn="0" w:firstRowLastColumn="0" w:lastRowFirstColumn="0" w:lastRowLastColumn="0"/>
            </w:pPr>
            <w:r>
              <w:t>Jelszó módosítása</w:t>
            </w:r>
            <w:r w:rsidR="00C44892">
              <w:t>.</w:t>
            </w:r>
          </w:p>
        </w:tc>
      </w:tr>
      <w:tr w:rsidR="00C44892" w14:paraId="69107687" w14:textId="77777777" w:rsidTr="00637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0" w:type="dxa"/>
          </w:tcPr>
          <w:p w14:paraId="0BC9861A" w14:textId="259FAAA9" w:rsidR="00C44892" w:rsidRDefault="00C44892" w:rsidP="00AD421A">
            <w:proofErr w:type="spellStart"/>
            <w:r>
              <w:t>HomeController</w:t>
            </w:r>
            <w:proofErr w:type="spellEnd"/>
          </w:p>
        </w:tc>
        <w:tc>
          <w:tcPr>
            <w:tcW w:w="786" w:type="dxa"/>
          </w:tcPr>
          <w:p w14:paraId="4D2A5646" w14:textId="7962D4B5" w:rsidR="00C44892" w:rsidRDefault="00C44892" w:rsidP="00AD421A">
            <w:pPr>
              <w:cnfStyle w:val="000000100000" w:firstRow="0" w:lastRow="0" w:firstColumn="0" w:lastColumn="0" w:oddVBand="0" w:evenVBand="0" w:oddHBand="1" w:evenHBand="0" w:firstRowFirstColumn="0" w:firstRowLastColumn="0" w:lastRowFirstColumn="0" w:lastRowLastColumn="0"/>
            </w:pPr>
            <w:r>
              <w:t>/</w:t>
            </w:r>
          </w:p>
        </w:tc>
        <w:tc>
          <w:tcPr>
            <w:tcW w:w="5521" w:type="dxa"/>
          </w:tcPr>
          <w:p w14:paraId="6C3C86E9" w14:textId="2D9B2E1B" w:rsidR="00C44892" w:rsidRDefault="00C44892" w:rsidP="00C44892">
            <w:pPr>
              <w:keepNext/>
              <w:cnfStyle w:val="000000100000" w:firstRow="0" w:lastRow="0" w:firstColumn="0" w:lastColumn="0" w:oddVBand="0" w:evenVBand="0" w:oddHBand="1" w:evenHBand="0" w:firstRowFirstColumn="0" w:firstRowLastColumn="0" w:lastRowFirstColumn="0" w:lastRowLastColumn="0"/>
            </w:pPr>
            <w:r>
              <w:t>Főoldal megjelenítése</w:t>
            </w:r>
            <w:r w:rsidR="00713CCD">
              <w:t xml:space="preserve"> legújabb mért értékekkel</w:t>
            </w:r>
          </w:p>
        </w:tc>
      </w:tr>
    </w:tbl>
    <w:p w14:paraId="5514AA18" w14:textId="6C986578" w:rsidR="007D577F" w:rsidRDefault="006E41D9" w:rsidP="00C44892">
      <w:pPr>
        <w:pStyle w:val="Kpalrs"/>
        <w:jc w:val="center"/>
      </w:pPr>
      <w:fldSimple w:instr=" SEQ táblázat \* ARABIC ">
        <w:r>
          <w:rPr>
            <w:noProof/>
          </w:rPr>
          <w:t>7</w:t>
        </w:r>
      </w:fldSimple>
      <w:r w:rsidR="00C44892">
        <w:t>. táblázat Vezérlők az '</w:t>
      </w:r>
      <w:proofErr w:type="spellStart"/>
      <w:r w:rsidR="00C44892">
        <w:t>auth</w:t>
      </w:r>
      <w:proofErr w:type="spellEnd"/>
      <w:r w:rsidR="00C44892">
        <w:t xml:space="preserve">' </w:t>
      </w:r>
      <w:proofErr w:type="spellStart"/>
      <w:r w:rsidR="00C44892">
        <w:t>middleware</w:t>
      </w:r>
      <w:proofErr w:type="spellEnd"/>
      <w:r w:rsidR="00C44892">
        <w:t xml:space="preserve"> alatt</w:t>
      </w:r>
      <w:r w:rsidR="002E0120">
        <w:t xml:space="preserve"> (Forrás: Saját)</w:t>
      </w:r>
    </w:p>
    <w:p w14:paraId="1189092C" w14:textId="5C136240" w:rsidR="00C44892" w:rsidRDefault="00C44892" w:rsidP="00C44892">
      <w:r>
        <w:t xml:space="preserve">Az egyetlen útvonal, amely nem tartozik </w:t>
      </w:r>
      <w:proofErr w:type="spellStart"/>
      <w:r>
        <w:t>middleware</w:t>
      </w:r>
      <w:proofErr w:type="spellEnd"/>
      <w:r>
        <w:t xml:space="preserve"> alá a /logout, mely a kijelentkezésért felel, amelyet a felhasználó a navigációs felületen tud megtenni, ezt az </w:t>
      </w:r>
      <w:proofErr w:type="spellStart"/>
      <w:r>
        <w:t>AuthController</w:t>
      </w:r>
      <w:proofErr w:type="spellEnd"/>
      <w:r>
        <w:t xml:space="preserve"> végzi.</w:t>
      </w:r>
    </w:p>
    <w:p w14:paraId="64D6D85A" w14:textId="0B32A26E" w:rsidR="00D20E0C" w:rsidRDefault="00B97224" w:rsidP="00D20E0C">
      <w:pPr>
        <w:pStyle w:val="Cmsor3"/>
      </w:pPr>
      <w:bookmarkStart w:id="60" w:name="_Toc225435350"/>
      <w:r>
        <w:t>Adatkezelés</w:t>
      </w:r>
      <w:bookmarkEnd w:id="60"/>
    </w:p>
    <w:p w14:paraId="45E04AB0" w14:textId="65A77ACB" w:rsidR="00B736A6" w:rsidRDefault="00815C13" w:rsidP="00F36B06">
      <w:pPr>
        <w:pStyle w:val="Cmsor4"/>
      </w:pPr>
      <w:bookmarkStart w:id="61" w:name="_Toc225435351"/>
      <w:r>
        <w:t>Modellek</w:t>
      </w:r>
      <w:bookmarkEnd w:id="61"/>
    </w:p>
    <w:p w14:paraId="39DCB199" w14:textId="74EF7719" w:rsidR="00F36B06" w:rsidRDefault="00F36B06" w:rsidP="00F36B06">
      <w:r>
        <w:t>A modelleke végzik az adatbázis</w:t>
      </w:r>
      <w:r w:rsidR="0016643B">
        <w:t xml:space="preserve"> és az alkalmazás réteg között</w:t>
      </w:r>
      <w:r>
        <w:t xml:space="preserve"> a kommunikációt, amelyekkel nyers SQL lekérdezések helyett PHP kóddal biztosítható a kommunikáció. Itt meg kell </w:t>
      </w:r>
      <w:r>
        <w:lastRenderedPageBreak/>
        <w:t xml:space="preserve">határozni a relációkat, adatok védettségét vagy </w:t>
      </w:r>
      <w:proofErr w:type="spellStart"/>
      <w:r>
        <w:t>at</w:t>
      </w:r>
      <w:proofErr w:type="spellEnd"/>
      <w:r>
        <w:t xml:space="preserve"> időbélyegek használatát.</w:t>
      </w:r>
    </w:p>
    <w:p w14:paraId="205B6075" w14:textId="446101D5" w:rsidR="00F36B06" w:rsidRDefault="00F36B06" w:rsidP="00F36B06">
      <w:r>
        <w:t>Használt modellek:</w:t>
      </w:r>
    </w:p>
    <w:p w14:paraId="2AA0657C" w14:textId="3C57625F" w:rsidR="00F36B06" w:rsidRDefault="00F36B06" w:rsidP="00F36B06">
      <w:pPr>
        <w:pStyle w:val="Listaszerbekezds"/>
        <w:numPr>
          <w:ilvl w:val="0"/>
          <w:numId w:val="40"/>
        </w:numPr>
      </w:pPr>
      <w:r>
        <w:t>Camera: Kamera modell.</w:t>
      </w:r>
    </w:p>
    <w:p w14:paraId="3457FC9B" w14:textId="3D87B3E7" w:rsidR="00F36B06" w:rsidRDefault="00F36B06" w:rsidP="00F36B06">
      <w:pPr>
        <w:pStyle w:val="Listaszerbekezds"/>
        <w:numPr>
          <w:ilvl w:val="0"/>
          <w:numId w:val="40"/>
        </w:numPr>
      </w:pPr>
      <w:proofErr w:type="spellStart"/>
      <w:r>
        <w:t>DataType</w:t>
      </w:r>
      <w:proofErr w:type="spellEnd"/>
      <w:r>
        <w:t>: Különböző adattípusok modellje.</w:t>
      </w:r>
    </w:p>
    <w:p w14:paraId="7C238A6C" w14:textId="305EBD0F" w:rsidR="00F36B06" w:rsidRDefault="00F36B06" w:rsidP="00F36B06">
      <w:pPr>
        <w:pStyle w:val="Listaszerbekezds"/>
        <w:numPr>
          <w:ilvl w:val="0"/>
          <w:numId w:val="40"/>
        </w:numPr>
      </w:pPr>
      <w:r>
        <w:t>Image: Kamerák által készített képek modellje.</w:t>
      </w:r>
    </w:p>
    <w:p w14:paraId="21B074E0" w14:textId="2531C25C" w:rsidR="00F36B06" w:rsidRDefault="00F36B06" w:rsidP="00F36B06">
      <w:pPr>
        <w:pStyle w:val="Listaszerbekezds"/>
        <w:numPr>
          <w:ilvl w:val="0"/>
          <w:numId w:val="40"/>
        </w:numPr>
      </w:pPr>
      <w:proofErr w:type="spellStart"/>
      <w:r>
        <w:t>Node</w:t>
      </w:r>
      <w:proofErr w:type="spellEnd"/>
      <w:r>
        <w:t>: Állomások modellje.</w:t>
      </w:r>
    </w:p>
    <w:p w14:paraId="7F987034" w14:textId="54EBF87E" w:rsidR="00F36B06" w:rsidRDefault="00F36B06" w:rsidP="00F36B06">
      <w:pPr>
        <w:pStyle w:val="Listaszerbekezds"/>
        <w:numPr>
          <w:ilvl w:val="0"/>
          <w:numId w:val="40"/>
        </w:numPr>
      </w:pPr>
      <w:proofErr w:type="spellStart"/>
      <w:r>
        <w:t>Sensor</w:t>
      </w:r>
      <w:proofErr w:type="spellEnd"/>
      <w:r>
        <w:t>: Szenzorok modellje.</w:t>
      </w:r>
    </w:p>
    <w:p w14:paraId="4FD9AFDA" w14:textId="4F817DC3" w:rsidR="00F36B06" w:rsidRDefault="00F36B06" w:rsidP="00F36B06">
      <w:pPr>
        <w:pStyle w:val="Listaszerbekezds"/>
        <w:numPr>
          <w:ilvl w:val="0"/>
          <w:numId w:val="40"/>
        </w:numPr>
      </w:pPr>
      <w:proofErr w:type="spellStart"/>
      <w:r>
        <w:t>SensorMessage</w:t>
      </w:r>
      <w:proofErr w:type="spellEnd"/>
      <w:r>
        <w:t>: Szenzor adatok modellje</w:t>
      </w:r>
    </w:p>
    <w:p w14:paraId="681F9A80" w14:textId="039CB88B" w:rsidR="00F36B06" w:rsidRDefault="00F36B06" w:rsidP="00F36B06">
      <w:pPr>
        <w:pStyle w:val="Listaszerbekezds"/>
        <w:numPr>
          <w:ilvl w:val="0"/>
          <w:numId w:val="40"/>
        </w:numPr>
      </w:pPr>
      <w:proofErr w:type="spellStart"/>
      <w:r>
        <w:t>User</w:t>
      </w:r>
      <w:proofErr w:type="spellEnd"/>
      <w:r>
        <w:t>: Felhasználó modellje.</w:t>
      </w:r>
    </w:p>
    <w:p w14:paraId="1D7F4076" w14:textId="13432CA9" w:rsidR="00F36B06" w:rsidRDefault="00F36B06" w:rsidP="00F36B06">
      <w:pPr>
        <w:pStyle w:val="Listaszerbekezds"/>
        <w:numPr>
          <w:ilvl w:val="0"/>
          <w:numId w:val="40"/>
        </w:numPr>
      </w:pPr>
      <w:r>
        <w:t>Vision: Gépi látás eredmény modellje.</w:t>
      </w:r>
    </w:p>
    <w:p w14:paraId="0D625589" w14:textId="77777777" w:rsidR="00CB38B5" w:rsidRDefault="00CB38B5" w:rsidP="00CB38B5">
      <w:pPr>
        <w:keepNext/>
        <w:jc w:val="center"/>
      </w:pPr>
      <w:r>
        <w:rPr>
          <w:noProof/>
        </w:rPr>
        <w:drawing>
          <wp:inline distT="0" distB="0" distL="0" distR="0" wp14:anchorId="49495118" wp14:editId="560EB542">
            <wp:extent cx="4112480" cy="3600000"/>
            <wp:effectExtent l="0" t="0" r="2540" b="635"/>
            <wp:docPr id="71162999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29994" name=""/>
                    <pic:cNvPicPr/>
                  </pic:nvPicPr>
                  <pic:blipFill>
                    <a:blip r:embed="rId52"/>
                    <a:stretch>
                      <a:fillRect/>
                    </a:stretch>
                  </pic:blipFill>
                  <pic:spPr>
                    <a:xfrm>
                      <a:off x="0" y="0"/>
                      <a:ext cx="4112480" cy="3600000"/>
                    </a:xfrm>
                    <a:prstGeom prst="rect">
                      <a:avLst/>
                    </a:prstGeom>
                  </pic:spPr>
                </pic:pic>
              </a:graphicData>
            </a:graphic>
          </wp:inline>
        </w:drawing>
      </w:r>
    </w:p>
    <w:p w14:paraId="29FC0116" w14:textId="242E6FB1" w:rsidR="00F36B06" w:rsidRDefault="009943AD" w:rsidP="00CB38B5">
      <w:pPr>
        <w:pStyle w:val="Kpalrs"/>
        <w:jc w:val="center"/>
      </w:pPr>
      <w:fldSimple w:instr=" SEQ Kód \* ARABIC ">
        <w:r>
          <w:rPr>
            <w:noProof/>
          </w:rPr>
          <w:t>3</w:t>
        </w:r>
      </w:fldSimple>
      <w:r w:rsidR="00CB38B5">
        <w:t>. Kód Szenzor adat modell (Forrás: Saját)</w:t>
      </w:r>
    </w:p>
    <w:p w14:paraId="305E1F04" w14:textId="4A8B0497" w:rsidR="00CB38B5" w:rsidRDefault="00CB38B5" w:rsidP="00CB38B5">
      <w:r>
        <w:t xml:space="preserve">A fenti ábrán egy modell példa látható, amiben definiálva van melyik táblához tartozik a modell, kellenek-e időbélyegek, védve vannak-e az értékek és a milyen kapcsolatokkal rendelkezik a modell. Egy </w:t>
      </w:r>
      <w:proofErr w:type="spellStart"/>
      <w:r w:rsidR="00B72253">
        <w:rPr>
          <w:i/>
          <w:iCs/>
        </w:rPr>
        <w:t>b</w:t>
      </w:r>
      <w:r w:rsidRPr="00B72253">
        <w:rPr>
          <w:i/>
          <w:iCs/>
        </w:rPr>
        <w:t>elongsTo</w:t>
      </w:r>
      <w:proofErr w:type="spellEnd"/>
      <w:r>
        <w:t xml:space="preserve"> függvénnyel </w:t>
      </w:r>
      <w:r w:rsidRPr="00FE34FA">
        <w:rPr>
          <w:i/>
          <w:iCs/>
        </w:rPr>
        <w:t>N:1</w:t>
      </w:r>
      <w:r>
        <w:t xml:space="preserve"> kapcsolatot határozzuk, mely két táblához is csatlakozik.</w:t>
      </w:r>
    </w:p>
    <w:p w14:paraId="58C1ACF6" w14:textId="28B1158A" w:rsidR="00CB38B5" w:rsidRDefault="00CB38B5" w:rsidP="00CB38B5">
      <w:r>
        <w:lastRenderedPageBreak/>
        <w:t>A modellekbe nem szokásos üzleti logikát használni, ez esetben kivétel az Image modell, amiben a gépi látás integrációja van megvalósítva.</w:t>
      </w:r>
    </w:p>
    <w:p w14:paraId="64FD00E2" w14:textId="2B6B91B6" w:rsidR="00815C13" w:rsidRDefault="00815C13" w:rsidP="00CB38B5">
      <w:pPr>
        <w:pStyle w:val="Cmsor4"/>
      </w:pPr>
      <w:bookmarkStart w:id="62" w:name="_Toc225435352"/>
      <w:r>
        <w:t>Szolgálatatások</w:t>
      </w:r>
      <w:bookmarkEnd w:id="62"/>
    </w:p>
    <w:p w14:paraId="45409313" w14:textId="460EADF0" w:rsidR="00CB38B5" w:rsidRDefault="00CB38B5" w:rsidP="00CB38B5">
      <w:r>
        <w:t>A szolgáltatások azok a kódrészletek, melyek elrejtik a bonyolultabb üzleti logikákat, így nem bonyolítva túl a vezérlőket</w:t>
      </w:r>
      <w:r w:rsidR="003A6955">
        <w:t xml:space="preserve"> és más komponenseket</w:t>
      </w:r>
      <w:r>
        <w:t>.</w:t>
      </w:r>
    </w:p>
    <w:p w14:paraId="1426FD56" w14:textId="0863208A" w:rsidR="00CB38B5" w:rsidRDefault="00CB38B5" w:rsidP="00CB38B5">
      <w:r>
        <w:t>Két szolgáltatást van implementálva:</w:t>
      </w:r>
    </w:p>
    <w:p w14:paraId="0EA8B4A6" w14:textId="4FE4FC99" w:rsidR="00CB38B5" w:rsidRDefault="00CB38B5" w:rsidP="00CB38B5">
      <w:pPr>
        <w:pStyle w:val="Listaszerbekezds"/>
        <w:numPr>
          <w:ilvl w:val="0"/>
          <w:numId w:val="41"/>
        </w:numPr>
      </w:pPr>
      <w:proofErr w:type="spellStart"/>
      <w:r w:rsidRPr="00FE34FA">
        <w:rPr>
          <w:b/>
          <w:bCs/>
        </w:rPr>
        <w:t>AggregateService</w:t>
      </w:r>
      <w:proofErr w:type="spellEnd"/>
      <w:r>
        <w:t>: A különböző összesítő függvényeket tartalmazza.</w:t>
      </w:r>
    </w:p>
    <w:p w14:paraId="161709E8" w14:textId="63839546" w:rsidR="00CB38B5" w:rsidRDefault="00CB38B5" w:rsidP="00CB38B5">
      <w:pPr>
        <w:pStyle w:val="Listaszerbekezds"/>
        <w:numPr>
          <w:ilvl w:val="0"/>
          <w:numId w:val="41"/>
        </w:numPr>
      </w:pPr>
      <w:proofErr w:type="spellStart"/>
      <w:r w:rsidRPr="00FE34FA">
        <w:rPr>
          <w:b/>
          <w:bCs/>
        </w:rPr>
        <w:t>BucketService</w:t>
      </w:r>
      <w:proofErr w:type="spellEnd"/>
      <w:r>
        <w:t xml:space="preserve">: Az összesítő időintervallumok létrehozására </w:t>
      </w:r>
      <w:r w:rsidR="0016643B">
        <w:t>szolgáló függvény.</w:t>
      </w:r>
    </w:p>
    <w:p w14:paraId="3E3708BD" w14:textId="77777777" w:rsidR="0016643B" w:rsidRDefault="0016643B" w:rsidP="0016643B">
      <w:pPr>
        <w:keepNext/>
        <w:jc w:val="center"/>
      </w:pPr>
      <w:r>
        <w:rPr>
          <w:noProof/>
        </w:rPr>
        <w:drawing>
          <wp:inline distT="0" distB="0" distL="0" distR="0" wp14:anchorId="366835A9" wp14:editId="0FC98E51">
            <wp:extent cx="4665668" cy="2520000"/>
            <wp:effectExtent l="0" t="0" r="1905" b="0"/>
            <wp:docPr id="74030860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08603" name=""/>
                    <pic:cNvPicPr/>
                  </pic:nvPicPr>
                  <pic:blipFill>
                    <a:blip r:embed="rId53"/>
                    <a:stretch>
                      <a:fillRect/>
                    </a:stretch>
                  </pic:blipFill>
                  <pic:spPr>
                    <a:xfrm>
                      <a:off x="0" y="0"/>
                      <a:ext cx="4665668" cy="2520000"/>
                    </a:xfrm>
                    <a:prstGeom prst="rect">
                      <a:avLst/>
                    </a:prstGeom>
                  </pic:spPr>
                </pic:pic>
              </a:graphicData>
            </a:graphic>
          </wp:inline>
        </w:drawing>
      </w:r>
    </w:p>
    <w:p w14:paraId="65C0C8B0" w14:textId="7FE35188" w:rsidR="0016643B" w:rsidRDefault="009943AD" w:rsidP="0016643B">
      <w:pPr>
        <w:pStyle w:val="Kpalrs"/>
        <w:jc w:val="center"/>
      </w:pPr>
      <w:fldSimple w:instr=" SEQ Kód \* ARABIC ">
        <w:r>
          <w:rPr>
            <w:noProof/>
          </w:rPr>
          <w:t>4</w:t>
        </w:r>
      </w:fldSimple>
      <w:r w:rsidR="0016643B">
        <w:t>. Kód Összesítő szolgáltatása átlagoló függvénye (Forrás: Saját)</w:t>
      </w:r>
    </w:p>
    <w:p w14:paraId="415ECCD1" w14:textId="61DAE2AA" w:rsidR="0016643B" w:rsidRPr="00CB38B5" w:rsidRDefault="0016643B" w:rsidP="0016643B">
      <w:r>
        <w:t xml:space="preserve">Az ábrán egy nagyon egyszerű átlagoló függvény látható, ami az </w:t>
      </w:r>
      <w:proofErr w:type="spellStart"/>
      <w:r w:rsidRPr="00FE34FA">
        <w:rPr>
          <w:i/>
          <w:iCs/>
        </w:rPr>
        <w:t>AggregateService.php</w:t>
      </w:r>
      <w:proofErr w:type="spellEnd"/>
      <w:r>
        <w:t xml:space="preserve"> fájlban van definiálva és a beállított átlagolás esetén van használva. A függvény két különböző adattípusra van megvalósítva és hiba kezelést is tartalmaz.</w:t>
      </w:r>
    </w:p>
    <w:p w14:paraId="38958F28" w14:textId="01A41A23" w:rsidR="00B97224" w:rsidRDefault="00815C13" w:rsidP="0016643B">
      <w:pPr>
        <w:pStyle w:val="Cmsor4"/>
      </w:pPr>
      <w:bookmarkStart w:id="63" w:name="_Toc225435353"/>
      <w:r>
        <w:t>Kontroller</w:t>
      </w:r>
      <w:r w:rsidR="0016643B">
        <w:t xml:space="preserve"> péld</w:t>
      </w:r>
      <w:r w:rsidR="0039557A">
        <w:t>a</w:t>
      </w:r>
      <w:bookmarkEnd w:id="63"/>
    </w:p>
    <w:p w14:paraId="359062D1" w14:textId="7362E2DE" w:rsidR="0016643B" w:rsidRDefault="0016643B" w:rsidP="0016643B">
      <w:r>
        <w:t>A kontrollerek vagy vezérlők már felsorolásra kerültek. Ezek végzik a</w:t>
      </w:r>
      <w:r w:rsidR="0039557A">
        <w:t>z adatok irányítását, validációt, hibakezelést és megvalósítanak egy biztonsági réteget. Függvényeik különböző útvonalak hívásának kiszolgálására használt.</w:t>
      </w:r>
    </w:p>
    <w:p w14:paraId="02753284" w14:textId="75129397" w:rsidR="0039557A" w:rsidRDefault="00D54E12" w:rsidP="0039557A">
      <w:pPr>
        <w:keepNext/>
        <w:jc w:val="center"/>
      </w:pPr>
      <w:r>
        <w:rPr>
          <w:noProof/>
        </w:rPr>
        <w:lastRenderedPageBreak/>
        <w:drawing>
          <wp:inline distT="0" distB="0" distL="0" distR="0" wp14:anchorId="64B50B81" wp14:editId="08528451">
            <wp:extent cx="4541346" cy="3348000"/>
            <wp:effectExtent l="0" t="0" r="0" b="5080"/>
            <wp:docPr id="101072886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28861" name="Kép 1010728861"/>
                    <pic:cNvPicPr/>
                  </pic:nvPicPr>
                  <pic:blipFill>
                    <a:blip r:embed="rId54">
                      <a:extLst>
                        <a:ext uri="{28A0092B-C50C-407E-A947-70E740481C1C}">
                          <a14:useLocalDpi xmlns:a14="http://schemas.microsoft.com/office/drawing/2010/main" val="0"/>
                        </a:ext>
                      </a:extLst>
                    </a:blip>
                    <a:stretch>
                      <a:fillRect/>
                    </a:stretch>
                  </pic:blipFill>
                  <pic:spPr>
                    <a:xfrm>
                      <a:off x="0" y="0"/>
                      <a:ext cx="4541346" cy="3348000"/>
                    </a:xfrm>
                    <a:prstGeom prst="rect">
                      <a:avLst/>
                    </a:prstGeom>
                  </pic:spPr>
                </pic:pic>
              </a:graphicData>
            </a:graphic>
          </wp:inline>
        </w:drawing>
      </w:r>
    </w:p>
    <w:p w14:paraId="112CDBF6" w14:textId="1E5B3F18" w:rsidR="0039557A" w:rsidRDefault="009943AD" w:rsidP="0039557A">
      <w:pPr>
        <w:pStyle w:val="Kpalrs"/>
        <w:jc w:val="center"/>
      </w:pPr>
      <w:fldSimple w:instr=" SEQ Kód \* ARABIC ">
        <w:r>
          <w:rPr>
            <w:noProof/>
          </w:rPr>
          <w:t>5</w:t>
        </w:r>
      </w:fldSimple>
      <w:r w:rsidR="0039557A">
        <w:t xml:space="preserve">. Kód </w:t>
      </w:r>
      <w:proofErr w:type="spellStart"/>
      <w:r w:rsidR="0039557A">
        <w:t>NodesController.php</w:t>
      </w:r>
      <w:proofErr w:type="spellEnd"/>
      <w:r w:rsidR="0039557A">
        <w:t xml:space="preserve"> update függvény (Forrás: Saját)</w:t>
      </w:r>
    </w:p>
    <w:p w14:paraId="26B41B6C" w14:textId="2243D2B2" w:rsidR="00D54E12" w:rsidRPr="0016643B" w:rsidRDefault="00D54E12" w:rsidP="00D54E12">
      <w:r>
        <w:t xml:space="preserve">Az ábrán egy az állomás kezelésére használt függvény látható, mely </w:t>
      </w:r>
      <w:r w:rsidRPr="003A6955">
        <w:rPr>
          <w:i/>
          <w:iCs/>
        </w:rPr>
        <w:t>a /</w:t>
      </w:r>
      <w:proofErr w:type="spellStart"/>
      <w:r w:rsidRPr="003A6955">
        <w:rPr>
          <w:i/>
          <w:iCs/>
        </w:rPr>
        <w:t>nodes</w:t>
      </w:r>
      <w:proofErr w:type="spellEnd"/>
      <w:r w:rsidRPr="003A6955">
        <w:rPr>
          <w:i/>
          <w:iCs/>
        </w:rPr>
        <w:t>/update/{</w:t>
      </w:r>
      <w:proofErr w:type="spellStart"/>
      <w:r w:rsidRPr="003A6955">
        <w:rPr>
          <w:i/>
          <w:iCs/>
        </w:rPr>
        <w:t>node</w:t>
      </w:r>
      <w:proofErr w:type="spellEnd"/>
      <w:r w:rsidRPr="003A6955">
        <w:rPr>
          <w:i/>
          <w:iCs/>
        </w:rPr>
        <w:t>}</w:t>
      </w:r>
      <w:r>
        <w:t xml:space="preserve"> útvonal meghívásával </w:t>
      </w:r>
      <w:r w:rsidR="00EB4132">
        <w:t xml:space="preserve">értékeli ki a PUT http kérést. Az útvonal definiálása az első sorban látható. A kontroller előszőr </w:t>
      </w:r>
      <w:proofErr w:type="spellStart"/>
      <w:r w:rsidR="00EB4132">
        <w:t>validálja</w:t>
      </w:r>
      <w:proofErr w:type="spellEnd"/>
      <w:r w:rsidR="00EB4132">
        <w:t xml:space="preserve"> a CSRF </w:t>
      </w:r>
      <w:proofErr w:type="spellStart"/>
      <w:r w:rsidR="00EB4132">
        <w:t>token</w:t>
      </w:r>
      <w:proofErr w:type="spellEnd"/>
      <w:r w:rsidR="00EB4132">
        <w:t xml:space="preserve"> által védett, kitöltendő adatlapról jövő értékeket, majd elmenti azokat az adatbázisba és </w:t>
      </w:r>
      <w:r w:rsidR="00E80390">
        <w:t>visszaadja</w:t>
      </w:r>
      <w:r w:rsidR="00EB4132">
        <w:t xml:space="preserve"> a felhasználónak az állomásokat összesítő útvonalat az index függvénnyel.</w:t>
      </w:r>
    </w:p>
    <w:p w14:paraId="0811E34E" w14:textId="57675309" w:rsidR="00713CCD" w:rsidRDefault="00FE34FA" w:rsidP="00713CCD">
      <w:pPr>
        <w:pStyle w:val="Cmsor3"/>
      </w:pPr>
      <w:bookmarkStart w:id="64" w:name="_Toc225435354"/>
      <w:r>
        <w:t xml:space="preserve">REST </w:t>
      </w:r>
      <w:r w:rsidR="00713CCD">
        <w:t>API hívások kezelése</w:t>
      </w:r>
      <w:bookmarkEnd w:id="64"/>
    </w:p>
    <w:p w14:paraId="2E784F70" w14:textId="2456A87E" w:rsidR="00713CCD" w:rsidRDefault="007E6D88" w:rsidP="00713CCD">
      <w:r>
        <w:t>Az API hívásokat kezelő vezérló minden esetben a bemeneti validációval kezdi a kérések feldolgozását, biztosítva, hogy a bemeneti paraméterek megfeleljenek az elv</w:t>
      </w:r>
      <w:r w:rsidR="003A6955">
        <w:t>á</w:t>
      </w:r>
      <w:r>
        <w:t>rt formátumoknak és adat típusoknak. Hiba esetén a rendszer 422 hibakóddal tér vissza.</w:t>
      </w:r>
    </w:p>
    <w:p w14:paraId="2100BC71" w14:textId="2B8ABE5E" w:rsidR="007E6D88" w:rsidRDefault="007E6D88" w:rsidP="007E6D88">
      <w:r>
        <w:t xml:space="preserve">A szenzorok és kamerák kezelése egységes logikát követ. A rendszer ellenőrzi, hogy az adott eszköz létezik-e az adott állomáshoz egyedi név alapján. Amennyiben igen az adatok </w:t>
      </w:r>
      <w:r w:rsidR="002847E8">
        <w:t>frissítésre</w:t>
      </w:r>
      <w:r>
        <w:t xml:space="preserve"> kerülnek ellenkező esetben ú</w:t>
      </w:r>
      <w:r w:rsidR="003A6955">
        <w:t>j</w:t>
      </w:r>
      <w:r>
        <w:t xml:space="preserve"> rekord jön létre. Ennek köszönhetően az eszközök dinamikus kezelése érhető el.</w:t>
      </w:r>
    </w:p>
    <w:p w14:paraId="27BAB7BB" w14:textId="43E5E612" w:rsidR="007E6D88" w:rsidRDefault="007E6D88" w:rsidP="007E6D88">
      <w:r>
        <w:t xml:space="preserve">A szenzoradatok </w:t>
      </w:r>
      <w:r w:rsidR="002847E8">
        <w:t>feldolgozása</w:t>
      </w:r>
      <w:r>
        <w:t xml:space="preserve"> során előszőr azonosításra kerül a megfelelő szenzor, </w:t>
      </w:r>
      <w:r w:rsidR="002847E8">
        <w:t>majd</w:t>
      </w:r>
      <w:r>
        <w:t xml:space="preserve"> lekezelésre kerülnek a mérési típusok, melyek az adtok összesítésére szolgálnak</w:t>
      </w:r>
      <w:r w:rsidR="002847E8">
        <w:t>. Ha esetleg nem létezne a mérési típus létrehozásra kerül. Végül az adat is eltárolódik az adatbázisban.</w:t>
      </w:r>
    </w:p>
    <w:p w14:paraId="6403BF75" w14:textId="61BB8E9E" w:rsidR="002847E8" w:rsidRDefault="002847E8" w:rsidP="007E6D88">
      <w:r>
        <w:lastRenderedPageBreak/>
        <w:t>A képfeldolgozás esetében a rendszer ellenőrzi a kamera létezését, majd a feltöltött képet a fájlrendszerbe tárolja. Az adatbázisba rögzítést követően a betegség felismerés végrehajtásra kerül, ha engedélyezve van.</w:t>
      </w:r>
    </w:p>
    <w:p w14:paraId="0A3E162C" w14:textId="1410EFAC" w:rsidR="002847E8" w:rsidRDefault="002847E8" w:rsidP="007E6D88">
      <w:r>
        <w:t xml:space="preserve">Az </w:t>
      </w:r>
      <w:proofErr w:type="spellStart"/>
      <w:r w:rsidRPr="002847E8">
        <w:rPr>
          <w:i/>
          <w:iCs/>
        </w:rPr>
        <w:t>ApiController.php</w:t>
      </w:r>
      <w:proofErr w:type="spellEnd"/>
      <w:r>
        <w:t xml:space="preserve"> robusztusan lett tervezve gondolva, mind a validációra és a hibakezelésre, hatékonyan támogatva az </w:t>
      </w:r>
      <w:proofErr w:type="spellStart"/>
      <w:r>
        <w:t>IoT</w:t>
      </w:r>
      <w:proofErr w:type="spellEnd"/>
      <w:r>
        <w:t xml:space="preserve"> rendszert.</w:t>
      </w:r>
    </w:p>
    <w:p w14:paraId="622825A7" w14:textId="3387CD3C" w:rsidR="00D20E0C" w:rsidRDefault="00314FFE" w:rsidP="00331143">
      <w:pPr>
        <w:pStyle w:val="Cmsor3"/>
      </w:pPr>
      <w:bookmarkStart w:id="65" w:name="_Toc225435355"/>
      <w:r>
        <w:t>UI</w:t>
      </w:r>
      <w:r w:rsidR="0032390B">
        <w:t xml:space="preserve"> és frontend</w:t>
      </w:r>
      <w:bookmarkEnd w:id="65"/>
    </w:p>
    <w:p w14:paraId="6959DA61" w14:textId="20158FB9" w:rsidR="00737D1B" w:rsidRDefault="002E0120" w:rsidP="00B736A6">
      <w:r>
        <w:t xml:space="preserve">A frontend </w:t>
      </w:r>
      <w:proofErr w:type="spellStart"/>
      <w:r>
        <w:t>Laravel</w:t>
      </w:r>
      <w:proofErr w:type="spellEnd"/>
      <w:r>
        <w:t xml:space="preserve"> keretrendszer sablonmotorjára épül</w:t>
      </w:r>
      <w:r w:rsidR="00077A4D">
        <w:t>, melynek köszönhetően a lehetőség van a dinamikus tartalom egyszerű és jól strukturált kezelésére</w:t>
      </w:r>
      <w:r w:rsidR="00772E28">
        <w:t xml:space="preserve"> ’</w:t>
      </w:r>
      <w:proofErr w:type="spellStart"/>
      <w:r w:rsidR="00772E28">
        <w:t>blade</w:t>
      </w:r>
      <w:proofErr w:type="spellEnd"/>
      <w:r w:rsidR="00772E28">
        <w:t>’ nézetek használatával</w:t>
      </w:r>
      <w:r w:rsidR="00077A4D">
        <w:t>.</w:t>
      </w:r>
      <w:r>
        <w:t xml:space="preserve"> </w:t>
      </w:r>
      <w:proofErr w:type="spellStart"/>
      <w:r>
        <w:t>Bootstrap</w:t>
      </w:r>
      <w:proofErr w:type="spellEnd"/>
      <w:r>
        <w:t xml:space="preserve"> keretrendszerre</w:t>
      </w:r>
      <w:r w:rsidR="00077A4D">
        <w:t>l előre definiált stílusok és komponensek létrehozása lehetséges</w:t>
      </w:r>
      <w:r w:rsidR="00151C96">
        <w:t xml:space="preserve"> egyszerűsítve a fejlesztést</w:t>
      </w:r>
      <w:r>
        <w:t>. Az interaktív adat megjelenítés</w:t>
      </w:r>
      <w:r w:rsidR="00562B4E">
        <w:t>re</w:t>
      </w:r>
      <w:r>
        <w:t xml:space="preserve"> JavaScript alapú diagramok vannak integrálva.</w:t>
      </w:r>
      <w:r w:rsidR="00737D1B">
        <w:t xml:space="preserve"> Következő ábrákon pár fontosabb UI elem és oldal látható.</w:t>
      </w:r>
    </w:p>
    <w:p w14:paraId="2DE4FD86" w14:textId="77777777" w:rsidR="002E4A7B" w:rsidRDefault="002E4A7B" w:rsidP="002E4A7B">
      <w:pPr>
        <w:keepNext/>
        <w:jc w:val="center"/>
      </w:pPr>
      <w:r>
        <w:rPr>
          <w:noProof/>
        </w:rPr>
        <w:drawing>
          <wp:inline distT="0" distB="0" distL="0" distR="0" wp14:anchorId="4ACCA42D" wp14:editId="553AB0D5">
            <wp:extent cx="5579745" cy="519430"/>
            <wp:effectExtent l="0" t="0" r="1905" b="0"/>
            <wp:docPr id="6537820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8204" name=""/>
                    <pic:cNvPicPr/>
                  </pic:nvPicPr>
                  <pic:blipFill>
                    <a:blip r:embed="rId55"/>
                    <a:stretch>
                      <a:fillRect/>
                    </a:stretch>
                  </pic:blipFill>
                  <pic:spPr>
                    <a:xfrm>
                      <a:off x="0" y="0"/>
                      <a:ext cx="5579745" cy="519430"/>
                    </a:xfrm>
                    <a:prstGeom prst="rect">
                      <a:avLst/>
                    </a:prstGeom>
                  </pic:spPr>
                </pic:pic>
              </a:graphicData>
            </a:graphic>
          </wp:inline>
        </w:drawing>
      </w:r>
    </w:p>
    <w:p w14:paraId="3CA0631E" w14:textId="749BB3E5" w:rsidR="00077A4D" w:rsidRDefault="004D47E9" w:rsidP="002E4A7B">
      <w:pPr>
        <w:pStyle w:val="Kpalrs"/>
        <w:jc w:val="center"/>
      </w:pPr>
      <w:fldSimple w:instr=" SEQ ábra \* ARABIC ">
        <w:r>
          <w:rPr>
            <w:noProof/>
          </w:rPr>
          <w:t>21</w:t>
        </w:r>
      </w:fldSimple>
      <w:r w:rsidR="002E4A7B">
        <w:t>. ábra Navigációs elem (Forrás: Saját)</w:t>
      </w:r>
    </w:p>
    <w:p w14:paraId="155E1CBA" w14:textId="72FB5A1B" w:rsidR="002E4A7B" w:rsidRDefault="002E4A7B" w:rsidP="002E4A7B">
      <w:r>
        <w:t xml:space="preserve">A navigációs </w:t>
      </w:r>
      <w:r w:rsidR="00772E28">
        <w:t xml:space="preserve">felületen </w:t>
      </w:r>
      <w:r>
        <w:t>keresztül lehetőség van a</w:t>
      </w:r>
      <w:r w:rsidR="00314FFE">
        <w:t>z</w:t>
      </w:r>
      <w:r>
        <w:t xml:space="preserve"> oldalak közötti </w:t>
      </w:r>
      <w:r w:rsidR="00772E28">
        <w:t>navigálásra</w:t>
      </w:r>
      <w:r>
        <w:t xml:space="preserve"> és a kijelentkezésre, illetve a jelszó változtatásra.</w:t>
      </w:r>
      <w:r w:rsidR="00772E28">
        <w:t xml:space="preserve"> Ez </w:t>
      </w:r>
      <w:proofErr w:type="spellStart"/>
      <w:r w:rsidR="00772E28" w:rsidRPr="00772E28">
        <w:rPr>
          <w:i/>
          <w:iCs/>
        </w:rPr>
        <w:t>main.blade.php</w:t>
      </w:r>
      <w:proofErr w:type="spellEnd"/>
      <w:r w:rsidR="00772E28">
        <w:t xml:space="preserve"> fájlban van implementálva mely minden védett felhasználói oldalon használva van.</w:t>
      </w:r>
    </w:p>
    <w:p w14:paraId="6D269C74" w14:textId="77777777" w:rsidR="002E4A7B" w:rsidRDefault="002E4A7B" w:rsidP="002E4A7B">
      <w:pPr>
        <w:keepNext/>
        <w:jc w:val="center"/>
      </w:pPr>
      <w:r>
        <w:rPr>
          <w:noProof/>
        </w:rPr>
        <w:lastRenderedPageBreak/>
        <w:drawing>
          <wp:inline distT="0" distB="0" distL="0" distR="0" wp14:anchorId="1ABA4826" wp14:editId="4229BF31">
            <wp:extent cx="4568136" cy="3636000"/>
            <wp:effectExtent l="0" t="0" r="4445" b="3175"/>
            <wp:docPr id="106157769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77694" name=""/>
                    <pic:cNvPicPr/>
                  </pic:nvPicPr>
                  <pic:blipFill>
                    <a:blip r:embed="rId56"/>
                    <a:stretch>
                      <a:fillRect/>
                    </a:stretch>
                  </pic:blipFill>
                  <pic:spPr>
                    <a:xfrm>
                      <a:off x="0" y="0"/>
                      <a:ext cx="4568136" cy="3636000"/>
                    </a:xfrm>
                    <a:prstGeom prst="rect">
                      <a:avLst/>
                    </a:prstGeom>
                  </pic:spPr>
                </pic:pic>
              </a:graphicData>
            </a:graphic>
          </wp:inline>
        </w:drawing>
      </w:r>
    </w:p>
    <w:p w14:paraId="3BEC7D24" w14:textId="57989571" w:rsidR="002E4A7B" w:rsidRDefault="004D47E9" w:rsidP="002E4A7B">
      <w:pPr>
        <w:pStyle w:val="Kpalrs"/>
        <w:jc w:val="center"/>
      </w:pPr>
      <w:fldSimple w:instr=" SEQ ábra \* ARABIC ">
        <w:r>
          <w:rPr>
            <w:noProof/>
          </w:rPr>
          <w:t>22</w:t>
        </w:r>
      </w:fldSimple>
      <w:r w:rsidR="002E4A7B">
        <w:t>. ábra Főoldal kártyák (Forrás: Saját)</w:t>
      </w:r>
    </w:p>
    <w:p w14:paraId="1B119308" w14:textId="17D10A4F" w:rsidR="002E4A7B" w:rsidRDefault="002E4A7B" w:rsidP="002E4A7B">
      <w:r>
        <w:t>A fő oldalon betöltésre kerülnek a kártyák, melyek</w:t>
      </w:r>
      <w:r w:rsidR="00737D1B">
        <w:t xml:space="preserve"> minden mérési típushoz a </w:t>
      </w:r>
      <w:r>
        <w:t>legutóbbi kiolvasott értékek és a legutóbb elkészített kép</w:t>
      </w:r>
      <w:r w:rsidR="007257C8">
        <w:t xml:space="preserve"> láthatók</w:t>
      </w:r>
      <w:r>
        <w:t>. A skálás diagrammok kirajzolása Chart.js könyvtár segítségével történ</w:t>
      </w:r>
      <w:r w:rsidR="00562B4E">
        <w:t>ik</w:t>
      </w:r>
      <w:r w:rsidR="00772E28">
        <w:t>.</w:t>
      </w:r>
    </w:p>
    <w:p w14:paraId="39DE5FE3" w14:textId="77777777" w:rsidR="00151C96" w:rsidRDefault="002E4A7B" w:rsidP="00151C96">
      <w:pPr>
        <w:keepNext/>
      </w:pPr>
      <w:r>
        <w:rPr>
          <w:noProof/>
        </w:rPr>
        <w:lastRenderedPageBreak/>
        <w:drawing>
          <wp:inline distT="0" distB="0" distL="0" distR="0" wp14:anchorId="16D7CD8D" wp14:editId="71C6A45D">
            <wp:extent cx="5579745" cy="6009640"/>
            <wp:effectExtent l="0" t="0" r="1905" b="0"/>
            <wp:docPr id="96613228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32284" name=""/>
                    <pic:cNvPicPr/>
                  </pic:nvPicPr>
                  <pic:blipFill>
                    <a:blip r:embed="rId57"/>
                    <a:stretch>
                      <a:fillRect/>
                    </a:stretch>
                  </pic:blipFill>
                  <pic:spPr>
                    <a:xfrm>
                      <a:off x="0" y="0"/>
                      <a:ext cx="5579745" cy="6009640"/>
                    </a:xfrm>
                    <a:prstGeom prst="rect">
                      <a:avLst/>
                    </a:prstGeom>
                  </pic:spPr>
                </pic:pic>
              </a:graphicData>
            </a:graphic>
          </wp:inline>
        </w:drawing>
      </w:r>
    </w:p>
    <w:p w14:paraId="654700C3" w14:textId="022F8031" w:rsidR="002E4A7B" w:rsidRDefault="004D47E9" w:rsidP="00151C96">
      <w:pPr>
        <w:pStyle w:val="Kpalrs"/>
        <w:jc w:val="center"/>
      </w:pPr>
      <w:fldSimple w:instr=" SEQ ábra \* ARABIC ">
        <w:r>
          <w:rPr>
            <w:noProof/>
          </w:rPr>
          <w:t>23</w:t>
        </w:r>
      </w:fldSimple>
      <w:r w:rsidR="00151C96">
        <w:t>. ábra Adatok megtekintése és diagram alkotás (Forrás: Saját)</w:t>
      </w:r>
    </w:p>
    <w:p w14:paraId="5597C0D8" w14:textId="36105151" w:rsidR="00151C96" w:rsidRDefault="00151C96" w:rsidP="00151C96">
      <w:r>
        <w:t>Az adott mérési típus oldalán megtekinthetők a mérési típushoz tartozó adatok minden állomástól, így az adatok egy teljes képet adnak a mért környezetről. A mért adatokat adott időintervallumokra összesíteni lehet átlagolással vagy más összesítő függvénnyel, mely beállításait az adatlapon tud megadni a felhasználó, így akár évekre, napokra vagy órákra összefoglalva is információt kaphat a környezetről. A diagramm alatt találhatók a nyers adatok, ahol az adatok törlése is lehetséges.</w:t>
      </w:r>
      <w:r w:rsidR="00772E28">
        <w:t xml:space="preserve"> </w:t>
      </w:r>
    </w:p>
    <w:p w14:paraId="048233EE" w14:textId="77777777" w:rsidR="00562B4E" w:rsidRDefault="00562B4E" w:rsidP="00562B4E">
      <w:pPr>
        <w:keepNext/>
        <w:jc w:val="center"/>
      </w:pPr>
      <w:r>
        <w:rPr>
          <w:noProof/>
        </w:rPr>
        <w:lastRenderedPageBreak/>
        <w:drawing>
          <wp:inline distT="0" distB="0" distL="0" distR="0" wp14:anchorId="5B088739" wp14:editId="62DEE998">
            <wp:extent cx="2974576" cy="3600000"/>
            <wp:effectExtent l="0" t="0" r="0" b="635"/>
            <wp:docPr id="201076917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69174" name=""/>
                    <pic:cNvPicPr/>
                  </pic:nvPicPr>
                  <pic:blipFill>
                    <a:blip r:embed="rId58"/>
                    <a:stretch>
                      <a:fillRect/>
                    </a:stretch>
                  </pic:blipFill>
                  <pic:spPr>
                    <a:xfrm>
                      <a:off x="0" y="0"/>
                      <a:ext cx="2974576" cy="3600000"/>
                    </a:xfrm>
                    <a:prstGeom prst="rect">
                      <a:avLst/>
                    </a:prstGeom>
                  </pic:spPr>
                </pic:pic>
              </a:graphicData>
            </a:graphic>
          </wp:inline>
        </w:drawing>
      </w:r>
    </w:p>
    <w:p w14:paraId="54271CEC" w14:textId="31E974B6" w:rsidR="00562B4E" w:rsidRDefault="009943AD" w:rsidP="00562B4E">
      <w:pPr>
        <w:pStyle w:val="Kpalrs"/>
        <w:jc w:val="center"/>
      </w:pPr>
      <w:fldSimple w:instr=" SEQ Kód \* ARABIC ">
        <w:r>
          <w:rPr>
            <w:noProof/>
          </w:rPr>
          <w:t>6</w:t>
        </w:r>
      </w:fldSimple>
      <w:r w:rsidR="00562B4E">
        <w:t>. Kód Diagram JavaScript kód (Forrás: Saját)</w:t>
      </w:r>
    </w:p>
    <w:p w14:paraId="341BD97B" w14:textId="65A2CB8D" w:rsidR="00737D1B" w:rsidRDefault="00737D1B" w:rsidP="00737D1B">
      <w:r>
        <w:t>A diagramok létrehozására a Chart.js modul van használva, amellyel tetszőleges adatokkal könnyen kirajzolhatóak az oszlop és sáv diagramok.</w:t>
      </w:r>
    </w:p>
    <w:p w14:paraId="0DE210E9" w14:textId="77777777" w:rsidR="00737D1B" w:rsidRDefault="00737D1B" w:rsidP="00737D1B">
      <w:pPr>
        <w:keepNext/>
        <w:jc w:val="center"/>
      </w:pPr>
      <w:r>
        <w:rPr>
          <w:noProof/>
        </w:rPr>
        <w:drawing>
          <wp:inline distT="0" distB="0" distL="0" distR="0" wp14:anchorId="1749FB9B" wp14:editId="310F2DF9">
            <wp:extent cx="3688188" cy="2808000"/>
            <wp:effectExtent l="0" t="0" r="7620" b="0"/>
            <wp:docPr id="168337177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71772" name=""/>
                    <pic:cNvPicPr/>
                  </pic:nvPicPr>
                  <pic:blipFill>
                    <a:blip r:embed="rId59"/>
                    <a:stretch>
                      <a:fillRect/>
                    </a:stretch>
                  </pic:blipFill>
                  <pic:spPr>
                    <a:xfrm>
                      <a:off x="0" y="0"/>
                      <a:ext cx="3688188" cy="2808000"/>
                    </a:xfrm>
                    <a:prstGeom prst="rect">
                      <a:avLst/>
                    </a:prstGeom>
                  </pic:spPr>
                </pic:pic>
              </a:graphicData>
            </a:graphic>
          </wp:inline>
        </w:drawing>
      </w:r>
    </w:p>
    <w:p w14:paraId="29E29DC0" w14:textId="094A9392" w:rsidR="00562B4E" w:rsidRDefault="004D47E9" w:rsidP="00737D1B">
      <w:pPr>
        <w:pStyle w:val="Kpalrs"/>
        <w:jc w:val="center"/>
      </w:pPr>
      <w:fldSimple w:instr=" SEQ ábra \* ARABIC ">
        <w:r>
          <w:rPr>
            <w:noProof/>
          </w:rPr>
          <w:t>24</w:t>
        </w:r>
      </w:fldSimple>
      <w:r w:rsidR="00737D1B">
        <w:t>. ábra Betegség felismerés eredmény (Forrás: Saját)</w:t>
      </w:r>
    </w:p>
    <w:p w14:paraId="6DAFE833" w14:textId="4DC1DFD3" w:rsidR="00737D1B" w:rsidRDefault="00737D1B" w:rsidP="00737D1B">
      <w:r>
        <w:t xml:space="preserve">Az oldalon megtekinthető az adott képről betegség felismerésének eredményei osztályokra </w:t>
      </w:r>
      <w:r>
        <w:lastRenderedPageBreak/>
        <w:t>lebontva.</w:t>
      </w:r>
    </w:p>
    <w:p w14:paraId="772322EB" w14:textId="77777777" w:rsidR="007257C8" w:rsidRDefault="007257C8" w:rsidP="007257C8">
      <w:pPr>
        <w:keepNext/>
        <w:jc w:val="center"/>
      </w:pPr>
      <w:r>
        <w:rPr>
          <w:noProof/>
        </w:rPr>
        <w:drawing>
          <wp:inline distT="0" distB="0" distL="0" distR="0" wp14:anchorId="11B6F09C" wp14:editId="1A92F3CD">
            <wp:extent cx="5579745" cy="805815"/>
            <wp:effectExtent l="0" t="0" r="1905" b="0"/>
            <wp:docPr id="99877625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76256" name=""/>
                    <pic:cNvPicPr/>
                  </pic:nvPicPr>
                  <pic:blipFill>
                    <a:blip r:embed="rId60"/>
                    <a:stretch>
                      <a:fillRect/>
                    </a:stretch>
                  </pic:blipFill>
                  <pic:spPr>
                    <a:xfrm>
                      <a:off x="0" y="0"/>
                      <a:ext cx="5579745" cy="805815"/>
                    </a:xfrm>
                    <a:prstGeom prst="rect">
                      <a:avLst/>
                    </a:prstGeom>
                  </pic:spPr>
                </pic:pic>
              </a:graphicData>
            </a:graphic>
          </wp:inline>
        </w:drawing>
      </w:r>
    </w:p>
    <w:p w14:paraId="09F7D790" w14:textId="1C1F5892" w:rsidR="007257C8" w:rsidRDefault="004D47E9" w:rsidP="007257C8">
      <w:pPr>
        <w:pStyle w:val="Kpalrs"/>
        <w:jc w:val="center"/>
      </w:pPr>
      <w:fldSimple w:instr=" SEQ ábra \* ARABIC ">
        <w:r>
          <w:rPr>
            <w:noProof/>
          </w:rPr>
          <w:t>25</w:t>
        </w:r>
      </w:fldSimple>
      <w:r w:rsidR="007257C8">
        <w:t>. ábra Állomások kilistázása komponens (Forrás: Saját)</w:t>
      </w:r>
    </w:p>
    <w:p w14:paraId="54A5EFA9" w14:textId="613DE8F4" w:rsidR="007257C8" w:rsidRDefault="007257C8" w:rsidP="007257C8">
      <w:r>
        <w:t xml:space="preserve">Végül a </w:t>
      </w:r>
      <w:proofErr w:type="spellStart"/>
      <w:r w:rsidRPr="007257C8">
        <w:rPr>
          <w:i/>
          <w:iCs/>
        </w:rPr>
        <w:t>Devices</w:t>
      </w:r>
      <w:proofErr w:type="spellEnd"/>
      <w:r>
        <w:rPr>
          <w:i/>
          <w:iCs/>
        </w:rPr>
        <w:t xml:space="preserve"> </w:t>
      </w:r>
      <w:r w:rsidRPr="007257C8">
        <w:t>fül</w:t>
      </w:r>
      <w:r>
        <w:t xml:space="preserve"> alatt megtalálhatók az állomások listája melyekről alap információk találhatók. Lehetőség van egy interaktív kapcsolóval megadni, hogy az adott állomás küldjön-e információt a szervernek és meg lehet tekinteni az állomás részleteit, mint milyen szenzorok és kamerákkal rendelkezik. Egy gombbal lehetséges új állomás felvétele is.</w:t>
      </w:r>
    </w:p>
    <w:p w14:paraId="679D0B4D" w14:textId="6AE6204F" w:rsidR="007257C8" w:rsidRDefault="00772E28" w:rsidP="007257C8">
      <w:r>
        <w:t>Egyéb nem részletezett nézetek:</w:t>
      </w:r>
    </w:p>
    <w:p w14:paraId="545A0F7E" w14:textId="30571AEC" w:rsidR="00772E28" w:rsidRDefault="00772E28" w:rsidP="00772E28">
      <w:pPr>
        <w:pStyle w:val="Listaszerbekezds"/>
        <w:numPr>
          <w:ilvl w:val="0"/>
          <w:numId w:val="42"/>
        </w:numPr>
      </w:pPr>
      <w:r w:rsidRPr="00FE34FA">
        <w:rPr>
          <w:b/>
          <w:bCs/>
        </w:rPr>
        <w:t>Bejelentkezés</w:t>
      </w:r>
      <w:r>
        <w:t xml:space="preserve">: Lehetőség van itt az oldalra </w:t>
      </w:r>
      <w:r w:rsidR="00BE732A">
        <w:t>a webszerverre</w:t>
      </w:r>
      <w:r>
        <w:t xml:space="preserve"> jelszó és email használatával.</w:t>
      </w:r>
    </w:p>
    <w:p w14:paraId="5FE2652E" w14:textId="047518FE" w:rsidR="00772E28" w:rsidRDefault="00772E28" w:rsidP="00772E28">
      <w:pPr>
        <w:pStyle w:val="Listaszerbekezds"/>
        <w:numPr>
          <w:ilvl w:val="0"/>
          <w:numId w:val="42"/>
        </w:numPr>
      </w:pPr>
      <w:r>
        <w:t>Állomás részletek: Állomás részleteinek megtekintése.</w:t>
      </w:r>
    </w:p>
    <w:p w14:paraId="0E049C98" w14:textId="37DFB3D4" w:rsidR="008F11EE" w:rsidRDefault="008F11EE" w:rsidP="00772E28">
      <w:pPr>
        <w:pStyle w:val="Listaszerbekezds"/>
        <w:numPr>
          <w:ilvl w:val="0"/>
          <w:numId w:val="42"/>
        </w:numPr>
      </w:pPr>
      <w:r>
        <w:t>Állomás regisztrálás: Új állomás adatainak megadására szolgáló nézet.</w:t>
      </w:r>
    </w:p>
    <w:p w14:paraId="5F56F061" w14:textId="7CD389D3" w:rsidR="00772E28" w:rsidRDefault="00772E28" w:rsidP="00772E28">
      <w:pPr>
        <w:pStyle w:val="Listaszerbekezds"/>
        <w:numPr>
          <w:ilvl w:val="0"/>
          <w:numId w:val="42"/>
        </w:numPr>
      </w:pPr>
      <w:r>
        <w:t>Szenzor részletek: Szenzor részleteinek megtekintése és az adott szenzor által készített adatok megtekintése.</w:t>
      </w:r>
    </w:p>
    <w:p w14:paraId="463AB0DC" w14:textId="508E7930" w:rsidR="008F11EE" w:rsidRDefault="00772E28" w:rsidP="008F11EE">
      <w:pPr>
        <w:pStyle w:val="Listaszerbekezds"/>
        <w:numPr>
          <w:ilvl w:val="0"/>
          <w:numId w:val="42"/>
        </w:numPr>
      </w:pPr>
      <w:r>
        <w:t>Kamera részletek: Kamera részleteinek megtekintése és a kamera által készített képek megtekintése.</w:t>
      </w:r>
    </w:p>
    <w:p w14:paraId="226707A1" w14:textId="3904BFD5" w:rsidR="008F11EE" w:rsidRDefault="008F11EE" w:rsidP="008F11EE">
      <w:pPr>
        <w:pStyle w:val="Listaszerbekezds"/>
        <w:numPr>
          <w:ilvl w:val="0"/>
          <w:numId w:val="42"/>
        </w:numPr>
      </w:pPr>
      <w:r>
        <w:t>Jelszó módosító felület</w:t>
      </w:r>
    </w:p>
    <w:p w14:paraId="657C27B7" w14:textId="6A905D3A" w:rsidR="008F11EE" w:rsidRPr="00B736A6" w:rsidRDefault="008F11EE" w:rsidP="008F11EE">
      <w:pPr>
        <w:pStyle w:val="Listaszerbekezds"/>
        <w:numPr>
          <w:ilvl w:val="0"/>
          <w:numId w:val="42"/>
        </w:numPr>
      </w:pPr>
      <w:r>
        <w:t>Mérés típusok listázása: Megnyithatók a különböző mérési típusok és tömeges adattörlés lehetséges két dátum között.</w:t>
      </w:r>
    </w:p>
    <w:p w14:paraId="0600C35A" w14:textId="03F91D1F" w:rsidR="00B736A6" w:rsidRPr="00B736A6" w:rsidRDefault="00D20E0C" w:rsidP="00B736A6">
      <w:pPr>
        <w:pStyle w:val="Cmsor2"/>
      </w:pPr>
      <w:bookmarkStart w:id="66" w:name="_Toc225435356"/>
      <w:r>
        <w:lastRenderedPageBreak/>
        <w:t>Állomás</w:t>
      </w:r>
      <w:bookmarkEnd w:id="66"/>
    </w:p>
    <w:p w14:paraId="5027F68D" w14:textId="1EB4DA5E" w:rsidR="00D20E0C" w:rsidRDefault="00D070E1" w:rsidP="00D20E0C">
      <w:pPr>
        <w:pStyle w:val="Cmsor3"/>
      </w:pPr>
      <w:bookmarkStart w:id="67" w:name="_Toc225435357"/>
      <w:r>
        <w:t>Hardver</w:t>
      </w:r>
      <w:bookmarkEnd w:id="67"/>
    </w:p>
    <w:p w14:paraId="076ACBF0" w14:textId="1D4976E2" w:rsidR="00D070E1" w:rsidRDefault="005C395B" w:rsidP="00D070E1">
      <w:pPr>
        <w:keepNext/>
        <w:jc w:val="center"/>
      </w:pPr>
      <w:r>
        <w:rPr>
          <w:noProof/>
        </w:rPr>
        <w:drawing>
          <wp:inline distT="0" distB="0" distL="0" distR="0" wp14:anchorId="26627067" wp14:editId="76FF3395">
            <wp:extent cx="5579745" cy="4620895"/>
            <wp:effectExtent l="0" t="0" r="1905" b="8255"/>
            <wp:docPr id="1910763909"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63909" name="Kép 1910763909"/>
                    <pic:cNvPicPr/>
                  </pic:nvPicPr>
                  <pic:blipFill>
                    <a:blip r:embed="rId61">
                      <a:extLst>
                        <a:ext uri="{28A0092B-C50C-407E-A947-70E740481C1C}">
                          <a14:useLocalDpi xmlns:a14="http://schemas.microsoft.com/office/drawing/2010/main" val="0"/>
                        </a:ext>
                      </a:extLst>
                    </a:blip>
                    <a:stretch>
                      <a:fillRect/>
                    </a:stretch>
                  </pic:blipFill>
                  <pic:spPr>
                    <a:xfrm>
                      <a:off x="0" y="0"/>
                      <a:ext cx="5579745" cy="4620895"/>
                    </a:xfrm>
                    <a:prstGeom prst="rect">
                      <a:avLst/>
                    </a:prstGeom>
                  </pic:spPr>
                </pic:pic>
              </a:graphicData>
            </a:graphic>
          </wp:inline>
        </w:drawing>
      </w:r>
    </w:p>
    <w:p w14:paraId="17BA7204" w14:textId="0316AFF9" w:rsidR="00B736A6" w:rsidRDefault="004D47E9" w:rsidP="00D070E1">
      <w:pPr>
        <w:pStyle w:val="Kpalrs"/>
        <w:jc w:val="center"/>
      </w:pPr>
      <w:fldSimple w:instr=" SEQ ábra \* ARABIC ">
        <w:r>
          <w:rPr>
            <w:noProof/>
          </w:rPr>
          <w:t>26</w:t>
        </w:r>
      </w:fldSimple>
      <w:r w:rsidR="00D070E1">
        <w:t xml:space="preserve">. ábra Állomás bekötési rajz (Forrás: Saját, Használt szerkesztő: </w:t>
      </w:r>
      <w:proofErr w:type="spellStart"/>
      <w:r w:rsidR="00D070E1">
        <w:t>Cirkit</w:t>
      </w:r>
      <w:proofErr w:type="spellEnd"/>
      <w:r w:rsidR="00D070E1">
        <w:t xml:space="preserve"> </w:t>
      </w:r>
      <w:proofErr w:type="spellStart"/>
      <w:r w:rsidR="00D070E1">
        <w:t>Designer</w:t>
      </w:r>
      <w:proofErr w:type="spellEnd"/>
      <w:r w:rsidR="00D070E1">
        <w:t>)</w:t>
      </w:r>
    </w:p>
    <w:p w14:paraId="2B7FA48F" w14:textId="63DC2F6D" w:rsidR="00D070E1" w:rsidRDefault="00AC4CEA" w:rsidP="00D070E1">
      <w:r>
        <w:t xml:space="preserve">A szenzor állomás központi eleme a </w:t>
      </w:r>
      <w:proofErr w:type="spellStart"/>
      <w:r>
        <w:t>Raspberry</w:t>
      </w:r>
      <w:proofErr w:type="spellEnd"/>
      <w:r>
        <w:t xml:space="preserve"> Pi 4 </w:t>
      </w:r>
      <w:proofErr w:type="spellStart"/>
      <w:r>
        <w:t>Model</w:t>
      </w:r>
      <w:proofErr w:type="spellEnd"/>
      <w:r>
        <w:t xml:space="preserve"> B mikrokontroller, amely kezeli az analóg és digitális bemeneteket, valamint a perifériák tápellátását. A különböző szenzorok egy próbapanelon (</w:t>
      </w:r>
      <w:proofErr w:type="spellStart"/>
      <w:r>
        <w:t>breadboard</w:t>
      </w:r>
      <w:proofErr w:type="spellEnd"/>
      <w:r>
        <w:t>) keresztül csatlakoznak a vezérlőhöz, így gyorsítva a prototípus fejlesztést és egyszerűsítve a módosítást.</w:t>
      </w:r>
    </w:p>
    <w:p w14:paraId="52B583CE" w14:textId="01EACB3B" w:rsidR="00AC4CEA" w:rsidRDefault="00AC4CEA" w:rsidP="00D070E1">
      <w:r>
        <w:t xml:space="preserve">A tápellátás egy külsőakkumulátor használatával történik, így lehetővé téve a hálózat nélküli működést, futtatást. </w:t>
      </w:r>
      <w:r w:rsidR="002F7144">
        <w:t>A 20000mAh-s tápegységgel egy becsült 24 órás üzemidő érhető el, mely a prototípus elkészítésére, tesztelésére elegendő. Az USB-C-s bemeneten az akkumulátorról 5 V jön be, melyet a mikrokontroller feszültség szabályzó áramkörei átalakítanak 3,3 V-os szintre a GPIO és a szenzorok számára.</w:t>
      </w:r>
    </w:p>
    <w:p w14:paraId="439BB4E7" w14:textId="2331F666" w:rsidR="002F7144" w:rsidRDefault="002F7144" w:rsidP="00D070E1">
      <w:r>
        <w:lastRenderedPageBreak/>
        <w:t>A rendszer külső komponensei, mint a DHT11, ADS1115 és GUSA-S12SD a közös földpotenciálra vannak kötve. Míg a tápellátásuk a közös 3,3 V potenciál</w:t>
      </w:r>
      <w:r w:rsidR="00E07BDE">
        <w:t>on történik</w:t>
      </w:r>
      <w:r>
        <w:t>. Ezek a próbapanel bal oldalán láthatók.</w:t>
      </w:r>
    </w:p>
    <w:p w14:paraId="1DCFB2ED" w14:textId="2777D0D1" w:rsidR="00E07BDE" w:rsidRDefault="00E07BDE" w:rsidP="00FC07ED">
      <w:r>
        <w:t xml:space="preserve">A kamera modul szalagkábelen keresztül csatlakozik a </w:t>
      </w:r>
      <w:proofErr w:type="spellStart"/>
      <w:r>
        <w:t>Raspberry</w:t>
      </w:r>
      <w:proofErr w:type="spellEnd"/>
      <w:r>
        <w:t xml:space="preserve"> Pi CSI bemenetéhez. Ez nagy sebességű átvitelt biztosít képek </w:t>
      </w:r>
      <w:r w:rsidR="006E41D9">
        <w:t>feldolgozására</w:t>
      </w:r>
      <w:r>
        <w:t>.</w:t>
      </w:r>
    </w:p>
    <w:p w14:paraId="297F4848" w14:textId="3A4D24AB" w:rsidR="00FC07ED" w:rsidRDefault="00FC07ED" w:rsidP="00FC07ED">
      <w:r>
        <w:t>A DHT11 digitális páratartalom és hőmérséklet szenzor 3 vezetéken csatlakozik:</w:t>
      </w:r>
    </w:p>
    <w:p w14:paraId="44F36048" w14:textId="5FAB0A6B" w:rsidR="00FC07ED" w:rsidRDefault="00FC07ED" w:rsidP="00FC07ED">
      <w:pPr>
        <w:pStyle w:val="Listaszerbekezds"/>
        <w:numPr>
          <w:ilvl w:val="0"/>
          <w:numId w:val="43"/>
        </w:numPr>
      </w:pPr>
      <w:r>
        <w:t>VCC: 3,3 V táp</w:t>
      </w:r>
    </w:p>
    <w:p w14:paraId="19E75462" w14:textId="2D74FDBB" w:rsidR="00FC07ED" w:rsidRDefault="00FC07ED" w:rsidP="00FC07ED">
      <w:pPr>
        <w:pStyle w:val="Listaszerbekezds"/>
        <w:numPr>
          <w:ilvl w:val="0"/>
          <w:numId w:val="43"/>
        </w:numPr>
      </w:pPr>
      <w:r>
        <w:t>GND: Földelés</w:t>
      </w:r>
    </w:p>
    <w:p w14:paraId="58BC13E6" w14:textId="369877BB" w:rsidR="00FC07ED" w:rsidRDefault="00FC07ED" w:rsidP="00FC07ED">
      <w:pPr>
        <w:pStyle w:val="Listaszerbekezds"/>
        <w:numPr>
          <w:ilvl w:val="0"/>
          <w:numId w:val="43"/>
        </w:numPr>
      </w:pPr>
      <w:r>
        <w:t>DATA: GPIO bemeneti pin</w:t>
      </w:r>
    </w:p>
    <w:p w14:paraId="40BF2ED3" w14:textId="3EE2E7F4" w:rsidR="00FC07ED" w:rsidRDefault="00FC07ED" w:rsidP="00FC07ED">
      <w:r>
        <w:t>Egyvezetékes digitális protokollon keresztül történik a kommunikáció, amely időzítés alapon felváltva szolgáltat páratartalom és hőmérséklet adatokat.</w:t>
      </w:r>
      <w:r w:rsidR="00F412A3">
        <w:fldChar w:fldCharType="begin"/>
      </w:r>
      <w:r w:rsidR="008D212C">
        <w:instrText xml:space="preserve"> ADDIN ZOTERO_ITEM CSL_CITATION {"citationID":"ucAGmueM","properties":{"formattedCitation":"[30]","plainCitation":"[30]","noteIndex":0},"citationItems":[{"id":276,"uris":["http://zotero.org/users/local/XH02LzYA/items/IK4IYSF8"],"itemData":{"id":276,"type":"webpage","abstract":"DHT11–Temperature and Humidity Sensor","container-title":"Components101","language":"en","title":"DHT11–Temperature and Humidity Sensor","URL":"https://components101.com/sensors/dht11-temperature-sensor","accessed":{"date-parts":[["2026",3,23]]}}}],"schema":"https://github.com/citation-style-language/schema/raw/master/csl-citation.json"} </w:instrText>
      </w:r>
      <w:r w:rsidR="00F412A3">
        <w:fldChar w:fldCharType="separate"/>
      </w:r>
      <w:r w:rsidR="008D212C" w:rsidRPr="008D212C">
        <w:rPr>
          <w:rFonts w:cs="Times New Roman"/>
        </w:rPr>
        <w:t>[30]</w:t>
      </w:r>
      <w:r w:rsidR="00F412A3">
        <w:fldChar w:fldCharType="end"/>
      </w:r>
    </w:p>
    <w:p w14:paraId="2BD80A4F" w14:textId="7DBA42B1" w:rsidR="00F412A3" w:rsidRDefault="00FC07ED" w:rsidP="00FC07ED">
      <w:r>
        <w:t>Az ADS1115 analóg és digitális konverter, illetve a GUSA-S12SD UV fény intenzitás szenzor</w:t>
      </w:r>
      <w:r w:rsidR="00420B9E">
        <w:t xml:space="preserve"> I</w:t>
      </w:r>
      <w:r w:rsidR="00420B9E" w:rsidRPr="00420B9E">
        <w:rPr>
          <w:vertAlign w:val="superscript"/>
        </w:rPr>
        <w:t>2</w:t>
      </w:r>
      <w:r w:rsidR="00420B9E">
        <w:t>C buszon keresztül kommunikál a vezérlővel. A szenzor</w:t>
      </w:r>
      <w:r w:rsidR="00F412A3">
        <w:t xml:space="preserve"> </w:t>
      </w:r>
      <w:r w:rsidR="00420B9E">
        <w:t>adatkábele a konverter A0 csatornájára csatlakozik, ami digitálissá alakítja a bejövő analóg jelet és szolgáltatja a vezérlőnek.</w:t>
      </w:r>
      <w:r w:rsidR="00F412A3">
        <w:fldChar w:fldCharType="begin"/>
      </w:r>
      <w:r w:rsidR="008D212C">
        <w:instrText xml:space="preserve"> ADDIN ZOTERO_ITEM CSL_CITATION {"citationID":"Q2IS0lmj","properties":{"formattedCitation":"[31], [32]","plainCitation":"[31], [32]","noteIndex":0},"citationItems":[{"id":274,"uris":["http://zotero.org/users/local/XH02LzYA/items/YBK3EU7U"],"itemData":{"id":274,"type":"webpage","title":"Roithner Lasertechnik - Detectors / UV Photodiodes","URL":"https://www.roithner-laser.com/pd_uv.html#guv","accessed":{"date-parts":[["2026",3,23]]}}},{"id":272,"uris":["http://zotero.org/users/local/XH02LzYA/items/FRK6GBGB"],"itemData":{"id":272,"type":"webpage","title":"ADS1115 data sheet, product information and support | TI.com","URL":"https://www.ti.com/product/ADS1115#pps","accessed":{"date-parts":[["2026",3,23]]}}}],"schema":"https://github.com/citation-style-language/schema/raw/master/csl-citation.json"} </w:instrText>
      </w:r>
      <w:r w:rsidR="00F412A3">
        <w:fldChar w:fldCharType="separate"/>
      </w:r>
      <w:r w:rsidR="008D212C" w:rsidRPr="008D212C">
        <w:rPr>
          <w:rFonts w:cs="Times New Roman"/>
        </w:rPr>
        <w:t>[31], [32]</w:t>
      </w:r>
      <w:r w:rsidR="00F412A3">
        <w:fldChar w:fldCharType="end"/>
      </w:r>
    </w:p>
    <w:p w14:paraId="6AADDFC4" w14:textId="1A10473A" w:rsidR="00FC07ED" w:rsidRDefault="00420B9E" w:rsidP="00FC07ED">
      <w:r>
        <w:t>5 pin van használatban</w:t>
      </w:r>
      <w:r w:rsidR="00F412A3">
        <w:t xml:space="preserve"> az ADC-n</w:t>
      </w:r>
      <w:r>
        <w:t>:</w:t>
      </w:r>
    </w:p>
    <w:p w14:paraId="62DD0175" w14:textId="4B32D565" w:rsidR="00420B9E" w:rsidRDefault="00420B9E" w:rsidP="00420B9E">
      <w:pPr>
        <w:pStyle w:val="Listaszerbekezds"/>
        <w:numPr>
          <w:ilvl w:val="0"/>
          <w:numId w:val="44"/>
        </w:numPr>
      </w:pPr>
      <w:r>
        <w:t>VDD: 3,3 V táp</w:t>
      </w:r>
    </w:p>
    <w:p w14:paraId="63D61E5C" w14:textId="063A46DE" w:rsidR="00420B9E" w:rsidRDefault="00420B9E" w:rsidP="00420B9E">
      <w:pPr>
        <w:pStyle w:val="Listaszerbekezds"/>
        <w:numPr>
          <w:ilvl w:val="0"/>
          <w:numId w:val="44"/>
        </w:numPr>
      </w:pPr>
      <w:r>
        <w:t>GND: Földelés</w:t>
      </w:r>
    </w:p>
    <w:p w14:paraId="71348918" w14:textId="78314E2B" w:rsidR="00420B9E" w:rsidRDefault="00420B9E" w:rsidP="00420B9E">
      <w:pPr>
        <w:pStyle w:val="Listaszerbekezds"/>
        <w:numPr>
          <w:ilvl w:val="0"/>
          <w:numId w:val="44"/>
        </w:numPr>
      </w:pPr>
      <w:r>
        <w:t>SCL: Kommunikáció időzítésért felelős órajel</w:t>
      </w:r>
    </w:p>
    <w:p w14:paraId="48B99925" w14:textId="4BD1D1DA" w:rsidR="00420B9E" w:rsidRDefault="00420B9E" w:rsidP="00420B9E">
      <w:pPr>
        <w:pStyle w:val="Listaszerbekezds"/>
        <w:numPr>
          <w:ilvl w:val="0"/>
          <w:numId w:val="44"/>
        </w:numPr>
      </w:pPr>
      <w:r>
        <w:t>SDA: Vezérlővel kommunikáló adatvonal</w:t>
      </w:r>
    </w:p>
    <w:p w14:paraId="184EACBD" w14:textId="1D30620D" w:rsidR="00420B9E" w:rsidRDefault="00420B9E" w:rsidP="00420B9E">
      <w:pPr>
        <w:pStyle w:val="Listaszerbekezds"/>
        <w:numPr>
          <w:ilvl w:val="0"/>
          <w:numId w:val="44"/>
        </w:numPr>
      </w:pPr>
      <w:r>
        <w:t>ADDR: Cím választása</w:t>
      </w:r>
    </w:p>
    <w:p w14:paraId="0FD19DBD" w14:textId="4C157FCA" w:rsidR="008D212C" w:rsidRDefault="008D212C" w:rsidP="008D212C">
      <w:r>
        <w:t>Az állomás elemei egy dobozban vannak elhelyezve oly módon, hogy azok megfelelően hozzáférjenek az álltaluk mért környezeti hatásokhoz.</w:t>
      </w:r>
    </w:p>
    <w:p w14:paraId="1746AEC4" w14:textId="2FA6E12D" w:rsidR="00D20E0C" w:rsidRDefault="00AC4CEA" w:rsidP="00D20E0C">
      <w:pPr>
        <w:pStyle w:val="Cmsor3"/>
      </w:pPr>
      <w:bookmarkStart w:id="68" w:name="_Toc225435358"/>
      <w:r>
        <w:t>Kód struktúra</w:t>
      </w:r>
      <w:bookmarkEnd w:id="68"/>
    </w:p>
    <w:p w14:paraId="2DE195EF" w14:textId="70B685E8" w:rsidR="00FE38DD" w:rsidRPr="00FE38DD" w:rsidRDefault="00FE38DD" w:rsidP="00FE38DD">
      <w:r>
        <w:t xml:space="preserve">Az állomás a </w:t>
      </w:r>
      <w:r w:rsidRPr="00FE38DD">
        <w:rPr>
          <w:i/>
          <w:iCs/>
        </w:rPr>
        <w:t>config.py</w:t>
      </w:r>
      <w:r>
        <w:t xml:space="preserve"> fájljában van lehetőség a konfigurációs adatokat, konstans értékeket megadni, melyeket használva az állomás a futás során tud üzeneteket küldeni. Itt olyan konstansok találhatók meg, mint a szerver végpontjai, az állomás leíró és hitelesítő adatai, a szenzoroka adatai, a kamerák adatai és végül az üzenet és kép küldési frekvencia.</w:t>
      </w:r>
    </w:p>
    <w:p w14:paraId="7EFA1D39" w14:textId="77777777" w:rsidR="00FE38DD" w:rsidRDefault="00FE38DD" w:rsidP="00FE38DD">
      <w:pPr>
        <w:keepNext/>
      </w:pPr>
      <w:r>
        <w:rPr>
          <w:noProof/>
        </w:rPr>
        <w:lastRenderedPageBreak/>
        <w:drawing>
          <wp:inline distT="0" distB="0" distL="0" distR="0" wp14:anchorId="3856DEAF" wp14:editId="04942A1F">
            <wp:extent cx="5579745" cy="4513580"/>
            <wp:effectExtent l="0" t="0" r="1905" b="1270"/>
            <wp:docPr id="1143149515"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49515" name="Kép 1143149515"/>
                    <pic:cNvPicPr/>
                  </pic:nvPicPr>
                  <pic:blipFill>
                    <a:blip r:embed="rId62">
                      <a:extLst>
                        <a:ext uri="{28A0092B-C50C-407E-A947-70E740481C1C}">
                          <a14:useLocalDpi xmlns:a14="http://schemas.microsoft.com/office/drawing/2010/main" val="0"/>
                        </a:ext>
                      </a:extLst>
                    </a:blip>
                    <a:stretch>
                      <a:fillRect/>
                    </a:stretch>
                  </pic:blipFill>
                  <pic:spPr>
                    <a:xfrm>
                      <a:off x="0" y="0"/>
                      <a:ext cx="5579745" cy="4513580"/>
                    </a:xfrm>
                    <a:prstGeom prst="rect">
                      <a:avLst/>
                    </a:prstGeom>
                  </pic:spPr>
                </pic:pic>
              </a:graphicData>
            </a:graphic>
          </wp:inline>
        </w:drawing>
      </w:r>
    </w:p>
    <w:p w14:paraId="3FFFA16F" w14:textId="4C67AD1C" w:rsidR="00B736A6" w:rsidRDefault="004D47E9" w:rsidP="00FE38DD">
      <w:pPr>
        <w:pStyle w:val="Kpalrs"/>
        <w:jc w:val="center"/>
      </w:pPr>
      <w:fldSimple w:instr=" SEQ ábra \* ARABIC ">
        <w:r>
          <w:rPr>
            <w:noProof/>
          </w:rPr>
          <w:t>27</w:t>
        </w:r>
      </w:fldSimple>
      <w:r w:rsidR="00FE38DD">
        <w:t>. ábra Állomás osztály diagramm (Forrás: Saját)</w:t>
      </w:r>
    </w:p>
    <w:p w14:paraId="6BBA009D" w14:textId="4C5AD30D" w:rsidR="00A84538" w:rsidRDefault="00A84538" w:rsidP="00FE38DD">
      <w:r>
        <w:t>A kamera, illetve a szenzorok is egy közös osztályból öröklődnek</w:t>
      </w:r>
      <w:r w:rsidR="003A6955">
        <w:t>, amelyek megvalósítják az alap általános funkciókat, míg az alosztályokban a szenzor, eszköz specifikus adat kiolvasások és összesítések vannak implementálva.</w:t>
      </w:r>
    </w:p>
    <w:p w14:paraId="0DD324A8" w14:textId="680DE9F5" w:rsidR="003A6955" w:rsidRDefault="003A6955" w:rsidP="00FE38DD">
      <w:r>
        <w:t xml:space="preserve">A </w:t>
      </w:r>
      <w:proofErr w:type="spellStart"/>
      <w:r w:rsidRPr="003A6955">
        <w:rPr>
          <w:i/>
          <w:iCs/>
        </w:rPr>
        <w:t>NodeSessionControl</w:t>
      </w:r>
      <w:proofErr w:type="spellEnd"/>
      <w:r>
        <w:t xml:space="preserve"> osztály foglalja magába a kommunikációt elválasztva a http üzenetek küldésének logikáját az állomás többi részétől. Az üzenetekben lévő szótárok az adott osztálytól jönnek üzenet továbbításra, melyeket a </w:t>
      </w:r>
      <w:proofErr w:type="spellStart"/>
      <w:r w:rsidRPr="003A6955">
        <w:rPr>
          <w:i/>
          <w:iCs/>
        </w:rPr>
        <w:t>NodeSessionControl</w:t>
      </w:r>
      <w:proofErr w:type="spellEnd"/>
      <w:r>
        <w:t xml:space="preserve"> osztály továbbít JSON formában.</w:t>
      </w:r>
    </w:p>
    <w:p w14:paraId="4CCBDE73" w14:textId="2B819B83" w:rsidR="003A6955" w:rsidRDefault="003A6955" w:rsidP="00FE38DD">
      <w:r>
        <w:t xml:space="preserve">A </w:t>
      </w:r>
      <w:proofErr w:type="spellStart"/>
      <w:r w:rsidRPr="003A6955">
        <w:rPr>
          <w:i/>
          <w:iCs/>
        </w:rPr>
        <w:t>Node</w:t>
      </w:r>
      <w:proofErr w:type="spellEnd"/>
      <w:r>
        <w:t xml:space="preserve"> osztály tartalmazza az állomás adatait és azoknak a kezelését.</w:t>
      </w:r>
    </w:p>
    <w:p w14:paraId="6AD59521" w14:textId="77777777" w:rsidR="0045146B" w:rsidRDefault="0045146B" w:rsidP="0045146B">
      <w:pPr>
        <w:keepNext/>
        <w:jc w:val="center"/>
      </w:pPr>
      <w:r>
        <w:rPr>
          <w:noProof/>
        </w:rPr>
        <w:lastRenderedPageBreak/>
        <w:drawing>
          <wp:inline distT="0" distB="0" distL="0" distR="0" wp14:anchorId="2A495744" wp14:editId="5B1B6D98">
            <wp:extent cx="2584289" cy="1800000"/>
            <wp:effectExtent l="0" t="0" r="6985" b="0"/>
            <wp:docPr id="39464017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40173" name=""/>
                    <pic:cNvPicPr/>
                  </pic:nvPicPr>
                  <pic:blipFill>
                    <a:blip r:embed="rId63"/>
                    <a:stretch>
                      <a:fillRect/>
                    </a:stretch>
                  </pic:blipFill>
                  <pic:spPr>
                    <a:xfrm>
                      <a:off x="0" y="0"/>
                      <a:ext cx="2584289" cy="1800000"/>
                    </a:xfrm>
                    <a:prstGeom prst="rect">
                      <a:avLst/>
                    </a:prstGeom>
                  </pic:spPr>
                </pic:pic>
              </a:graphicData>
            </a:graphic>
          </wp:inline>
        </w:drawing>
      </w:r>
    </w:p>
    <w:p w14:paraId="2A7DAD5B" w14:textId="05BCDC73" w:rsidR="0045146B" w:rsidRDefault="009943AD" w:rsidP="0045146B">
      <w:pPr>
        <w:pStyle w:val="Kpalrs"/>
        <w:jc w:val="center"/>
      </w:pPr>
      <w:fldSimple w:instr=" SEQ Kód \* ARABIC ">
        <w:r>
          <w:rPr>
            <w:noProof/>
          </w:rPr>
          <w:t>7</w:t>
        </w:r>
      </w:fldSimple>
      <w:r w:rsidR="0045146B">
        <w:t xml:space="preserve">. Kód Állomás </w:t>
      </w:r>
      <w:proofErr w:type="gramStart"/>
      <w:r w:rsidR="0045146B">
        <w:t>main(</w:t>
      </w:r>
      <w:proofErr w:type="gramEnd"/>
      <w:r w:rsidR="0045146B">
        <w:t>) függvény</w:t>
      </w:r>
    </w:p>
    <w:p w14:paraId="6B828148" w14:textId="7D535145" w:rsidR="0045146B" w:rsidRPr="00A84538" w:rsidRDefault="0045146B" w:rsidP="00FE38DD">
      <w:r>
        <w:t xml:space="preserve">Az állomás futtatásához a </w:t>
      </w:r>
      <w:r w:rsidRPr="00FE38DD">
        <w:rPr>
          <w:i/>
          <w:iCs/>
        </w:rPr>
        <w:t>main.py</w:t>
      </w:r>
      <w:r>
        <w:rPr>
          <w:i/>
          <w:iCs/>
        </w:rPr>
        <w:t xml:space="preserve"> </w:t>
      </w:r>
      <w:r>
        <w:t xml:space="preserve">fájlt kell futtatni, melyeben definiálva van a </w:t>
      </w:r>
      <w:proofErr w:type="spellStart"/>
      <w:r w:rsidRPr="00FE38DD">
        <w:rPr>
          <w:i/>
          <w:iCs/>
        </w:rPr>
        <w:t>MainController</w:t>
      </w:r>
      <w:proofErr w:type="spellEnd"/>
      <w:r>
        <w:rPr>
          <w:i/>
          <w:iCs/>
        </w:rPr>
        <w:t>,</w:t>
      </w:r>
      <w:r>
        <w:t xml:space="preserve"> mely a fő függvényeket és diagrammon látható a különböző osztályokat tartalmazza. A </w:t>
      </w:r>
      <w:r w:rsidRPr="00A84538">
        <w:rPr>
          <w:i/>
          <w:iCs/>
        </w:rPr>
        <w:t>main</w:t>
      </w:r>
      <w:r>
        <w:t xml:space="preserve"> függvényben létrejön a </w:t>
      </w:r>
      <w:proofErr w:type="spellStart"/>
      <w:r w:rsidRPr="00A84538">
        <w:rPr>
          <w:i/>
          <w:iCs/>
        </w:rPr>
        <w:t>MainController</w:t>
      </w:r>
      <w:proofErr w:type="spellEnd"/>
      <w:r>
        <w:t xml:space="preserve"> a többi osztállyal együtt, majd egy végtelen ciklusban, folyamatosan adott időközönként üzeneteket küld a szervernek.</w:t>
      </w:r>
    </w:p>
    <w:p w14:paraId="21E9444F" w14:textId="5A56DC33" w:rsidR="00D20E0C" w:rsidRDefault="00D20E0C" w:rsidP="00D20E0C">
      <w:pPr>
        <w:pStyle w:val="Cmsor3"/>
      </w:pPr>
      <w:bookmarkStart w:id="69" w:name="_Toc225435359"/>
      <w:r>
        <w:t>Szenzor</w:t>
      </w:r>
      <w:r w:rsidR="00AC4CEA">
        <w:t xml:space="preserve"> könyvtárak</w:t>
      </w:r>
      <w:bookmarkEnd w:id="69"/>
    </w:p>
    <w:p w14:paraId="6AB894FA" w14:textId="15AFEE84" w:rsidR="00B736A6" w:rsidRDefault="0045146B" w:rsidP="00B736A6">
      <w:r>
        <w:t>A közös szenzor osztályban a szenzor állapota, adattípusai és egyedi neve van eltárolva. Melyeket egy függvény segítségével tud szolgáltatni üzenet küldésre JSON formátumban.</w:t>
      </w:r>
    </w:p>
    <w:p w14:paraId="43A4FEE7" w14:textId="63BDEA37" w:rsidR="0045146B" w:rsidRDefault="0045146B" w:rsidP="00B736A6">
      <w:r>
        <w:t xml:space="preserve">A DHT11 szenzor kezelése az </w:t>
      </w:r>
      <w:proofErr w:type="spellStart"/>
      <w:r w:rsidRPr="0045146B">
        <w:rPr>
          <w:i/>
          <w:iCs/>
        </w:rPr>
        <w:t>adafruit_dht</w:t>
      </w:r>
      <w:proofErr w:type="spellEnd"/>
      <w:r>
        <w:rPr>
          <w:i/>
          <w:iCs/>
        </w:rPr>
        <w:t xml:space="preserve"> </w:t>
      </w:r>
      <w:r>
        <w:t>könyvtár használatával rendkívül egyszerűn megoldható</w:t>
      </w:r>
      <w:r w:rsidR="00AB685A">
        <w:t xml:space="preserve">. Az osztályon belül csak </w:t>
      </w:r>
      <w:r w:rsidR="00AB685A" w:rsidRPr="00AB685A">
        <w:rPr>
          <w:i/>
          <w:iCs/>
        </w:rPr>
        <w:t>DHT11</w:t>
      </w:r>
      <w:r w:rsidR="00AB685A">
        <w:rPr>
          <w:i/>
          <w:iCs/>
        </w:rPr>
        <w:t xml:space="preserve"> </w:t>
      </w:r>
      <w:r w:rsidR="00AB685A">
        <w:t xml:space="preserve">osztály kerül létrehozásra a megfelelő GPIO bemenettel inicializálva, melyet a </w:t>
      </w:r>
      <w:proofErr w:type="spellStart"/>
      <w:r w:rsidR="00AB685A" w:rsidRPr="00AB685A">
        <w:rPr>
          <w:i/>
          <w:iCs/>
        </w:rPr>
        <w:t>board</w:t>
      </w:r>
      <w:proofErr w:type="spellEnd"/>
      <w:r w:rsidR="00AB685A">
        <w:rPr>
          <w:i/>
          <w:iCs/>
        </w:rPr>
        <w:t xml:space="preserve"> </w:t>
      </w:r>
      <w:r w:rsidR="00AB685A">
        <w:t xml:space="preserve">beépített </w:t>
      </w:r>
      <w:proofErr w:type="spellStart"/>
      <w:r w:rsidR="00AB685A">
        <w:t>Raspberry</w:t>
      </w:r>
      <w:proofErr w:type="spellEnd"/>
      <w:r w:rsidR="00AB685A">
        <w:t xml:space="preserve"> könyvtáron keresztül érünk el. A használt GPIO port a 17-es. A létrehozott osztály </w:t>
      </w:r>
      <w:proofErr w:type="spellStart"/>
      <w:r w:rsidR="00AB685A" w:rsidRPr="00AB685A">
        <w:rPr>
          <w:i/>
          <w:iCs/>
        </w:rPr>
        <w:t>humidity</w:t>
      </w:r>
      <w:proofErr w:type="spellEnd"/>
      <w:r w:rsidR="00AB685A">
        <w:t xml:space="preserve"> és </w:t>
      </w:r>
      <w:proofErr w:type="spellStart"/>
      <w:r w:rsidR="00AB685A" w:rsidRPr="00AB685A">
        <w:rPr>
          <w:i/>
          <w:iCs/>
        </w:rPr>
        <w:t>temperature</w:t>
      </w:r>
      <w:proofErr w:type="spellEnd"/>
      <w:r w:rsidR="00AB685A">
        <w:t xml:space="preserve"> tulajdonságainak leolvasásával kapható a páratartalom é a hőmérséklet.</w:t>
      </w:r>
      <w:r w:rsidR="00AB685A">
        <w:fldChar w:fldCharType="begin"/>
      </w:r>
      <w:r w:rsidR="00AB685A">
        <w:instrText xml:space="preserve"> ADDIN ZOTERO_ITEM CSL_CITATION {"citationID":"rNZ5XZyF","properties":{"formattedCitation":"[33]","plainCitation":"[33]","noteIndex":0},"citationItems":[{"id":278,"uris":["http://zotero.org/users/local/XH02LzYA/items/W7HDKJF3"],"itemData":{"id":278,"type":"webpage","title":"Introduction — Adafruit CircuitPython DHT Library 1.0 documentation","URL":"https://docs.circuitpython.org/projects/dht/en/latest/","accessed":{"date-parts":[["2026",3,24]]}}}],"schema":"https://github.com/citation-style-language/schema/raw/master/csl-citation.json"} </w:instrText>
      </w:r>
      <w:r w:rsidR="00AB685A">
        <w:fldChar w:fldCharType="separate"/>
      </w:r>
      <w:r w:rsidR="00AB685A" w:rsidRPr="00AB685A">
        <w:rPr>
          <w:rFonts w:cs="Times New Roman"/>
        </w:rPr>
        <w:t>[33]</w:t>
      </w:r>
      <w:r w:rsidR="00AB685A">
        <w:fldChar w:fldCharType="end"/>
      </w:r>
    </w:p>
    <w:p w14:paraId="3448A379" w14:textId="36159DDF" w:rsidR="00AB685A" w:rsidRDefault="00AB685A" w:rsidP="00B736A6">
      <w:r>
        <w:t>Az UV szenzor esetében nehezebb a helyzet, mivel a kiolvasás az analóg digitális konverteren keresztül történik.</w:t>
      </w:r>
      <w:r w:rsidR="007245FF">
        <w:t xml:space="preserve"> 3 objektumot kell létrehoznunk az UV intenzitás kiolvasásához. Először létre kell hoznunk az </w:t>
      </w:r>
      <w:r w:rsidR="007245FF" w:rsidRPr="007245FF">
        <w:rPr>
          <w:i/>
          <w:iCs/>
        </w:rPr>
        <w:t>I2C</w:t>
      </w:r>
      <w:r w:rsidR="007245FF">
        <w:t xml:space="preserve"> objektumot a beépített </w:t>
      </w:r>
      <w:proofErr w:type="spellStart"/>
      <w:r w:rsidR="007245FF" w:rsidRPr="007245FF">
        <w:rPr>
          <w:i/>
          <w:iCs/>
        </w:rPr>
        <w:t>board</w:t>
      </w:r>
      <w:proofErr w:type="spellEnd"/>
      <w:r w:rsidR="007245FF">
        <w:t xml:space="preserve"> könyvtáron keresztül, majd inicializálni kell az </w:t>
      </w:r>
      <w:r w:rsidR="007245FF" w:rsidRPr="007245FF">
        <w:rPr>
          <w:i/>
          <w:iCs/>
        </w:rPr>
        <w:t>adafruit_ads1x15</w:t>
      </w:r>
      <w:r w:rsidR="007245FF">
        <w:rPr>
          <w:i/>
          <w:iCs/>
        </w:rPr>
        <w:t xml:space="preserve"> </w:t>
      </w:r>
      <w:r w:rsidR="007245FF">
        <w:t>könyvtáárból származó konverter objektumot, mellyel létrehozható analóg bemenet csatorna objektum, melynek feszültségének leolvasásával kaphatjuk, meg a UV intenzitást.</w:t>
      </w:r>
      <w:r w:rsidR="007245FF">
        <w:fldChar w:fldCharType="begin"/>
      </w:r>
      <w:r w:rsidR="007245FF">
        <w:instrText xml:space="preserve"> ADDIN ZOTERO_ITEM CSL_CITATION {"citationID":"3zgccMNY","properties":{"formattedCitation":"[34]","plainCitation":"[34]","noteIndex":0},"citationItems":[{"id":280,"uris":["http://zotero.org/users/local/XH02LzYA/items/E8M8NRQY"],"itemData":{"id":280,"type":"webpage","title":"Introduction — Adafruit CIRCUITPYTHON_ADS1X15 Library 1.0 documentation","URL":"https://docs.circuitpython.org/projects/ads1x15/en/latest/","accessed":{"date-parts":[["2026",3,24]]}}}],"schema":"https://github.com/citation-style-language/schema/raw/master/csl-citation.json"} </w:instrText>
      </w:r>
      <w:r w:rsidR="007245FF">
        <w:fldChar w:fldCharType="separate"/>
      </w:r>
      <w:r w:rsidR="007245FF" w:rsidRPr="007245FF">
        <w:rPr>
          <w:rFonts w:cs="Times New Roman"/>
        </w:rPr>
        <w:t>[34]</w:t>
      </w:r>
      <w:r w:rsidR="007245FF">
        <w:fldChar w:fldCharType="end"/>
      </w:r>
    </w:p>
    <w:p w14:paraId="6540B508" w14:textId="64B01C0C" w:rsidR="007245FF" w:rsidRDefault="007245FF" w:rsidP="00B736A6">
      <w:r>
        <w:t>A DHT11 szenzor kalibrálva érkezett egyenesen megkapva a hőmérsékletet C</w:t>
      </w:r>
      <w:r w:rsidRPr="007245FF">
        <w:rPr>
          <w:vertAlign w:val="superscript"/>
        </w:rPr>
        <w:t>o</w:t>
      </w:r>
      <w:r>
        <w:t xml:space="preserve">-ban a páratartalmat pedig százalékban. Az UV szenzor feszültsége minimális változtatásokon és kalibráción ment át, mely </w:t>
      </w:r>
      <w:r w:rsidR="00F16588">
        <w:t xml:space="preserve">során </w:t>
      </w:r>
      <w:r w:rsidR="00575F98">
        <w:t xml:space="preserve">a ható </w:t>
      </w:r>
      <w:r w:rsidR="00F16588">
        <w:t>zajjal</w:t>
      </w:r>
      <w:r w:rsidR="00575F98">
        <w:t xml:space="preserve">, használt </w:t>
      </w:r>
      <w:r w:rsidR="00F16588">
        <w:t xml:space="preserve">ellenállás </w:t>
      </w:r>
      <w:r w:rsidR="00575F98">
        <w:t>és az adatlap</w:t>
      </w:r>
      <w:r w:rsidR="004D47E9">
        <w:t xml:space="preserve"> által</w:t>
      </w:r>
      <w:r w:rsidR="00575F98">
        <w:t xml:space="preserve"> adott </w:t>
      </w:r>
      <w:r w:rsidR="00575F98">
        <w:lastRenderedPageBreak/>
        <w:t xml:space="preserve">fotóárammal </w:t>
      </w:r>
      <w:r w:rsidR="00F16588">
        <w:t xml:space="preserve">számolva kerül az UV intenzitás kiszámolva </w:t>
      </w:r>
      <w:proofErr w:type="spellStart"/>
      <w:r w:rsidR="00F16588">
        <w:t>mW</w:t>
      </w:r>
      <w:proofErr w:type="spellEnd"/>
      <w:r w:rsidR="00F16588">
        <w:t>/cm</w:t>
      </w:r>
      <w:r w:rsidR="00F16588" w:rsidRPr="00F16588">
        <w:rPr>
          <w:vertAlign w:val="superscript"/>
        </w:rPr>
        <w:t>2</w:t>
      </w:r>
      <w:r w:rsidR="00F16588">
        <w:rPr>
          <w:vertAlign w:val="superscript"/>
        </w:rPr>
        <w:t xml:space="preserve"> </w:t>
      </w:r>
      <w:r w:rsidR="00F16588">
        <w:t>mértékegységre.</w:t>
      </w:r>
      <w:r w:rsidR="00575F98">
        <w:t xml:space="preserve"> Ez kódban egyszerűsítve jelenik meg.</w:t>
      </w:r>
      <w:r w:rsidR="00575F98">
        <w:fldChar w:fldCharType="begin"/>
      </w:r>
      <w:r w:rsidR="00575F98">
        <w:instrText xml:space="preserve"> ADDIN ZOTERO_ITEM CSL_CITATION {"citationID":"U6EhwIz1","properties":{"formattedCitation":"[30], [31]","plainCitation":"[30], [31]","noteIndex":0},"citationItems":[{"id":276,"uris":["http://zotero.org/users/local/XH02LzYA/items/IK4IYSF8"],"itemData":{"id":276,"type":"webpage","abstract":"DHT11–Temperature and Humidity Sensor","container-title":"Components101","language":"en","title":"DHT11–Temperature and Humidity Sensor","URL":"https://components101.com/sensors/dht11-temperature-sensor","accessed":{"date-parts":[["2026",3,23]]}}},{"id":274,"uris":["http://zotero.org/users/local/XH02LzYA/items/YBK3EU7U"],"itemData":{"id":274,"type":"webpage","title":"Roithner Lasertechnik - Detectors / UV Photodiodes","URL":"https://www.roithner-laser.com/pd_uv.html#guv","accessed":{"date-parts":[["2026",3,23]]}}}],"schema":"https://github.com/citation-style-language/schema/raw/master/csl-citation.json"} </w:instrText>
      </w:r>
      <w:r w:rsidR="00575F98">
        <w:fldChar w:fldCharType="separate"/>
      </w:r>
      <w:r w:rsidR="00575F98" w:rsidRPr="00575F98">
        <w:rPr>
          <w:rFonts w:cs="Times New Roman"/>
        </w:rPr>
        <w:t>[30], [31]</w:t>
      </w:r>
      <w:r w:rsidR="00575F98">
        <w:fldChar w:fldCharType="end"/>
      </w:r>
    </w:p>
    <w:p w14:paraId="3477E09C" w14:textId="77777777" w:rsidR="00F16588" w:rsidRDefault="00F16588" w:rsidP="00F16588">
      <w:pPr>
        <w:keepNext/>
      </w:pPr>
      <m:oMathPara>
        <m:oMath>
          <m:r>
            <w:rPr>
              <w:rFonts w:ascii="Cambria Math" w:hAnsi="Cambria Math"/>
            </w:rPr>
            <m:t>E=</m:t>
          </m:r>
          <m:f>
            <m:fPr>
              <m:ctrlPr>
                <w:rPr>
                  <w:rFonts w:ascii="Cambria Math" w:hAnsi="Cambria Math"/>
                  <w:i/>
                </w:rPr>
              </m:ctrlPr>
            </m:fPr>
            <m:num>
              <m:r>
                <w:rPr>
                  <w:rFonts w:ascii="Cambria Math" w:hAnsi="Cambria Math"/>
                </w:rPr>
                <m:t xml:space="preserve">U - </m:t>
              </m:r>
              <m:sSub>
                <m:sSubPr>
                  <m:ctrlPr>
                    <w:rPr>
                      <w:rFonts w:ascii="Cambria Math" w:hAnsi="Cambria Math"/>
                      <w:i/>
                    </w:rPr>
                  </m:ctrlPr>
                </m:sSubPr>
                <m:e>
                  <m:r>
                    <w:rPr>
                      <w:rFonts w:ascii="Cambria Math" w:hAnsi="Cambria Math"/>
                    </w:rPr>
                    <m:t>U</m:t>
                  </m:r>
                </m:e>
                <m:sub>
                  <m:r>
                    <w:rPr>
                      <w:rFonts w:ascii="Cambria Math" w:hAnsi="Cambria Math"/>
                    </w:rPr>
                    <m:t>sötét</m:t>
                  </m:r>
                </m:sub>
              </m:sSub>
            </m:num>
            <m:den>
              <m:r>
                <w:rPr>
                  <w:rFonts w:ascii="Cambria Math" w:hAnsi="Cambria Math"/>
                </w:rPr>
                <m:t xml:space="preserve">R ∙  </m:t>
              </m:r>
              <m:sSub>
                <m:sSubPr>
                  <m:ctrlPr>
                    <w:rPr>
                      <w:rFonts w:ascii="Cambria Math" w:hAnsi="Cambria Math"/>
                      <w:i/>
                    </w:rPr>
                  </m:ctrlPr>
                </m:sSubPr>
                <m:e>
                  <m:r>
                    <w:rPr>
                      <w:rFonts w:ascii="Cambria Math" w:hAnsi="Cambria Math"/>
                    </w:rPr>
                    <m:t>I</m:t>
                  </m:r>
                </m:e>
                <m:sub>
                  <m:r>
                    <w:rPr>
                      <w:rFonts w:ascii="Cambria Math" w:hAnsi="Cambria Math"/>
                    </w:rPr>
                    <m:t>f</m:t>
                  </m:r>
                </m:sub>
              </m:sSub>
            </m:den>
          </m:f>
        </m:oMath>
      </m:oMathPara>
    </w:p>
    <w:p w14:paraId="547A5613" w14:textId="7B173187" w:rsidR="00F16588" w:rsidRPr="00F16588" w:rsidRDefault="00F16588" w:rsidP="00F16588">
      <w:pPr>
        <w:pStyle w:val="Kpalrs"/>
        <w:jc w:val="center"/>
      </w:pPr>
      <w:fldSimple w:instr=" SEQ egyenlet \* ARABIC ">
        <w:r>
          <w:rPr>
            <w:noProof/>
          </w:rPr>
          <w:t>1</w:t>
        </w:r>
      </w:fldSimple>
      <w:r>
        <w:t>. egyenlet UV intenzitás számítás</w:t>
      </w:r>
      <w:r w:rsidR="00575F98">
        <w:t xml:space="preserve"> (Forrás: </w:t>
      </w:r>
      <w:r w:rsidR="00575F98">
        <w:fldChar w:fldCharType="begin"/>
      </w:r>
      <w:r w:rsidR="00575F98">
        <w:instrText xml:space="preserve"> ADDIN ZOTERO_ITEM CSL_CITATION {"citationID":"5AscT92H","properties":{"formattedCitation":"[31]","plainCitation":"[31]","noteIndex":0},"citationItems":[{"id":274,"uris":["http://zotero.org/users/local/XH02LzYA/items/YBK3EU7U"],"itemData":{"id":274,"type":"webpage","title":"Roithner Lasertechnik - Detectors / UV Photodiodes","URL":"https://www.roithner-laser.com/pd_uv.html#guv","accessed":{"date-parts":[["2026",3,23]]}}}],"schema":"https://github.com/citation-style-language/schema/raw/master/csl-citation.json"} </w:instrText>
      </w:r>
      <w:r w:rsidR="00575F98">
        <w:fldChar w:fldCharType="separate"/>
      </w:r>
      <w:r w:rsidR="00575F98" w:rsidRPr="00575F98">
        <w:t>[31]</w:t>
      </w:r>
      <w:r w:rsidR="00575F98">
        <w:fldChar w:fldCharType="end"/>
      </w:r>
      <w:r w:rsidR="00575F98">
        <w:t>)</w:t>
      </w:r>
    </w:p>
    <w:p w14:paraId="575D01DB" w14:textId="31496E04" w:rsidR="00D20E0C" w:rsidRDefault="00D20E0C" w:rsidP="00D20E0C">
      <w:pPr>
        <w:pStyle w:val="Cmsor3"/>
      </w:pPr>
      <w:bookmarkStart w:id="70" w:name="_Toc225435360"/>
      <w:proofErr w:type="spellStart"/>
      <w:r>
        <w:t>Raspberry</w:t>
      </w:r>
      <w:proofErr w:type="spellEnd"/>
      <w:r>
        <w:t xml:space="preserve"> kamera</w:t>
      </w:r>
      <w:bookmarkEnd w:id="70"/>
    </w:p>
    <w:p w14:paraId="71100278" w14:textId="6461536B" w:rsidR="00B736A6" w:rsidRDefault="00575F98" w:rsidP="00B736A6">
      <w:r>
        <w:t xml:space="preserve">Az eredeti </w:t>
      </w:r>
      <w:proofErr w:type="spellStart"/>
      <w:r>
        <w:t>Raspberry</w:t>
      </w:r>
      <w:proofErr w:type="spellEnd"/>
      <w:r>
        <w:t xml:space="preserve"> kamera a </w:t>
      </w:r>
      <w:r w:rsidRPr="00575F98">
        <w:rPr>
          <w:i/>
          <w:iCs/>
        </w:rPr>
        <w:t>picamera2</w:t>
      </w:r>
      <w:r>
        <w:t xml:space="preserve"> könyvtárral van használva. Az osztályon belül a </w:t>
      </w:r>
      <w:r w:rsidRPr="00575F98">
        <w:rPr>
          <w:i/>
          <w:iCs/>
        </w:rPr>
        <w:t>Picamera2</w:t>
      </w:r>
      <w:r>
        <w:rPr>
          <w:i/>
          <w:iCs/>
        </w:rPr>
        <w:t xml:space="preserve"> </w:t>
      </w:r>
      <w:r>
        <w:t>osztály definiálásra kerül</w:t>
      </w:r>
      <w:r w:rsidR="005843E7">
        <w:t xml:space="preserve">. A kamerának a felbontása és formátuma konfigurálódik az </w:t>
      </w:r>
      <w:proofErr w:type="spellStart"/>
      <w:r w:rsidR="005843E7">
        <w:t>inicializáció</w:t>
      </w:r>
      <w:proofErr w:type="spellEnd"/>
      <w:r w:rsidR="005843E7">
        <w:t xml:space="preserve"> után. Minden kép küldési ciklusban a kamera készít egy képet, mely a konfigurációs fájlban meghatározott útvonalra eltárol, majd ez a kép továbbításra kerül az útvonal al</w:t>
      </w:r>
      <w:r w:rsidR="00796E39">
        <w:t>a</w:t>
      </w:r>
      <w:r w:rsidR="005843E7">
        <w:t>p</w:t>
      </w:r>
      <w:r w:rsidR="00796E39">
        <w:t>j</w:t>
      </w:r>
      <w:r w:rsidR="005843E7">
        <w:t>án.</w:t>
      </w:r>
      <w:r w:rsidR="00796E39">
        <w:t xml:space="preserve"> Az alul látható kódban még egy </w:t>
      </w:r>
      <w:proofErr w:type="spellStart"/>
      <w:r w:rsidR="00796E39">
        <w:t>error</w:t>
      </w:r>
      <w:proofErr w:type="spellEnd"/>
      <w:r w:rsidR="00796E39">
        <w:t xml:space="preserve"> kezelés látható, mely megtörténik mind a szenzoroknál és a kameránál is.</w:t>
      </w:r>
    </w:p>
    <w:p w14:paraId="64275657" w14:textId="77777777" w:rsidR="004D47E9" w:rsidRDefault="00796E39" w:rsidP="004D47E9">
      <w:pPr>
        <w:keepNext/>
        <w:jc w:val="center"/>
      </w:pPr>
      <w:r>
        <w:rPr>
          <w:noProof/>
        </w:rPr>
        <w:drawing>
          <wp:inline distT="0" distB="0" distL="0" distR="0" wp14:anchorId="05E73FE4" wp14:editId="0D63CE46">
            <wp:extent cx="3087162" cy="3240000"/>
            <wp:effectExtent l="0" t="0" r="0" b="0"/>
            <wp:docPr id="125025406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54065" name=""/>
                    <pic:cNvPicPr/>
                  </pic:nvPicPr>
                  <pic:blipFill>
                    <a:blip r:embed="rId64"/>
                    <a:stretch>
                      <a:fillRect/>
                    </a:stretch>
                  </pic:blipFill>
                  <pic:spPr>
                    <a:xfrm>
                      <a:off x="0" y="0"/>
                      <a:ext cx="3087162" cy="3240000"/>
                    </a:xfrm>
                    <a:prstGeom prst="rect">
                      <a:avLst/>
                    </a:prstGeom>
                  </pic:spPr>
                </pic:pic>
              </a:graphicData>
            </a:graphic>
          </wp:inline>
        </w:drawing>
      </w:r>
    </w:p>
    <w:p w14:paraId="777BA8A2" w14:textId="203517FB" w:rsidR="005843E7" w:rsidRPr="00575F98" w:rsidRDefault="004D47E9" w:rsidP="004D47E9">
      <w:pPr>
        <w:pStyle w:val="Kpalrs"/>
        <w:jc w:val="center"/>
      </w:pPr>
      <w:fldSimple w:instr=" SEQ ábra \* ARABIC ">
        <w:r>
          <w:rPr>
            <w:noProof/>
          </w:rPr>
          <w:t>28</w:t>
        </w:r>
      </w:fldSimple>
      <w:r>
        <w:t xml:space="preserve">. ábra </w:t>
      </w:r>
      <w:proofErr w:type="spellStart"/>
      <w:r>
        <w:t>Raspberry</w:t>
      </w:r>
      <w:proofErr w:type="spellEnd"/>
      <w:r>
        <w:t xml:space="preserve"> kamera kód implementáció (Forrás: Saját)</w:t>
      </w:r>
    </w:p>
    <w:p w14:paraId="34351780" w14:textId="21F45969" w:rsidR="00D20E0C" w:rsidRDefault="00875A4C" w:rsidP="00D20E0C">
      <w:pPr>
        <w:pStyle w:val="Cmsor3"/>
      </w:pPr>
      <w:bookmarkStart w:id="71" w:name="_Toc225435361"/>
      <w:r>
        <w:t>Kommunikáció</w:t>
      </w:r>
      <w:bookmarkEnd w:id="71"/>
    </w:p>
    <w:p w14:paraId="20E8A53F" w14:textId="1C12A8C2" w:rsidR="00B736A6" w:rsidRDefault="00796E39" w:rsidP="00B736A6">
      <w:r>
        <w:t xml:space="preserve">A kommunikáció hardveres megoldása a </w:t>
      </w:r>
      <w:proofErr w:type="spellStart"/>
      <w:r>
        <w:t>Raspberry</w:t>
      </w:r>
      <w:proofErr w:type="spellEnd"/>
      <w:r>
        <w:t xml:space="preserve"> Pi wifi modulján keresztül van megvalósítva. A Wifinek köszönhetően az egy állomásos mérés kivitelezése egyszerűbb, </w:t>
      </w:r>
      <w:r>
        <w:lastRenderedPageBreak/>
        <w:t>mint a kutatás során felsorolt egyéb megoldások.</w:t>
      </w:r>
    </w:p>
    <w:p w14:paraId="0A67CA08" w14:textId="619B02EA" w:rsidR="009943AD" w:rsidRDefault="00796E39" w:rsidP="00B736A6">
      <w:r>
        <w:t xml:space="preserve">A szoftveres megvalósítás a </w:t>
      </w:r>
      <w:proofErr w:type="spellStart"/>
      <w:r w:rsidRPr="00796E39">
        <w:rPr>
          <w:i/>
          <w:iCs/>
        </w:rPr>
        <w:t>requests</w:t>
      </w:r>
      <w:proofErr w:type="spellEnd"/>
      <w:r>
        <w:rPr>
          <w:i/>
          <w:iCs/>
        </w:rPr>
        <w:t xml:space="preserve"> </w:t>
      </w:r>
      <w:proofErr w:type="spellStart"/>
      <w:r>
        <w:t>python</w:t>
      </w:r>
      <w:proofErr w:type="spellEnd"/>
      <w:r>
        <w:t xml:space="preserve"> könyvtáron keresztül történik, amelynek használatával http POST kéréseket küld az állomás a szerver </w:t>
      </w:r>
      <w:proofErr w:type="spellStart"/>
      <w:r>
        <w:t>api</w:t>
      </w:r>
      <w:proofErr w:type="spellEnd"/>
      <w:r>
        <w:t xml:space="preserve"> végpontjaira.</w:t>
      </w:r>
      <w:r w:rsidR="009943AD">
        <w:fldChar w:fldCharType="begin"/>
      </w:r>
      <w:r w:rsidR="009943AD">
        <w:instrText xml:space="preserve"> ADDIN ZOTERO_ITEM CSL_CITATION {"citationID":"XcY8fmO1","properties":{"formattedCitation":"[35]","plainCitation":"[35]","noteIndex":0},"citationItems":[{"id":283,"uris":["http://zotero.org/users/local/XH02LzYA/items/3ZTA3MZQ"],"itemData":{"id":283,"type":"webpage","title":"Requests: HTTP for Humans™ — Requests 2.33.0.dev1 documentation","URL":"https://requests.readthedocs.io/en/latest/","accessed":{"date-parts":[["2026",3,24]]}}}],"schema":"https://github.com/citation-style-language/schema/raw/master/csl-citation.json"} </w:instrText>
      </w:r>
      <w:r w:rsidR="009943AD">
        <w:fldChar w:fldCharType="separate"/>
      </w:r>
      <w:r w:rsidR="009943AD" w:rsidRPr="009943AD">
        <w:rPr>
          <w:rFonts w:cs="Times New Roman"/>
        </w:rPr>
        <w:t>[35]</w:t>
      </w:r>
      <w:r w:rsidR="009943AD">
        <w:fldChar w:fldCharType="end"/>
      </w:r>
    </w:p>
    <w:p w14:paraId="588B75CF" w14:textId="0155BB8E" w:rsidR="00796E39" w:rsidRDefault="00796E39" w:rsidP="00B736A6">
      <w:r>
        <w:t xml:space="preserve">A </w:t>
      </w:r>
      <w:proofErr w:type="spellStart"/>
      <w:r w:rsidRPr="00796E39">
        <w:rPr>
          <w:i/>
          <w:iCs/>
        </w:rPr>
        <w:t>NodeSessionControl</w:t>
      </w:r>
      <w:proofErr w:type="spellEnd"/>
      <w:r>
        <w:rPr>
          <w:i/>
          <w:iCs/>
        </w:rPr>
        <w:t xml:space="preserve"> </w:t>
      </w:r>
      <w:r>
        <w:t>osztály végzi a kommunikációt</w:t>
      </w:r>
      <w:r w:rsidR="002A6B0B">
        <w:t>.</w:t>
      </w:r>
      <w:r>
        <w:t xml:space="preserve"> </w:t>
      </w:r>
      <w:r w:rsidR="002A6B0B">
        <w:t>A</w:t>
      </w:r>
      <w:r>
        <w:t xml:space="preserve">z osztály attribútumai eltárolják a szerver elérési címét, a bejelentkezési </w:t>
      </w:r>
      <w:r w:rsidR="009943AD">
        <w:t xml:space="preserve">logikai értéket és a http üzent fejlécét, melyhez hitelesítés után hozzáadásra kerül a szervertől kapott </w:t>
      </w:r>
      <w:proofErr w:type="spellStart"/>
      <w:r w:rsidR="009943AD">
        <w:t>token</w:t>
      </w:r>
      <w:proofErr w:type="spellEnd"/>
      <w:r w:rsidR="009943AD">
        <w:t>, melynek használatával képes az állomás üzeneteket küldeni.</w:t>
      </w:r>
    </w:p>
    <w:p w14:paraId="62C5E09E" w14:textId="77777777" w:rsidR="009943AD" w:rsidRDefault="009943AD" w:rsidP="009943AD">
      <w:pPr>
        <w:keepNext/>
        <w:jc w:val="center"/>
      </w:pPr>
      <w:r>
        <w:rPr>
          <w:noProof/>
        </w:rPr>
        <w:drawing>
          <wp:inline distT="0" distB="0" distL="0" distR="0" wp14:anchorId="3CF076EC" wp14:editId="117E3078">
            <wp:extent cx="4441727" cy="1980000"/>
            <wp:effectExtent l="0" t="0" r="0" b="1270"/>
            <wp:docPr id="35248121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81212" name=""/>
                    <pic:cNvPicPr/>
                  </pic:nvPicPr>
                  <pic:blipFill>
                    <a:blip r:embed="rId65"/>
                    <a:stretch>
                      <a:fillRect/>
                    </a:stretch>
                  </pic:blipFill>
                  <pic:spPr>
                    <a:xfrm>
                      <a:off x="0" y="0"/>
                      <a:ext cx="4441727" cy="1980000"/>
                    </a:xfrm>
                    <a:prstGeom prst="rect">
                      <a:avLst/>
                    </a:prstGeom>
                  </pic:spPr>
                </pic:pic>
              </a:graphicData>
            </a:graphic>
          </wp:inline>
        </w:drawing>
      </w:r>
    </w:p>
    <w:p w14:paraId="69474638" w14:textId="3D7E64D1" w:rsidR="009943AD" w:rsidRDefault="009943AD" w:rsidP="009943AD">
      <w:pPr>
        <w:pStyle w:val="Kpalrs"/>
        <w:jc w:val="center"/>
      </w:pPr>
      <w:fldSimple w:instr=" SEQ Kód \* ARABIC ">
        <w:r>
          <w:rPr>
            <w:noProof/>
          </w:rPr>
          <w:t>8</w:t>
        </w:r>
      </w:fldSimple>
      <w:r>
        <w:t>. Kód POST küldése (Forrás: Saját)</w:t>
      </w:r>
    </w:p>
    <w:p w14:paraId="29352DDE" w14:textId="2C4214B6" w:rsidR="009943AD" w:rsidRDefault="009943AD" w:rsidP="009943AD">
      <w:r>
        <w:t>Az ábrán egy általános üzenet küldése látható, mely az egyszerű üzenetek küldésére szolgál, melyek kezelésére nem kell különleges mechanizmus</w:t>
      </w:r>
      <w:r w:rsidR="002A6B0B">
        <w:t>. Ha nincs bejelentkezve az állomás akkor nem megy végbe üzenet küldés. Az esetleges hiba kezelés a felsőbb rétegekben le van kezelve. A POST üzenetben a végpont a szerver címből és oldalból áll össze, az üzenetet a különböző szenzor és kamera osztályok szolgáltatják, míg a fejlécet a saját osztály adja.</w:t>
      </w:r>
    </w:p>
    <w:p w14:paraId="5D787FF3" w14:textId="424F7CB0" w:rsidR="002A6B0B" w:rsidRDefault="002A6B0B" w:rsidP="009943AD">
      <w:r>
        <w:t xml:space="preserve">Különleges üzenetküldés például az állomás adatainak kezelése, mivel a válaszban kapott </w:t>
      </w:r>
      <w:proofErr w:type="spellStart"/>
      <w:r w:rsidRPr="002A6B0B">
        <w:rPr>
          <w:i/>
          <w:iCs/>
        </w:rPr>
        <w:t>control</w:t>
      </w:r>
      <w:proofErr w:type="spellEnd"/>
      <w:r>
        <w:rPr>
          <w:i/>
          <w:iCs/>
        </w:rPr>
        <w:t xml:space="preserve"> </w:t>
      </w:r>
      <w:r>
        <w:t>érték adja meg az állomás vezérlését, küldjön-e adatokat a szervernek. A másik különleges üzenet a kép továbbítása, ahol fájlt is csatolni kell a POST üzenethez.</w:t>
      </w:r>
    </w:p>
    <w:p w14:paraId="0F617A20" w14:textId="077EFFCF" w:rsidR="002A6B0B" w:rsidRPr="002A6B0B" w:rsidRDefault="002A6B0B" w:rsidP="009943AD">
      <w:r>
        <w:t xml:space="preserve">A kommunikációs módszernek köszönhetően a szenzor önmagában képes a szerverrel kommunikálni bárhonnan </w:t>
      </w:r>
      <w:r w:rsidR="008A2221">
        <w:t>éles szerver esetén.</w:t>
      </w:r>
    </w:p>
    <w:p w14:paraId="75A29330" w14:textId="15698035" w:rsidR="00D20E0C" w:rsidRDefault="00D20E0C" w:rsidP="00D20E0C">
      <w:pPr>
        <w:pStyle w:val="Cmsor2"/>
      </w:pPr>
      <w:bookmarkStart w:id="72" w:name="_Toc225435362"/>
      <w:r>
        <w:t>Gépi látás</w:t>
      </w:r>
      <w:bookmarkEnd w:id="72"/>
    </w:p>
    <w:p w14:paraId="6EB085B0" w14:textId="77777777" w:rsidR="00B736A6" w:rsidRPr="00B736A6" w:rsidRDefault="00B736A6" w:rsidP="00B736A6"/>
    <w:p w14:paraId="0E00ED65" w14:textId="47CEEE01" w:rsidR="00D20E0C" w:rsidRDefault="00A31B60" w:rsidP="00A31B60">
      <w:pPr>
        <w:pStyle w:val="Cmsor3"/>
      </w:pPr>
      <w:bookmarkStart w:id="73" w:name="_Toc225435363"/>
      <w:r>
        <w:lastRenderedPageBreak/>
        <w:t>Tanítás</w:t>
      </w:r>
      <w:bookmarkEnd w:id="73"/>
    </w:p>
    <w:p w14:paraId="44897959" w14:textId="77777777" w:rsidR="00B736A6" w:rsidRPr="00B736A6" w:rsidRDefault="00B736A6" w:rsidP="00B736A6"/>
    <w:p w14:paraId="17C58601" w14:textId="05026D1F" w:rsidR="00A31B60" w:rsidRDefault="00A31B60" w:rsidP="00A31B60">
      <w:pPr>
        <w:pStyle w:val="Cmsor3"/>
      </w:pPr>
      <w:bookmarkStart w:id="74" w:name="_Toc225435364"/>
      <w:r>
        <w:t>Modellek</w:t>
      </w:r>
      <w:bookmarkEnd w:id="74"/>
    </w:p>
    <w:p w14:paraId="6B917F70" w14:textId="77777777" w:rsidR="00B736A6" w:rsidRPr="00B736A6" w:rsidRDefault="00B736A6" w:rsidP="00B736A6"/>
    <w:p w14:paraId="114B214C" w14:textId="31CF1109" w:rsidR="00A31B60" w:rsidRDefault="00A31B60" w:rsidP="00A31B60">
      <w:pPr>
        <w:pStyle w:val="Cmsor3"/>
      </w:pPr>
      <w:bookmarkStart w:id="75" w:name="_Toc225435365"/>
      <w:r>
        <w:t>Integráció</w:t>
      </w:r>
      <w:bookmarkEnd w:id="75"/>
    </w:p>
    <w:p w14:paraId="30A1687E" w14:textId="4AFA2375" w:rsidR="002847E8" w:rsidRDefault="00875A4C" w:rsidP="002847E8">
      <w:pPr>
        <w:pStyle w:val="Cmsor1"/>
      </w:pPr>
      <w:bookmarkStart w:id="76" w:name="_Toc225435366"/>
      <w:r>
        <w:t>Futtatás és tesztelés</w:t>
      </w:r>
      <w:bookmarkEnd w:id="76"/>
    </w:p>
    <w:p w14:paraId="1AA83E74" w14:textId="61505F1A" w:rsidR="002847E8" w:rsidRDefault="002847E8" w:rsidP="00FE34FA">
      <w:pPr>
        <w:pStyle w:val="Cmsor1"/>
      </w:pPr>
      <w:bookmarkStart w:id="77" w:name="_Toc225435368"/>
      <w:r>
        <w:t>Összefoglalás</w:t>
      </w:r>
      <w:bookmarkEnd w:id="77"/>
    </w:p>
    <w:p w14:paraId="1FC3ACF2" w14:textId="1D9B057C" w:rsidR="00FE34FA" w:rsidRPr="00FE34FA" w:rsidRDefault="00FE34FA" w:rsidP="00FE34FA">
      <w:pPr>
        <w:pStyle w:val="Cmsor2"/>
      </w:pPr>
      <w:r>
        <w:t>Tovább fejlesztés</w:t>
      </w:r>
    </w:p>
    <w:p w14:paraId="40F857BE" w14:textId="6DEDE543" w:rsidR="007C5DF4" w:rsidRDefault="007C5DF4">
      <w:pPr>
        <w:pStyle w:val="Cmsor1"/>
        <w:pageBreakBefore/>
        <w:numPr>
          <w:ilvl w:val="0"/>
          <w:numId w:val="2"/>
        </w:numPr>
        <w:jc w:val="center"/>
        <w:rPr>
          <w:rFonts w:eastAsia="Arial" w:cs="Arial"/>
        </w:rPr>
      </w:pPr>
      <w:bookmarkStart w:id="78" w:name="_Toc225435369"/>
      <w:r>
        <w:rPr>
          <w:rFonts w:eastAsia="Arial" w:cs="Arial"/>
        </w:rPr>
        <w:lastRenderedPageBreak/>
        <w:t>Irodalomjegyzék</w:t>
      </w:r>
      <w:bookmarkEnd w:id="78"/>
    </w:p>
    <w:p w14:paraId="4FBFBBDD" w14:textId="77777777" w:rsidR="009943AD" w:rsidRPr="009943AD" w:rsidRDefault="003552AA" w:rsidP="009943AD">
      <w:pPr>
        <w:pStyle w:val="Irodalomjegyzk"/>
        <w:rPr>
          <w:rFonts w:cs="Times New Roman"/>
        </w:rPr>
      </w:pPr>
      <w:r>
        <w:fldChar w:fldCharType="begin"/>
      </w:r>
      <w:r>
        <w:instrText xml:space="preserve"> ADDIN ZOTERO_BIBL {"uncited":[],"omitted":[],"custom":[]} CSL_BIBLIOGRAPHY </w:instrText>
      </w:r>
      <w:r>
        <w:fldChar w:fldCharType="separate"/>
      </w:r>
      <w:r w:rsidR="009943AD" w:rsidRPr="009943AD">
        <w:rPr>
          <w:rFonts w:cs="Times New Roman"/>
        </w:rPr>
        <w:t>[1]</w:t>
      </w:r>
      <w:r w:rsidR="009943AD" w:rsidRPr="009943AD">
        <w:rPr>
          <w:rFonts w:cs="Times New Roman"/>
        </w:rPr>
        <w:tab/>
        <w:t xml:space="preserve">A. Medela, B. Cendon, L. Gonzalez, R. Crespo Merino, és I. Nevares, </w:t>
      </w:r>
      <w:r w:rsidR="009943AD" w:rsidRPr="009943AD">
        <w:rPr>
          <w:rFonts w:cs="Times New Roman"/>
          <w:i/>
          <w:iCs/>
        </w:rPr>
        <w:t>IoT multiplatform networking to monitor and control wineries and vineyards</w:t>
      </w:r>
      <w:r w:rsidR="009943AD" w:rsidRPr="009943AD">
        <w:rPr>
          <w:rFonts w:cs="Times New Roman"/>
        </w:rPr>
        <w:t>. 2013, o. 10.</w:t>
      </w:r>
    </w:p>
    <w:p w14:paraId="0996F9A3" w14:textId="77777777" w:rsidR="009943AD" w:rsidRPr="009943AD" w:rsidRDefault="009943AD" w:rsidP="009943AD">
      <w:pPr>
        <w:pStyle w:val="Irodalomjegyzk"/>
        <w:rPr>
          <w:rFonts w:cs="Times New Roman"/>
        </w:rPr>
      </w:pPr>
      <w:r w:rsidRPr="009943AD">
        <w:rPr>
          <w:rFonts w:cs="Times New Roman"/>
        </w:rPr>
        <w:t>[2]</w:t>
      </w:r>
      <w:r w:rsidRPr="009943AD">
        <w:rPr>
          <w:rFonts w:cs="Times New Roman"/>
        </w:rPr>
        <w:tab/>
        <w:t>„Appendix-VIII-Viticulture-Test-and-Trial-Research-Precision-Viticulture-and-Automation-by-Vinescapes-2020.pdf”. Elérés: 2025. március 18. [Online]. Elérhető: https://kentdowns.org.uk/wp-content/uploads/2021/07/Appendix-VIII-Viticulture-Test-and-Trial-Research-Precision-Viticulture-and-Automation-by-Vinescapes-2020.pdf</w:t>
      </w:r>
    </w:p>
    <w:p w14:paraId="7FF3885A" w14:textId="77777777" w:rsidR="009943AD" w:rsidRPr="009943AD" w:rsidRDefault="009943AD" w:rsidP="009943AD">
      <w:pPr>
        <w:pStyle w:val="Irodalomjegyzk"/>
        <w:rPr>
          <w:rFonts w:cs="Times New Roman"/>
        </w:rPr>
      </w:pPr>
      <w:r w:rsidRPr="009943AD">
        <w:rPr>
          <w:rFonts w:cs="Times New Roman"/>
        </w:rPr>
        <w:t>[3]</w:t>
      </w:r>
      <w:r w:rsidRPr="009943AD">
        <w:rPr>
          <w:rFonts w:cs="Times New Roman"/>
        </w:rPr>
        <w:tab/>
        <w:t xml:space="preserve">A. Bastard és A. Chaillet, „Digitalization from vine to wine: Successes and remaining challenges - A review”, </w:t>
      </w:r>
      <w:r w:rsidRPr="009943AD">
        <w:rPr>
          <w:rFonts w:cs="Times New Roman"/>
          <w:i/>
          <w:iCs/>
        </w:rPr>
        <w:t>BIO Web Conf.</w:t>
      </w:r>
      <w:r w:rsidRPr="009943AD">
        <w:rPr>
          <w:rFonts w:cs="Times New Roman"/>
        </w:rPr>
        <w:t>, köt. 68, o. 01034, 2023, doi: 10.1051/bioconf/20236801034.</w:t>
      </w:r>
    </w:p>
    <w:p w14:paraId="3CC2CFFE" w14:textId="77777777" w:rsidR="009943AD" w:rsidRPr="009943AD" w:rsidRDefault="009943AD" w:rsidP="009943AD">
      <w:pPr>
        <w:pStyle w:val="Irodalomjegyzk"/>
        <w:rPr>
          <w:rFonts w:cs="Times New Roman"/>
        </w:rPr>
      </w:pPr>
      <w:r w:rsidRPr="009943AD">
        <w:rPr>
          <w:rFonts w:cs="Times New Roman"/>
        </w:rPr>
        <w:t>[4]</w:t>
      </w:r>
      <w:r w:rsidRPr="009943AD">
        <w:rPr>
          <w:rFonts w:cs="Times New Roman"/>
        </w:rPr>
        <w:tab/>
        <w:t>„How IoT is revolutionizing the Wine and Spirits Industry”, Future Drinks Expo. Elérés: 2024. április 28. [Online]. Elérhető: https://futuredrinksexpo.com/en/blog/insights-64/how-iot-is-revolutionizing-the-wine-and-spirits-industry-331.htm</w:t>
      </w:r>
    </w:p>
    <w:p w14:paraId="18B22150" w14:textId="77777777" w:rsidR="009943AD" w:rsidRPr="009943AD" w:rsidRDefault="009943AD" w:rsidP="009943AD">
      <w:pPr>
        <w:pStyle w:val="Irodalomjegyzk"/>
        <w:rPr>
          <w:rFonts w:cs="Times New Roman"/>
        </w:rPr>
      </w:pPr>
      <w:r w:rsidRPr="009943AD">
        <w:rPr>
          <w:rFonts w:cs="Times New Roman"/>
        </w:rPr>
        <w:t>[5]</w:t>
      </w:r>
      <w:r w:rsidRPr="009943AD">
        <w:rPr>
          <w:rFonts w:cs="Times New Roman"/>
        </w:rPr>
        <w:tab/>
        <w:t>ambitas.org, „Making Great Wine Even Better: The Power of IoT Sensors in Winemaking - ambitas.org”. Elérés: 2024. április 28. [Online]. Elérhető: https://www.ambitas.org/blog/making-great-wine-even-better-the-power-of-iot-sensors-in-winemaking</w:t>
      </w:r>
    </w:p>
    <w:p w14:paraId="04B4ABF8" w14:textId="77777777" w:rsidR="009943AD" w:rsidRPr="009943AD" w:rsidRDefault="009943AD" w:rsidP="009943AD">
      <w:pPr>
        <w:pStyle w:val="Irodalomjegyzk"/>
        <w:rPr>
          <w:rFonts w:cs="Times New Roman"/>
        </w:rPr>
      </w:pPr>
      <w:r w:rsidRPr="009943AD">
        <w:rPr>
          <w:rFonts w:cs="Times New Roman"/>
        </w:rPr>
        <w:t>[6]</w:t>
      </w:r>
      <w:r w:rsidRPr="009943AD">
        <w:rPr>
          <w:rFonts w:cs="Times New Roman"/>
        </w:rPr>
        <w:tab/>
        <w:t xml:space="preserve">G. Dhanush, N. Khatri, S. Kumar, és P. K. Shukla, „A comprehensive review of machine vision systems and artificial intelligence algorithms for the detection and harvesting of agricultural produce”, </w:t>
      </w:r>
      <w:r w:rsidRPr="009943AD">
        <w:rPr>
          <w:rFonts w:cs="Times New Roman"/>
          <w:i/>
          <w:iCs/>
        </w:rPr>
        <w:t>Sci. Afr.</w:t>
      </w:r>
      <w:r w:rsidRPr="009943AD">
        <w:rPr>
          <w:rFonts w:cs="Times New Roman"/>
        </w:rPr>
        <w:t>, köt. 21, o. e01798, szept. 2023, doi: 10.1016/j.sciaf.2023.e01798.</w:t>
      </w:r>
    </w:p>
    <w:p w14:paraId="2235FB86" w14:textId="77777777" w:rsidR="009943AD" w:rsidRPr="009943AD" w:rsidRDefault="009943AD" w:rsidP="009943AD">
      <w:pPr>
        <w:pStyle w:val="Irodalomjegyzk"/>
        <w:rPr>
          <w:rFonts w:cs="Times New Roman"/>
        </w:rPr>
      </w:pPr>
      <w:r w:rsidRPr="009943AD">
        <w:rPr>
          <w:rFonts w:cs="Times New Roman"/>
        </w:rPr>
        <w:t>[7]</w:t>
      </w:r>
      <w:r w:rsidRPr="009943AD">
        <w:rPr>
          <w:rFonts w:cs="Times New Roman"/>
        </w:rPr>
        <w:tab/>
        <w:t>„Smart Wine: Libelium’s IoT technology allows predictive control of vineyards in the Pago Aylés winery, Spain”, Libelium. Elérés: 2025. március 25. [Online]. Elérhető: https://www.libelium.com/libeliumworld/success-stories/smart-wine-libeliums-iot-technology-allows-predictive-control-of-vineyards-in-the-pago-ayles-winery-spain/</w:t>
      </w:r>
    </w:p>
    <w:p w14:paraId="0BFF0086" w14:textId="77777777" w:rsidR="009943AD" w:rsidRPr="009943AD" w:rsidRDefault="009943AD" w:rsidP="009943AD">
      <w:pPr>
        <w:pStyle w:val="Irodalomjegyzk"/>
        <w:rPr>
          <w:rFonts w:cs="Times New Roman"/>
        </w:rPr>
      </w:pPr>
      <w:r w:rsidRPr="009943AD">
        <w:rPr>
          <w:rFonts w:cs="Times New Roman"/>
        </w:rPr>
        <w:t>[8]</w:t>
      </w:r>
      <w:r w:rsidRPr="009943AD">
        <w:rPr>
          <w:rFonts w:cs="Times New Roman"/>
        </w:rPr>
        <w:tab/>
        <w:t xml:space="preserve">S. Niranjana, Gunasundari. V, A. Rajalakshmi, G. Dhanalakshmi, és G. Ramkumar, „An IoT Based Real-Time Monitoring System for Viticulture to Minimize Energy Consumption”, in </w:t>
      </w:r>
      <w:r w:rsidRPr="009943AD">
        <w:rPr>
          <w:rFonts w:cs="Times New Roman"/>
          <w:i/>
          <w:iCs/>
        </w:rPr>
        <w:t>2023 International Conference on Self Sustainable Artificial Intelligence Systems (ICSSAS)</w:t>
      </w:r>
      <w:r w:rsidRPr="009943AD">
        <w:rPr>
          <w:rFonts w:cs="Times New Roman"/>
        </w:rPr>
        <w:t>, 2023, o. 1420–1426. doi: 10.1109/ICSSAS57918.2023.10331699.</w:t>
      </w:r>
    </w:p>
    <w:p w14:paraId="50C3DB09" w14:textId="77777777" w:rsidR="009943AD" w:rsidRPr="009943AD" w:rsidRDefault="009943AD" w:rsidP="009943AD">
      <w:pPr>
        <w:pStyle w:val="Irodalomjegyzk"/>
        <w:rPr>
          <w:rFonts w:cs="Times New Roman"/>
        </w:rPr>
      </w:pPr>
      <w:r w:rsidRPr="009943AD">
        <w:rPr>
          <w:rFonts w:cs="Times New Roman"/>
        </w:rPr>
        <w:lastRenderedPageBreak/>
        <w:t>[9]</w:t>
      </w:r>
      <w:r w:rsidRPr="009943AD">
        <w:rPr>
          <w:rFonts w:cs="Times New Roman"/>
        </w:rPr>
        <w:tab/>
        <w:t xml:space="preserve">P. Spachos, „Towards a Low-Cost Precision Viticulture System Using Internet of Things Devices”, </w:t>
      </w:r>
      <w:r w:rsidRPr="009943AD">
        <w:rPr>
          <w:rFonts w:cs="Times New Roman"/>
          <w:i/>
          <w:iCs/>
        </w:rPr>
        <w:t>IoT</w:t>
      </w:r>
      <w:r w:rsidRPr="009943AD">
        <w:rPr>
          <w:rFonts w:cs="Times New Roman"/>
        </w:rPr>
        <w:t>, köt. 1, o. 2, febr. 2020, doi: 10.3390/iot1010002.</w:t>
      </w:r>
    </w:p>
    <w:p w14:paraId="04B6D79E" w14:textId="77777777" w:rsidR="009943AD" w:rsidRPr="009943AD" w:rsidRDefault="009943AD" w:rsidP="009943AD">
      <w:pPr>
        <w:pStyle w:val="Irodalomjegyzk"/>
        <w:rPr>
          <w:rFonts w:cs="Times New Roman"/>
        </w:rPr>
      </w:pPr>
      <w:r w:rsidRPr="009943AD">
        <w:rPr>
          <w:rFonts w:cs="Times New Roman"/>
        </w:rPr>
        <w:t>[10]</w:t>
      </w:r>
      <w:r w:rsidRPr="009943AD">
        <w:rPr>
          <w:rFonts w:cs="Times New Roman"/>
        </w:rPr>
        <w:tab/>
        <w:t>„Arduino MKR WAN 1310”, Arduino Official Store. Elérés: 2025. március 25. [Online]. Elérhető: https://store.arduino.cc/products/arduino-mkr-wan-1310</w:t>
      </w:r>
    </w:p>
    <w:p w14:paraId="757A78B9" w14:textId="77777777" w:rsidR="009943AD" w:rsidRPr="009943AD" w:rsidRDefault="009943AD" w:rsidP="009943AD">
      <w:pPr>
        <w:pStyle w:val="Irodalomjegyzk"/>
        <w:rPr>
          <w:rFonts w:cs="Times New Roman"/>
        </w:rPr>
      </w:pPr>
      <w:r w:rsidRPr="009943AD">
        <w:rPr>
          <w:rFonts w:cs="Times New Roman"/>
        </w:rPr>
        <w:t>[11]</w:t>
      </w:r>
      <w:r w:rsidRPr="009943AD">
        <w:rPr>
          <w:rFonts w:cs="Times New Roman"/>
        </w:rPr>
        <w:tab/>
        <w:t>„nRF5340 Product Specification”.</w:t>
      </w:r>
    </w:p>
    <w:p w14:paraId="7676577A" w14:textId="77777777" w:rsidR="009943AD" w:rsidRPr="009943AD" w:rsidRDefault="009943AD" w:rsidP="009943AD">
      <w:pPr>
        <w:pStyle w:val="Irodalomjegyzk"/>
        <w:rPr>
          <w:rFonts w:cs="Times New Roman"/>
        </w:rPr>
      </w:pPr>
      <w:r w:rsidRPr="009943AD">
        <w:rPr>
          <w:rFonts w:cs="Times New Roman"/>
        </w:rPr>
        <w:t>[12]</w:t>
      </w:r>
      <w:r w:rsidRPr="009943AD">
        <w:rPr>
          <w:rFonts w:cs="Times New Roman"/>
        </w:rPr>
        <w:tab/>
        <w:t>„RPI4-MODBP-4GB RASPBERRY-PI, SBC, Raspberry Pi4 B 4GB, BCM2711, ARM Cortex-A72, 4GB RAM, MicroSD, Linux, Wifi, 2x micro HDMI | Farnell Magyarország”. Elérés: 2025. március 25. [Online]. Elérhető: https://hu.farnell.com/raspberry-pi/rpi4-modbp-4gb/raspberry-pi-4-model-b-4gb/dp/3051887</w:t>
      </w:r>
    </w:p>
    <w:p w14:paraId="3506D058" w14:textId="77777777" w:rsidR="009943AD" w:rsidRPr="009943AD" w:rsidRDefault="009943AD" w:rsidP="009943AD">
      <w:pPr>
        <w:pStyle w:val="Irodalomjegyzk"/>
        <w:rPr>
          <w:rFonts w:cs="Times New Roman"/>
        </w:rPr>
      </w:pPr>
      <w:r w:rsidRPr="009943AD">
        <w:rPr>
          <w:rFonts w:cs="Times New Roman"/>
        </w:rPr>
        <w:t>[13]</w:t>
      </w:r>
      <w:r w:rsidRPr="009943AD">
        <w:rPr>
          <w:rFonts w:cs="Times New Roman"/>
        </w:rPr>
        <w:tab/>
        <w:t>„NRF5340-DK”, DigiKey Electronics. Elérés: 2025. március 25. [Online]. Elérhető: https://www.digikey.hu/hu/products/detail/nordic-semiconductor-asa/NRF5340-DK/13544603</w:t>
      </w:r>
    </w:p>
    <w:p w14:paraId="61737E88" w14:textId="77777777" w:rsidR="009943AD" w:rsidRPr="009943AD" w:rsidRDefault="009943AD" w:rsidP="009943AD">
      <w:pPr>
        <w:pStyle w:val="Irodalomjegyzk"/>
        <w:rPr>
          <w:rFonts w:cs="Times New Roman"/>
        </w:rPr>
      </w:pPr>
      <w:r w:rsidRPr="009943AD">
        <w:rPr>
          <w:rFonts w:cs="Times New Roman"/>
        </w:rPr>
        <w:t>[14]</w:t>
      </w:r>
      <w:r w:rsidRPr="009943AD">
        <w:rPr>
          <w:rFonts w:cs="Times New Roman"/>
        </w:rPr>
        <w:tab/>
        <w:t>„Amazon.com: ESP32 D0WDQ6 Chip Development Board BT Two CPU Cores Module Monitor The State of Peripheral Modules Integrates Capacitive Touch Sensors : Electronics”. Elérés: 2025. március 25. [Online]. Elérhető: https://www.amazon.com/Development-Monitor-Peripheral-Integrates-Capacitive/dp/B0DP4JN61B</w:t>
      </w:r>
    </w:p>
    <w:p w14:paraId="26CA1AF3" w14:textId="77777777" w:rsidR="009943AD" w:rsidRPr="009943AD" w:rsidRDefault="009943AD" w:rsidP="009943AD">
      <w:pPr>
        <w:pStyle w:val="Irodalomjegyzk"/>
        <w:rPr>
          <w:rFonts w:cs="Times New Roman"/>
        </w:rPr>
      </w:pPr>
      <w:r w:rsidRPr="009943AD">
        <w:rPr>
          <w:rFonts w:cs="Times New Roman"/>
        </w:rPr>
        <w:t>[15]</w:t>
      </w:r>
      <w:r w:rsidRPr="009943AD">
        <w:rPr>
          <w:rFonts w:cs="Times New Roman"/>
        </w:rPr>
        <w:tab/>
        <w:t xml:space="preserve">S. S. A. Emira, K. Y. Youssef, és M. Abouelatta, „Adaptive Power System for IoT-Based Smart Agriculture Applications”, in </w:t>
      </w:r>
      <w:r w:rsidRPr="009943AD">
        <w:rPr>
          <w:rFonts w:cs="Times New Roman"/>
          <w:i/>
          <w:iCs/>
        </w:rPr>
        <w:t>2019 15th International Computer Engineering Conference (ICENCO)</w:t>
      </w:r>
      <w:r w:rsidRPr="009943AD">
        <w:rPr>
          <w:rFonts w:cs="Times New Roman"/>
        </w:rPr>
        <w:t>, 2019, o. 126–131. doi: 10.1109/ICENCO48310.2019.9027393.</w:t>
      </w:r>
    </w:p>
    <w:p w14:paraId="32789333" w14:textId="77777777" w:rsidR="009943AD" w:rsidRPr="009943AD" w:rsidRDefault="009943AD" w:rsidP="009943AD">
      <w:pPr>
        <w:pStyle w:val="Irodalomjegyzk"/>
        <w:rPr>
          <w:rFonts w:cs="Times New Roman"/>
        </w:rPr>
      </w:pPr>
      <w:r w:rsidRPr="009943AD">
        <w:rPr>
          <w:rFonts w:cs="Times New Roman"/>
        </w:rPr>
        <w:t>[16]</w:t>
      </w:r>
      <w:r w:rsidRPr="009943AD">
        <w:rPr>
          <w:rFonts w:cs="Times New Roman"/>
        </w:rPr>
        <w:tab/>
        <w:t xml:space="preserve">A. Barrios-Ulloa, P. Ariza, H. Sanchez, A. Quintero-Linero, és E. De la Hoz, „Modeling Radio Wave Propagation for Wireless Sensor Networks in Vegetated Environments: A Systematic Literature Review”, </w:t>
      </w:r>
      <w:r w:rsidRPr="009943AD">
        <w:rPr>
          <w:rFonts w:cs="Times New Roman"/>
          <w:i/>
          <w:iCs/>
        </w:rPr>
        <w:t>Sensors</w:t>
      </w:r>
      <w:r w:rsidRPr="009943AD">
        <w:rPr>
          <w:rFonts w:cs="Times New Roman"/>
        </w:rPr>
        <w:t>, köt. 22, o. 5285, júl. 2022, doi: 10.3390/s22145285.</w:t>
      </w:r>
    </w:p>
    <w:p w14:paraId="56B3EAD6" w14:textId="77777777" w:rsidR="009943AD" w:rsidRPr="009943AD" w:rsidRDefault="009943AD" w:rsidP="009943AD">
      <w:pPr>
        <w:pStyle w:val="Irodalomjegyzk"/>
        <w:rPr>
          <w:rFonts w:cs="Times New Roman"/>
        </w:rPr>
      </w:pPr>
      <w:r w:rsidRPr="009943AD">
        <w:rPr>
          <w:rFonts w:cs="Times New Roman"/>
        </w:rPr>
        <w:t>[17]</w:t>
      </w:r>
      <w:r w:rsidRPr="009943AD">
        <w:rPr>
          <w:rFonts w:cs="Times New Roman"/>
        </w:rPr>
        <w:tab/>
        <w:t>„HIH-5030-001 HONEYWELL - Érzékelő: nedvesség | 0÷100%RH; 2,7÷5,5VDC; OUT: analóg; -40÷85°C | TME - Elektronikai alkatrészek Magyarország”, TME. Elérés: 2025. április 1. [Online]. Elérhető: https://www.tme.eu/hu/details/hih-5030-001/nedvessegtartalom-erzekelok/honeywell/</w:t>
      </w:r>
    </w:p>
    <w:p w14:paraId="4F44EF61" w14:textId="77777777" w:rsidR="009943AD" w:rsidRPr="009943AD" w:rsidRDefault="009943AD" w:rsidP="009943AD">
      <w:pPr>
        <w:pStyle w:val="Irodalomjegyzk"/>
        <w:rPr>
          <w:rFonts w:cs="Times New Roman"/>
        </w:rPr>
      </w:pPr>
      <w:r w:rsidRPr="009943AD">
        <w:rPr>
          <w:rFonts w:cs="Times New Roman"/>
        </w:rPr>
        <w:lastRenderedPageBreak/>
        <w:t>[18]</w:t>
      </w:r>
      <w:r w:rsidRPr="009943AD">
        <w:rPr>
          <w:rFonts w:cs="Times New Roman"/>
        </w:rPr>
        <w:tab/>
        <w:t>„EC 5 DECAGON – SOLEM”. Elérés: 2024. május 4. [Online]. Elérhető: https://solem-irrigation.com/en/product/ec-5/</w:t>
      </w:r>
    </w:p>
    <w:p w14:paraId="22A03BB3" w14:textId="77777777" w:rsidR="009943AD" w:rsidRPr="009943AD" w:rsidRDefault="009943AD" w:rsidP="009943AD">
      <w:pPr>
        <w:pStyle w:val="Irodalomjegyzk"/>
        <w:rPr>
          <w:rFonts w:cs="Times New Roman"/>
        </w:rPr>
      </w:pPr>
      <w:r w:rsidRPr="009943AD">
        <w:rPr>
          <w:rFonts w:cs="Times New Roman"/>
        </w:rPr>
        <w:t>[19]</w:t>
      </w:r>
      <w:r w:rsidRPr="009943AD">
        <w:rPr>
          <w:rFonts w:cs="Times New Roman"/>
        </w:rPr>
        <w:tab/>
        <w:t>„EM50 Data Logger”, AnythingWeather. Elérés: 2024. május 4. [Online]. Elérhető: https://store.anythingweather.com/em50-data-logger.aspx</w:t>
      </w:r>
    </w:p>
    <w:p w14:paraId="781F053C" w14:textId="77777777" w:rsidR="009943AD" w:rsidRPr="009943AD" w:rsidRDefault="009943AD" w:rsidP="009943AD">
      <w:pPr>
        <w:pStyle w:val="Irodalomjegyzk"/>
        <w:rPr>
          <w:rFonts w:cs="Times New Roman"/>
        </w:rPr>
      </w:pPr>
      <w:r w:rsidRPr="009943AD">
        <w:rPr>
          <w:rFonts w:cs="Times New Roman"/>
        </w:rPr>
        <w:t>[20]</w:t>
      </w:r>
      <w:r w:rsidRPr="009943AD">
        <w:rPr>
          <w:rFonts w:cs="Times New Roman"/>
        </w:rPr>
        <w:tab/>
        <w:t>„Small diameter: DD-S | Ecomatik GmbH”. Elérés: 2025. április 1. [Online]. Elérhető: https://ecomatik.de/en/products/growth-and-plant-water-status-dendrometer/small-diameter-dd-s/</w:t>
      </w:r>
    </w:p>
    <w:p w14:paraId="5918CC60" w14:textId="77777777" w:rsidR="009943AD" w:rsidRPr="009943AD" w:rsidRDefault="009943AD" w:rsidP="009943AD">
      <w:pPr>
        <w:pStyle w:val="Irodalomjegyzk"/>
        <w:rPr>
          <w:rFonts w:cs="Times New Roman"/>
        </w:rPr>
      </w:pPr>
      <w:r w:rsidRPr="009943AD">
        <w:rPr>
          <w:rFonts w:cs="Times New Roman"/>
        </w:rPr>
        <w:t>[21]</w:t>
      </w:r>
      <w:r w:rsidRPr="009943AD">
        <w:rPr>
          <w:rFonts w:cs="Times New Roman"/>
        </w:rPr>
        <w:tab/>
        <w:t>„Wireless Vantage Pro2</w:t>
      </w:r>
      <w:r w:rsidRPr="009943AD">
        <w:rPr>
          <w:rFonts w:cs="Times New Roman"/>
          <w:vertAlign w:val="superscript"/>
        </w:rPr>
        <w:t>TM</w:t>
      </w:r>
      <w:r w:rsidRPr="009943AD">
        <w:rPr>
          <w:rFonts w:cs="Times New Roman"/>
        </w:rPr>
        <w:t xml:space="preserve"> Plus ISS Weather Station - SKU 6327, 6327M”, Davis Instruments. Elérés: 2024. május 4. [Online]. Elérhető: https://www.davisinstruments.com/products/wireless-vantage-pro2-plus-iss</w:t>
      </w:r>
    </w:p>
    <w:p w14:paraId="27656933" w14:textId="77777777" w:rsidR="009943AD" w:rsidRPr="009943AD" w:rsidRDefault="009943AD" w:rsidP="009943AD">
      <w:pPr>
        <w:pStyle w:val="Irodalomjegyzk"/>
        <w:rPr>
          <w:rFonts w:cs="Times New Roman"/>
        </w:rPr>
      </w:pPr>
      <w:r w:rsidRPr="009943AD">
        <w:rPr>
          <w:rFonts w:cs="Times New Roman"/>
        </w:rPr>
        <w:t>[22]</w:t>
      </w:r>
      <w:r w:rsidRPr="009943AD">
        <w:rPr>
          <w:rFonts w:cs="Times New Roman"/>
        </w:rPr>
        <w:tab/>
        <w:t>„GUVA-S12SD-M / Napsugárzás és UV sugárzás érzékelő modul GUVA-S12SD szenzorral - HESTORE - Elektronikai alkatrész kis- és nagykereskedelem”. Elérés: 2024. május 4. [Online]. Elérhető: https://www.hestore.hu/prod_10039317.html</w:t>
      </w:r>
    </w:p>
    <w:p w14:paraId="788199B3" w14:textId="77777777" w:rsidR="009943AD" w:rsidRPr="009943AD" w:rsidRDefault="009943AD" w:rsidP="009943AD">
      <w:pPr>
        <w:pStyle w:val="Irodalomjegyzk"/>
        <w:rPr>
          <w:rFonts w:cs="Times New Roman"/>
        </w:rPr>
      </w:pPr>
      <w:r w:rsidRPr="009943AD">
        <w:rPr>
          <w:rFonts w:cs="Times New Roman"/>
        </w:rPr>
        <w:t>[23]</w:t>
      </w:r>
      <w:r w:rsidRPr="009943AD">
        <w:rPr>
          <w:rFonts w:cs="Times New Roman"/>
        </w:rPr>
        <w:tab/>
        <w:t>„Soil Temperature Sensor Probes”. Elérés: 2025. április 1. [Online]. Elérhető: https://www.vegetronix.com/Products/THERM200/</w:t>
      </w:r>
    </w:p>
    <w:p w14:paraId="1EF24F81" w14:textId="77777777" w:rsidR="009943AD" w:rsidRPr="009943AD" w:rsidRDefault="009943AD" w:rsidP="009943AD">
      <w:pPr>
        <w:pStyle w:val="Irodalomjegyzk"/>
        <w:rPr>
          <w:rFonts w:cs="Times New Roman"/>
        </w:rPr>
      </w:pPr>
      <w:r w:rsidRPr="009943AD">
        <w:rPr>
          <w:rFonts w:cs="Times New Roman"/>
        </w:rPr>
        <w:t>[24]</w:t>
      </w:r>
      <w:r w:rsidRPr="009943AD">
        <w:rPr>
          <w:rFonts w:cs="Times New Roman"/>
        </w:rPr>
        <w:tab/>
        <w:t>„What are Convolutional Neural Networks? | IBM”. Elérés: 2025. április 12. [Online]. Elérhető: https://www.ibm.com/think/topics/convolutional-neural-networks</w:t>
      </w:r>
    </w:p>
    <w:p w14:paraId="50E0DBDB" w14:textId="77777777" w:rsidR="009943AD" w:rsidRPr="009943AD" w:rsidRDefault="009943AD" w:rsidP="009943AD">
      <w:pPr>
        <w:pStyle w:val="Irodalomjegyzk"/>
        <w:rPr>
          <w:rFonts w:cs="Times New Roman"/>
        </w:rPr>
      </w:pPr>
      <w:r w:rsidRPr="009943AD">
        <w:rPr>
          <w:rFonts w:cs="Times New Roman"/>
        </w:rPr>
        <w:t>[25]</w:t>
      </w:r>
      <w:r w:rsidRPr="009943AD">
        <w:rPr>
          <w:rFonts w:cs="Times New Roman"/>
        </w:rPr>
        <w:tab/>
        <w:t>P. Raghav, „Understanding of Convolutional Neural Network (CNN) — Deep Learning”, Medium. Elérés: 2025. április 12. [Online]. Elérhető: https://medium.com/@RaghavPrabhu/understanding-of-convolutional-neural-network-cnn-deep-learning-99760835f148</w:t>
      </w:r>
    </w:p>
    <w:p w14:paraId="5D5F5226" w14:textId="77777777" w:rsidR="009943AD" w:rsidRPr="009943AD" w:rsidRDefault="009943AD" w:rsidP="009943AD">
      <w:pPr>
        <w:pStyle w:val="Irodalomjegyzk"/>
        <w:rPr>
          <w:rFonts w:cs="Times New Roman"/>
        </w:rPr>
      </w:pPr>
      <w:r w:rsidRPr="009943AD">
        <w:rPr>
          <w:rFonts w:cs="Times New Roman"/>
        </w:rPr>
        <w:t>[26]</w:t>
      </w:r>
      <w:r w:rsidRPr="009943AD">
        <w:rPr>
          <w:rFonts w:cs="Times New Roman"/>
        </w:rPr>
        <w:tab/>
        <w:t>„IBM DevOps Model Architect”. Elérés: 2026. március 2. [Online]. Elérhető: https://www.ibm.com/docs/en/dma?topic=diagrams-component</w:t>
      </w:r>
    </w:p>
    <w:p w14:paraId="2CDF63BB" w14:textId="77777777" w:rsidR="009943AD" w:rsidRPr="009943AD" w:rsidRDefault="009943AD" w:rsidP="009943AD">
      <w:pPr>
        <w:pStyle w:val="Irodalomjegyzk"/>
        <w:rPr>
          <w:rFonts w:cs="Times New Roman"/>
        </w:rPr>
      </w:pPr>
      <w:r w:rsidRPr="009943AD">
        <w:rPr>
          <w:rFonts w:cs="Times New Roman"/>
        </w:rPr>
        <w:t>[27]</w:t>
      </w:r>
      <w:r w:rsidRPr="009943AD">
        <w:rPr>
          <w:rFonts w:cs="Times New Roman"/>
        </w:rPr>
        <w:tab/>
        <w:t>„An image dataset for IDADP-grape disease identification”. Elérés: 2026. március 12. [Online]. Elérhető: https://www.scidb.cn/en/detail?dataSetId=76b39c9c435d4035b5076412c2ddcb61</w:t>
      </w:r>
    </w:p>
    <w:p w14:paraId="1101D44E" w14:textId="77777777" w:rsidR="009943AD" w:rsidRPr="009943AD" w:rsidRDefault="009943AD" w:rsidP="009943AD">
      <w:pPr>
        <w:pStyle w:val="Irodalomjegyzk"/>
        <w:rPr>
          <w:rFonts w:cs="Times New Roman"/>
        </w:rPr>
      </w:pPr>
      <w:r w:rsidRPr="009943AD">
        <w:rPr>
          <w:rFonts w:cs="Times New Roman"/>
        </w:rPr>
        <w:t>[28]</w:t>
      </w:r>
      <w:r w:rsidRPr="009943AD">
        <w:rPr>
          <w:rFonts w:cs="Times New Roman"/>
        </w:rPr>
        <w:tab/>
        <w:t>A. Shikalgar, A. Savalkar, A. Bhasme, S. Chavan, és V. Nikam, „GVLiD: GrapeVine Leaf identification of the Diseases”, köt. 3, szept. 2025, doi: 10.17632/wkymf8bhcg.3.</w:t>
      </w:r>
    </w:p>
    <w:p w14:paraId="0E3A5FDF" w14:textId="77777777" w:rsidR="009943AD" w:rsidRPr="009943AD" w:rsidRDefault="009943AD" w:rsidP="009943AD">
      <w:pPr>
        <w:pStyle w:val="Irodalomjegyzk"/>
        <w:rPr>
          <w:rFonts w:cs="Times New Roman"/>
        </w:rPr>
      </w:pPr>
      <w:r w:rsidRPr="009943AD">
        <w:rPr>
          <w:rFonts w:cs="Times New Roman"/>
        </w:rPr>
        <w:lastRenderedPageBreak/>
        <w:t>[29]</w:t>
      </w:r>
      <w:r w:rsidRPr="009943AD">
        <w:rPr>
          <w:rFonts w:cs="Times New Roman"/>
        </w:rPr>
        <w:tab/>
        <w:t>L. Ghiani, S. Serra, A. Sassu, A. Deidda, A. Deidda, és F. Gambella, „Downy Mildew and Powdery Mildew Symptoms”, köt. 1, 0 2024, doi: 10.17632/5c8h6sh495.1.</w:t>
      </w:r>
    </w:p>
    <w:p w14:paraId="707CB5F1" w14:textId="77777777" w:rsidR="009943AD" w:rsidRPr="009943AD" w:rsidRDefault="009943AD" w:rsidP="009943AD">
      <w:pPr>
        <w:pStyle w:val="Irodalomjegyzk"/>
        <w:rPr>
          <w:rFonts w:cs="Times New Roman"/>
        </w:rPr>
      </w:pPr>
      <w:r w:rsidRPr="009943AD">
        <w:rPr>
          <w:rFonts w:cs="Times New Roman"/>
        </w:rPr>
        <w:t>[30]</w:t>
      </w:r>
      <w:r w:rsidRPr="009943AD">
        <w:rPr>
          <w:rFonts w:cs="Times New Roman"/>
        </w:rPr>
        <w:tab/>
        <w:t>„DHT11–Temperature and Humidity Sensor”, Components101. Elérés: 2026. március 23. [Online]. Elérhető: https://components101.com/sensors/dht11-temperature-sensor</w:t>
      </w:r>
    </w:p>
    <w:p w14:paraId="7B5CC6C6" w14:textId="77777777" w:rsidR="009943AD" w:rsidRPr="009943AD" w:rsidRDefault="009943AD" w:rsidP="009943AD">
      <w:pPr>
        <w:pStyle w:val="Irodalomjegyzk"/>
        <w:rPr>
          <w:rFonts w:cs="Times New Roman"/>
        </w:rPr>
      </w:pPr>
      <w:r w:rsidRPr="009943AD">
        <w:rPr>
          <w:rFonts w:cs="Times New Roman"/>
        </w:rPr>
        <w:t>[31]</w:t>
      </w:r>
      <w:r w:rsidRPr="009943AD">
        <w:rPr>
          <w:rFonts w:cs="Times New Roman"/>
        </w:rPr>
        <w:tab/>
        <w:t>„Roithner Lasertechnik - Detectors / UV Photodiodes”. Elérés: 2026. március 23. [Online]. Elérhető: https://www.roithner-laser.com/pd_uv.html#guv</w:t>
      </w:r>
    </w:p>
    <w:p w14:paraId="31428D3F" w14:textId="77777777" w:rsidR="009943AD" w:rsidRPr="009943AD" w:rsidRDefault="009943AD" w:rsidP="009943AD">
      <w:pPr>
        <w:pStyle w:val="Irodalomjegyzk"/>
        <w:rPr>
          <w:rFonts w:cs="Times New Roman"/>
        </w:rPr>
      </w:pPr>
      <w:r w:rsidRPr="009943AD">
        <w:rPr>
          <w:rFonts w:cs="Times New Roman"/>
        </w:rPr>
        <w:t>[32]</w:t>
      </w:r>
      <w:r w:rsidRPr="009943AD">
        <w:rPr>
          <w:rFonts w:cs="Times New Roman"/>
        </w:rPr>
        <w:tab/>
        <w:t>„ADS1115 data sheet, product information and support | TI.com”. Elérés: 2026. március 23. [Online]. Elérhető: https://www.ti.com/product/ADS1115#pps</w:t>
      </w:r>
    </w:p>
    <w:p w14:paraId="61317257" w14:textId="77777777" w:rsidR="009943AD" w:rsidRPr="009943AD" w:rsidRDefault="009943AD" w:rsidP="009943AD">
      <w:pPr>
        <w:pStyle w:val="Irodalomjegyzk"/>
        <w:rPr>
          <w:rFonts w:cs="Times New Roman"/>
        </w:rPr>
      </w:pPr>
      <w:r w:rsidRPr="009943AD">
        <w:rPr>
          <w:rFonts w:cs="Times New Roman"/>
        </w:rPr>
        <w:t>[33]</w:t>
      </w:r>
      <w:r w:rsidRPr="009943AD">
        <w:rPr>
          <w:rFonts w:cs="Times New Roman"/>
        </w:rPr>
        <w:tab/>
        <w:t>„Introduction — Adafruit CircuitPython DHT Library 1.0 documentation”. Elérés: 2026. március 24. [Online]. Elérhető: https://docs.circuitpython.org/projects/dht/en/latest/</w:t>
      </w:r>
    </w:p>
    <w:p w14:paraId="40FC663F" w14:textId="77777777" w:rsidR="009943AD" w:rsidRPr="009943AD" w:rsidRDefault="009943AD" w:rsidP="009943AD">
      <w:pPr>
        <w:pStyle w:val="Irodalomjegyzk"/>
        <w:rPr>
          <w:rFonts w:cs="Times New Roman"/>
        </w:rPr>
      </w:pPr>
      <w:r w:rsidRPr="009943AD">
        <w:rPr>
          <w:rFonts w:cs="Times New Roman"/>
        </w:rPr>
        <w:t>[34]</w:t>
      </w:r>
      <w:r w:rsidRPr="009943AD">
        <w:rPr>
          <w:rFonts w:cs="Times New Roman"/>
        </w:rPr>
        <w:tab/>
        <w:t>„Introduction — Adafruit CIRCUITPYTHON_ADS1X15 Library 1.0 documentation”. Elérés: 2026. március 24. [Online]. Elérhető: https://docs.circuitpython.org/projects/ads1x15/en/latest/</w:t>
      </w:r>
    </w:p>
    <w:p w14:paraId="2DEB5548" w14:textId="77777777" w:rsidR="009943AD" w:rsidRPr="009943AD" w:rsidRDefault="009943AD" w:rsidP="009943AD">
      <w:pPr>
        <w:pStyle w:val="Irodalomjegyzk"/>
        <w:rPr>
          <w:rFonts w:cs="Times New Roman"/>
        </w:rPr>
      </w:pPr>
      <w:r w:rsidRPr="009943AD">
        <w:rPr>
          <w:rFonts w:cs="Times New Roman"/>
        </w:rPr>
        <w:t>[35]</w:t>
      </w:r>
      <w:r w:rsidRPr="009943AD">
        <w:rPr>
          <w:rFonts w:cs="Times New Roman"/>
        </w:rPr>
        <w:tab/>
        <w:t>„Requests: HTTP for Humans</w:t>
      </w:r>
      <w:r w:rsidRPr="009943AD">
        <w:rPr>
          <w:rFonts w:cs="Times New Roman"/>
          <w:vertAlign w:val="superscript"/>
        </w:rPr>
        <w:t>TM</w:t>
      </w:r>
      <w:r w:rsidRPr="009943AD">
        <w:rPr>
          <w:rFonts w:cs="Times New Roman"/>
        </w:rPr>
        <w:t xml:space="preserve"> — Requests 2.33.0.dev1 documentation”. Elérés: 2026. március 24. [Online]. Elérhető: https://requests.readthedocs.io/en/latest/</w:t>
      </w:r>
    </w:p>
    <w:p w14:paraId="08575CFC" w14:textId="283D81F2" w:rsidR="00504F22" w:rsidRPr="00504F22" w:rsidRDefault="003552AA" w:rsidP="00504F22">
      <w:pPr>
        <w:pStyle w:val="Szvegtrzs"/>
      </w:pPr>
      <w:r>
        <w:fldChar w:fldCharType="end"/>
      </w:r>
    </w:p>
    <w:p w14:paraId="124ADA3C" w14:textId="77777777" w:rsidR="007C5DF4" w:rsidRDefault="007C5DF4">
      <w:pPr>
        <w:pStyle w:val="Szvegtrzs"/>
        <w:jc w:val="center"/>
        <w:rPr>
          <w:color w:val="800000"/>
        </w:rPr>
      </w:pPr>
      <w:r>
        <w:rPr>
          <w:color w:val="800000"/>
        </w:rPr>
        <w:t>[A</w:t>
      </w:r>
      <w:r>
        <w:rPr>
          <w:rFonts w:eastAsia="Times New Roman" w:cs="Times New Roman"/>
          <w:color w:val="800000"/>
        </w:rPr>
        <w:t xml:space="preserve"> </w:t>
      </w:r>
      <w:r>
        <w:rPr>
          <w:color w:val="800000"/>
        </w:rPr>
        <w:t>felhasznált</w:t>
      </w:r>
      <w:r>
        <w:rPr>
          <w:rFonts w:eastAsia="Times New Roman" w:cs="Times New Roman"/>
          <w:color w:val="800000"/>
        </w:rPr>
        <w:t xml:space="preserve"> </w:t>
      </w:r>
      <w:r>
        <w:rPr>
          <w:color w:val="800000"/>
        </w:rPr>
        <w:t>szakirodalom</w:t>
      </w:r>
      <w:r>
        <w:rPr>
          <w:rFonts w:eastAsia="Times New Roman" w:cs="Times New Roman"/>
          <w:color w:val="800000"/>
        </w:rPr>
        <w:t xml:space="preserve"> </w:t>
      </w:r>
      <w:r>
        <w:rPr>
          <w:color w:val="800000"/>
        </w:rPr>
        <w:t>megadása]</w:t>
      </w:r>
    </w:p>
    <w:p w14:paraId="5CA2EAD7" w14:textId="77777777" w:rsidR="007C5DF4" w:rsidRDefault="007C5DF4">
      <w:pPr>
        <w:pStyle w:val="Szvegtrzs"/>
        <w:jc w:val="center"/>
        <w:rPr>
          <w:color w:val="800000"/>
        </w:rPr>
      </w:pPr>
    </w:p>
    <w:p w14:paraId="71181909"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nevét</w:t>
      </w:r>
      <w:r>
        <w:rPr>
          <w:rFonts w:eastAsia="Arial" w:cs="Arial"/>
          <w:color w:val="800000"/>
        </w:rPr>
        <w:t xml:space="preserve"> </w:t>
      </w:r>
      <w:r>
        <w:rPr>
          <w:rFonts w:cs="Arial"/>
          <w:color w:val="800000"/>
        </w:rPr>
        <w:t>mindenütt</w:t>
      </w:r>
      <w:r>
        <w:rPr>
          <w:rFonts w:eastAsia="Arial" w:cs="Arial"/>
          <w:color w:val="800000"/>
        </w:rPr>
        <w:t xml:space="preserve"> “</w:t>
      </w:r>
      <w:r>
        <w:rPr>
          <w:rFonts w:cs="Arial"/>
          <w:color w:val="800000"/>
        </w:rPr>
        <w:t>Családnév,</w:t>
      </w:r>
      <w:r>
        <w:rPr>
          <w:rFonts w:eastAsia="Arial" w:cs="Arial"/>
          <w:color w:val="800000"/>
        </w:rPr>
        <w:t xml:space="preserve"> </w:t>
      </w:r>
      <w:r>
        <w:rPr>
          <w:rFonts w:cs="Arial"/>
          <w:color w:val="800000"/>
        </w:rPr>
        <w:t>X.</w:t>
      </w:r>
      <w:r>
        <w:rPr>
          <w:rFonts w:eastAsia="Arial" w:cs="Arial"/>
          <w:color w:val="800000"/>
        </w:rPr>
        <w:t xml:space="preserve">”  </w:t>
      </w:r>
      <w:r>
        <w:rPr>
          <w:rFonts w:cs="Arial"/>
          <w:color w:val="800000"/>
        </w:rPr>
        <w:t>formában</w:t>
      </w:r>
      <w:r>
        <w:rPr>
          <w:rFonts w:eastAsia="Arial" w:cs="Arial"/>
          <w:color w:val="800000"/>
        </w:rPr>
        <w:t xml:space="preserve"> </w:t>
      </w:r>
      <w:r>
        <w:rPr>
          <w:rFonts w:cs="Arial"/>
          <w:color w:val="800000"/>
        </w:rPr>
        <w:t>kell</w:t>
      </w:r>
      <w:r>
        <w:rPr>
          <w:rFonts w:eastAsia="Arial" w:cs="Arial"/>
          <w:color w:val="800000"/>
        </w:rPr>
        <w:t xml:space="preserve"> </w:t>
      </w:r>
      <w:r>
        <w:rPr>
          <w:rFonts w:cs="Arial"/>
          <w:color w:val="800000"/>
        </w:rPr>
        <w:t>megadni,</w:t>
      </w:r>
      <w:r>
        <w:rPr>
          <w:rFonts w:eastAsia="Arial" w:cs="Arial"/>
          <w:color w:val="800000"/>
        </w:rPr>
        <w:t xml:space="preserve"> </w:t>
      </w:r>
      <w:r>
        <w:rPr>
          <w:rFonts w:cs="Arial"/>
          <w:color w:val="800000"/>
        </w:rPr>
        <w:t>ahol</w:t>
      </w:r>
      <w:r>
        <w:rPr>
          <w:rFonts w:eastAsia="Arial" w:cs="Arial"/>
          <w:color w:val="800000"/>
        </w:rPr>
        <w:t xml:space="preserve"> </w:t>
      </w:r>
      <w:r>
        <w:rPr>
          <w:rFonts w:cs="Arial"/>
          <w:color w:val="800000"/>
        </w:rPr>
        <w:t>X.</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keresztnevének</w:t>
      </w:r>
      <w:r>
        <w:rPr>
          <w:rFonts w:eastAsia="Arial" w:cs="Arial"/>
          <w:color w:val="800000"/>
        </w:rPr>
        <w:t xml:space="preserve"> </w:t>
      </w:r>
      <w:r>
        <w:rPr>
          <w:rFonts w:cs="Arial"/>
          <w:color w:val="800000"/>
        </w:rPr>
        <w:t>(keresztneveinek)</w:t>
      </w:r>
      <w:r>
        <w:rPr>
          <w:rFonts w:eastAsia="Arial" w:cs="Arial"/>
          <w:color w:val="800000"/>
        </w:rPr>
        <w:t xml:space="preserve"> </w:t>
      </w:r>
      <w:r>
        <w:rPr>
          <w:rFonts w:cs="Arial"/>
          <w:color w:val="800000"/>
        </w:rPr>
        <w:t>kezdőbetűje.</w:t>
      </w:r>
      <w:r>
        <w:rPr>
          <w:rFonts w:eastAsia="Arial" w:cs="Arial"/>
          <w:color w:val="800000"/>
        </w:rPr>
        <w:t xml:space="preserve"> </w:t>
      </w:r>
      <w:r>
        <w:rPr>
          <w:rFonts w:cs="Arial"/>
          <w:color w:val="800000"/>
        </w:rPr>
        <w:t>Magyar</w:t>
      </w:r>
      <w:r>
        <w:rPr>
          <w:rFonts w:eastAsia="Arial" w:cs="Arial"/>
          <w:color w:val="800000"/>
        </w:rPr>
        <w:t xml:space="preserve"> </w:t>
      </w:r>
      <w:r>
        <w:rPr>
          <w:rFonts w:cs="Arial"/>
          <w:color w:val="800000"/>
        </w:rPr>
        <w:t>cikk</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vessző</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családnév</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keresztnév</w:t>
      </w:r>
      <w:r>
        <w:rPr>
          <w:rFonts w:eastAsia="Arial" w:cs="Arial"/>
          <w:color w:val="800000"/>
        </w:rPr>
        <w:t xml:space="preserve"> </w:t>
      </w:r>
      <w:r>
        <w:rPr>
          <w:rFonts w:cs="Arial"/>
          <w:color w:val="800000"/>
        </w:rPr>
        <w:t>kezdőbetűje</w:t>
      </w:r>
      <w:r>
        <w:rPr>
          <w:rFonts w:eastAsia="Arial" w:cs="Arial"/>
          <w:color w:val="800000"/>
        </w:rPr>
        <w:t xml:space="preserve"> </w:t>
      </w:r>
      <w:r>
        <w:rPr>
          <w:rFonts w:cs="Arial"/>
          <w:color w:val="800000"/>
        </w:rPr>
        <w:t>közt</w:t>
      </w:r>
      <w:r>
        <w:rPr>
          <w:rFonts w:eastAsia="Arial" w:cs="Arial"/>
          <w:color w:val="800000"/>
        </w:rPr>
        <w:t xml:space="preserve"> </w:t>
      </w:r>
      <w:r>
        <w:rPr>
          <w:rFonts w:cs="Arial"/>
          <w:color w:val="800000"/>
        </w:rPr>
        <w:t>elhagyható.</w:t>
      </w:r>
      <w:r>
        <w:rPr>
          <w:rFonts w:eastAsia="Arial" w:cs="Arial"/>
          <w:color w:val="800000"/>
        </w:rPr>
        <w:t xml:space="preserve"> </w:t>
      </w:r>
      <w:r>
        <w:rPr>
          <w:rFonts w:cs="Arial"/>
          <w:color w:val="800000"/>
        </w:rPr>
        <w:t>Ha</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egyértelműség</w:t>
      </w:r>
      <w:r>
        <w:rPr>
          <w:rFonts w:eastAsia="Arial" w:cs="Arial"/>
          <w:color w:val="800000"/>
        </w:rPr>
        <w:t xml:space="preserve"> </w:t>
      </w:r>
      <w:r>
        <w:rPr>
          <w:rFonts w:cs="Arial"/>
          <w:color w:val="800000"/>
        </w:rPr>
        <w:t>megkívánja,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keresztnév</w:t>
      </w:r>
      <w:r>
        <w:rPr>
          <w:rFonts w:eastAsia="Arial" w:cs="Arial"/>
          <w:color w:val="800000"/>
        </w:rPr>
        <w:t xml:space="preserve"> </w:t>
      </w:r>
      <w:r>
        <w:rPr>
          <w:rFonts w:cs="Arial"/>
          <w:color w:val="800000"/>
        </w:rPr>
        <w:t>kiírható</w:t>
      </w:r>
      <w:r>
        <w:rPr>
          <w:rFonts w:eastAsia="Arial" w:cs="Arial"/>
          <w:color w:val="800000"/>
        </w:rPr>
        <w:t xml:space="preserve"> </w:t>
      </w:r>
      <w:r>
        <w:rPr>
          <w:rFonts w:cs="Arial"/>
          <w:color w:val="800000"/>
        </w:rPr>
        <w:t>teljesen</w:t>
      </w:r>
      <w:r>
        <w:rPr>
          <w:rFonts w:eastAsia="Arial" w:cs="Arial"/>
          <w:color w:val="800000"/>
        </w:rPr>
        <w:t xml:space="preserve"> </w:t>
      </w:r>
      <w:r>
        <w:rPr>
          <w:rFonts w:cs="Arial"/>
          <w:color w:val="800000"/>
        </w:rPr>
        <w:t>is.</w:t>
      </w:r>
    </w:p>
    <w:p w14:paraId="448573CB"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dolgozat</w:t>
      </w:r>
      <w:r>
        <w:rPr>
          <w:rFonts w:eastAsia="Arial" w:cs="Arial"/>
          <w:color w:val="800000"/>
        </w:rPr>
        <w:t xml:space="preserve"> </w:t>
      </w:r>
      <w:r>
        <w:rPr>
          <w:rFonts w:cs="Arial"/>
          <w:color w:val="800000"/>
        </w:rPr>
        <w:t>szerzője</w:t>
      </w:r>
      <w:r>
        <w:rPr>
          <w:rFonts w:eastAsia="Arial" w:cs="Arial"/>
          <w:color w:val="800000"/>
        </w:rPr>
        <w:t xml:space="preserve"> </w:t>
      </w:r>
      <w:r>
        <w:rPr>
          <w:rFonts w:cs="Arial"/>
          <w:color w:val="800000"/>
        </w:rPr>
        <w:t>szabadon</w:t>
      </w:r>
      <w:r>
        <w:rPr>
          <w:rFonts w:eastAsia="Arial" w:cs="Arial"/>
          <w:color w:val="800000"/>
        </w:rPr>
        <w:t xml:space="preserve"> </w:t>
      </w:r>
      <w:r>
        <w:rPr>
          <w:rFonts w:cs="Arial"/>
          <w:color w:val="800000"/>
        </w:rPr>
        <w:t>választhat,</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vagy</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B</w:t>
      </w:r>
      <w:r>
        <w:rPr>
          <w:rFonts w:eastAsia="Arial" w:cs="Arial"/>
          <w:color w:val="800000"/>
        </w:rPr>
        <w:t xml:space="preserve"> </w:t>
      </w:r>
      <w:r>
        <w:rPr>
          <w:rFonts w:cs="Arial"/>
          <w:color w:val="800000"/>
        </w:rPr>
        <w:t>típust</w:t>
      </w:r>
      <w:r>
        <w:rPr>
          <w:rFonts w:eastAsia="Arial" w:cs="Arial"/>
          <w:color w:val="800000"/>
        </w:rPr>
        <w:t xml:space="preserve"> </w:t>
      </w:r>
      <w:r>
        <w:rPr>
          <w:rFonts w:cs="Arial"/>
          <w:color w:val="800000"/>
        </w:rPr>
        <w:t>használja.]</w:t>
      </w:r>
    </w:p>
    <w:p w14:paraId="4EB80099" w14:textId="77777777" w:rsidR="007C5DF4" w:rsidRDefault="007C5DF4">
      <w:pPr>
        <w:pStyle w:val="Szvegtrzs"/>
        <w:rPr>
          <w:rFonts w:cs="Arial"/>
          <w:color w:val="800000"/>
        </w:rPr>
      </w:pPr>
    </w:p>
    <w:p w14:paraId="03FBBCDC" w14:textId="77777777" w:rsidR="007C5DF4" w:rsidRDefault="007C5DF4">
      <w:pPr>
        <w:pStyle w:val="Szvegtrzs"/>
        <w:rPr>
          <w:rFonts w:cs="Arial"/>
          <w:color w:val="800000"/>
        </w:rPr>
      </w:pPr>
      <w:r>
        <w:rPr>
          <w:rFonts w:cs="Arial"/>
          <w:b/>
          <w:bCs/>
          <w:color w:val="800000"/>
        </w:rPr>
        <w:t>[A-típus:</w:t>
      </w:r>
    </w:p>
    <w:p w14:paraId="6B88FE24" w14:textId="77777777" w:rsidR="007C5DF4" w:rsidRDefault="007C5DF4">
      <w:pPr>
        <w:pStyle w:val="Szvegtrzs"/>
        <w:rPr>
          <w:i/>
          <w:iCs/>
        </w:rPr>
      </w:pPr>
      <w:r>
        <w:rPr>
          <w:rFonts w:cs="Arial"/>
          <w:color w:val="800000"/>
        </w:rPr>
        <w:t>A</w:t>
      </w:r>
      <w:r>
        <w:rPr>
          <w:rFonts w:eastAsia="Arial" w:cs="Arial"/>
          <w:color w:val="800000"/>
        </w:rPr>
        <w:t xml:space="preserve"> </w:t>
      </w:r>
      <w:r>
        <w:rPr>
          <w:rFonts w:cs="Arial"/>
          <w:color w:val="800000"/>
        </w:rPr>
        <w:t>cikkekre</w:t>
      </w:r>
      <w:r>
        <w:rPr>
          <w:rFonts w:eastAsia="Arial" w:cs="Arial"/>
          <w:color w:val="800000"/>
        </w:rPr>
        <w:t xml:space="preserve"> </w:t>
      </w:r>
      <w:r>
        <w:rPr>
          <w:rFonts w:cs="Arial"/>
          <w:color w:val="800000"/>
        </w:rPr>
        <w:t>való</w:t>
      </w:r>
      <w:r>
        <w:rPr>
          <w:rFonts w:eastAsia="Arial" w:cs="Arial"/>
          <w:color w:val="800000"/>
        </w:rPr>
        <w:t xml:space="preserve"> </w:t>
      </w:r>
      <w:r>
        <w:rPr>
          <w:rFonts w:cs="Arial"/>
          <w:color w:val="800000"/>
        </w:rPr>
        <w:t>hivatkozás</w:t>
      </w:r>
      <w:r>
        <w:rPr>
          <w:rFonts w:eastAsia="Arial" w:cs="Arial"/>
          <w:color w:val="800000"/>
        </w:rPr>
        <w:t xml:space="preserve"> </w:t>
      </w:r>
      <w:r>
        <w:rPr>
          <w:rFonts w:cs="Arial"/>
          <w:color w:val="800000"/>
        </w:rPr>
        <w:t>egy</w:t>
      </w:r>
      <w:r>
        <w:rPr>
          <w:rFonts w:eastAsia="Arial" w:cs="Arial"/>
          <w:color w:val="800000"/>
        </w:rPr>
        <w:t xml:space="preserve"> </w:t>
      </w:r>
      <w:proofErr w:type="gramStart"/>
      <w:r>
        <w:rPr>
          <w:rFonts w:cs="Arial"/>
          <w:color w:val="800000"/>
        </w:rPr>
        <w:t>[]-</w:t>
      </w:r>
      <w:proofErr w:type="gramEnd"/>
      <w:r>
        <w:rPr>
          <w:rFonts w:cs="Arial"/>
          <w:color w:val="800000"/>
        </w:rPr>
        <w:t>be</w:t>
      </w:r>
      <w:r>
        <w:rPr>
          <w:rFonts w:eastAsia="Arial" w:cs="Arial"/>
          <w:color w:val="800000"/>
        </w:rPr>
        <w:t xml:space="preserve"> </w:t>
      </w:r>
      <w:r>
        <w:rPr>
          <w:rFonts w:cs="Arial"/>
          <w:color w:val="800000"/>
        </w:rPr>
        <w:t>írt</w:t>
      </w:r>
      <w:r>
        <w:rPr>
          <w:rFonts w:eastAsia="Arial" w:cs="Arial"/>
          <w:color w:val="800000"/>
        </w:rPr>
        <w:t xml:space="preserve"> </w:t>
      </w:r>
      <w:r>
        <w:rPr>
          <w:rFonts w:cs="Arial"/>
          <w:color w:val="800000"/>
        </w:rPr>
        <w:t>sorszámmal</w:t>
      </w:r>
      <w:r>
        <w:rPr>
          <w:rFonts w:eastAsia="Arial" w:cs="Arial"/>
          <w:color w:val="800000"/>
        </w:rPr>
        <w:t xml:space="preserve"> </w:t>
      </w:r>
      <w:r>
        <w:rPr>
          <w:rFonts w:cs="Arial"/>
          <w:color w:val="800000"/>
        </w:rPr>
        <w:t>történik.</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sorszámozást</w:t>
      </w:r>
      <w:r>
        <w:rPr>
          <w:rFonts w:eastAsia="Arial" w:cs="Arial"/>
          <w:color w:val="800000"/>
        </w:rPr>
        <w:t xml:space="preserve"> </w:t>
      </w:r>
      <w:r>
        <w:rPr>
          <w:rFonts w:cs="Arial"/>
          <w:color w:val="800000"/>
        </w:rPr>
        <w:t>folytonosan</w:t>
      </w:r>
      <w:r>
        <w:rPr>
          <w:rFonts w:eastAsia="Arial" w:cs="Arial"/>
          <w:color w:val="800000"/>
        </w:rPr>
        <w:t xml:space="preserve"> </w:t>
      </w:r>
      <w:r>
        <w:rPr>
          <w:rFonts w:cs="Arial"/>
          <w:color w:val="800000"/>
        </w:rPr>
        <w:t>kell</w:t>
      </w:r>
      <w:r>
        <w:rPr>
          <w:rFonts w:eastAsia="Arial" w:cs="Arial"/>
          <w:color w:val="800000"/>
        </w:rPr>
        <w:t xml:space="preserve"> </w:t>
      </w:r>
      <w:r>
        <w:rPr>
          <w:rFonts w:cs="Arial"/>
          <w:color w:val="800000"/>
        </w:rPr>
        <w:t>megtenni,</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sorba</w:t>
      </w:r>
      <w:r>
        <w:rPr>
          <w:rFonts w:eastAsia="Arial" w:cs="Arial"/>
          <w:color w:val="800000"/>
        </w:rPr>
        <w:t xml:space="preserve"> </w:t>
      </w:r>
      <w:r>
        <w:rPr>
          <w:rFonts w:cs="Arial"/>
          <w:color w:val="800000"/>
        </w:rPr>
        <w:t>rendezés</w:t>
      </w:r>
      <w:r>
        <w:rPr>
          <w:rFonts w:eastAsia="Arial" w:cs="Arial"/>
          <w:color w:val="800000"/>
        </w:rPr>
        <w:t xml:space="preserve"> </w:t>
      </w:r>
      <w:r>
        <w:rPr>
          <w:rFonts w:cs="Arial"/>
          <w:color w:val="800000"/>
        </w:rPr>
        <w:t>alapja</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első</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családneve.]</w:t>
      </w:r>
    </w:p>
    <w:p w14:paraId="018A8A17" w14:textId="77777777" w:rsidR="007C5DF4" w:rsidRDefault="007C5DF4">
      <w:pPr>
        <w:pStyle w:val="Szvegtrzs"/>
        <w:rPr>
          <w:i/>
          <w:iCs/>
        </w:rPr>
      </w:pPr>
    </w:p>
    <w:p w14:paraId="3AE0541F" w14:textId="77777777" w:rsidR="007C5DF4" w:rsidRDefault="007C5DF4">
      <w:pPr>
        <w:pStyle w:val="Szvegtrzs"/>
        <w:rPr>
          <w:rFonts w:eastAsia="Times New Roman" w:cs="Times New Roman"/>
        </w:rPr>
      </w:pPr>
      <w:r>
        <w:t>[1]</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Cikk</w:t>
      </w:r>
      <w:r>
        <w:rPr>
          <w:rFonts w:eastAsia="Times New Roman" w:cs="Times New Roman"/>
          <w:i/>
          <w:iCs/>
        </w:rPr>
        <w:t xml:space="preserve"> </w:t>
      </w:r>
      <w:r>
        <w:rPr>
          <w:i/>
          <w:iCs/>
        </w:rPr>
        <w:t>címe</w:t>
      </w:r>
      <w:r>
        <w:rPr>
          <w:rFonts w:eastAsia="Times New Roman" w:cs="Times New Roman"/>
          <w:i/>
          <w:iCs/>
        </w:rPr>
        <w:t xml:space="preserve"> </w:t>
      </w:r>
    </w:p>
    <w:p w14:paraId="4B07F2D8" w14:textId="77777777" w:rsidR="007C5DF4" w:rsidRDefault="007C5DF4">
      <w:pPr>
        <w:pStyle w:val="Szvegtrzs"/>
      </w:pPr>
      <w:r>
        <w:rPr>
          <w:rFonts w:eastAsia="Times New Roman" w:cs="Times New Roman"/>
        </w:rPr>
        <w:lastRenderedPageBreak/>
        <w:tab/>
        <w:t xml:space="preserve">Folyóirat </w:t>
      </w:r>
      <w:r>
        <w:t>neve,</w:t>
      </w:r>
      <w:r>
        <w:rPr>
          <w:rFonts w:eastAsia="Times New Roman" w:cs="Times New Roman"/>
        </w:rPr>
        <w:t xml:space="preserve"> </w:t>
      </w:r>
      <w:r>
        <w:t>sorszám</w:t>
      </w:r>
      <w:r>
        <w:rPr>
          <w:rFonts w:eastAsia="Times New Roman" w:cs="Times New Roman"/>
        </w:rPr>
        <w:t xml:space="preserve">, </w:t>
      </w:r>
      <w:r>
        <w:t>kezdőoldal-végoldal, év.</w:t>
      </w:r>
    </w:p>
    <w:p w14:paraId="0AFC15A6" w14:textId="77777777" w:rsidR="007C5DF4" w:rsidRDefault="007C5DF4">
      <w:pPr>
        <w:pStyle w:val="Szvegtrzs"/>
      </w:pPr>
      <w:r>
        <w:t>[2]</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Konferencia-kiadvány-</w:t>
      </w:r>
      <w:proofErr w:type="spellStart"/>
      <w:r>
        <w:rPr>
          <w:i/>
          <w:iCs/>
        </w:rPr>
        <w:t>beli</w:t>
      </w:r>
      <w:proofErr w:type="spellEnd"/>
      <w:r>
        <w:rPr>
          <w:rFonts w:eastAsia="Times New Roman" w:cs="Times New Roman"/>
          <w:i/>
          <w:iCs/>
        </w:rPr>
        <w:t xml:space="preserve"> </w:t>
      </w:r>
      <w:r>
        <w:rPr>
          <w:i/>
          <w:iCs/>
        </w:rPr>
        <w:t>cikk</w:t>
      </w:r>
      <w:r>
        <w:rPr>
          <w:rFonts w:eastAsia="Times New Roman" w:cs="Times New Roman"/>
          <w:i/>
          <w:iCs/>
        </w:rPr>
        <w:t xml:space="preserve"> </w:t>
      </w:r>
      <w:r>
        <w:rPr>
          <w:i/>
          <w:iCs/>
        </w:rPr>
        <w:t>címe</w:t>
      </w:r>
    </w:p>
    <w:p w14:paraId="03D7383B" w14:textId="77777777" w:rsidR="007C5DF4" w:rsidRDefault="007C5DF4">
      <w:pPr>
        <w:pStyle w:val="Szvegtrzs"/>
      </w:pPr>
      <w:r>
        <w:tab/>
      </w:r>
      <w:r>
        <w:rPr>
          <w:rFonts w:eastAsia="Times New Roman" w:cs="Times New Roman"/>
        </w:rPr>
        <w:t>„</w:t>
      </w:r>
      <w:r>
        <w:t>Konferenciakiadvány:</w:t>
      </w:r>
      <w:r>
        <w:rPr>
          <w:rFonts w:eastAsia="Times New Roman" w:cs="Times New Roman"/>
        </w:rPr>
        <w:t xml:space="preserve">” </w:t>
      </w:r>
      <w:r>
        <w:t>Konferencia</w:t>
      </w:r>
      <w:r>
        <w:rPr>
          <w:rFonts w:eastAsia="Times New Roman" w:cs="Times New Roman"/>
        </w:rPr>
        <w:t xml:space="preserve"> </w:t>
      </w:r>
      <w:r>
        <w:t>neve,</w:t>
      </w:r>
      <w:r>
        <w:rPr>
          <w:rFonts w:eastAsia="Times New Roman" w:cs="Times New Roman"/>
        </w:rPr>
        <w:t xml:space="preserve"> </w:t>
      </w:r>
      <w:r>
        <w:t>hely,</w:t>
      </w:r>
      <w:r>
        <w:rPr>
          <w:rFonts w:eastAsia="Times New Roman" w:cs="Times New Roman"/>
        </w:rPr>
        <w:t xml:space="preserve"> </w:t>
      </w:r>
      <w:r>
        <w:t>kezdőoldal-végoldal, év.</w:t>
      </w:r>
    </w:p>
    <w:p w14:paraId="7294E860" w14:textId="77777777" w:rsidR="007C5DF4" w:rsidRDefault="007C5DF4">
      <w:pPr>
        <w:pStyle w:val="Szvegtrzs"/>
      </w:pPr>
      <w:r>
        <w:t>[3]</w:t>
      </w:r>
      <w:r>
        <w:rPr>
          <w:rFonts w:eastAsia="Times New Roman" w:cs="Times New Roman"/>
        </w:rPr>
        <w:t xml:space="preserve"> </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Könyvcím</w:t>
      </w:r>
    </w:p>
    <w:p w14:paraId="55A3ACE0" w14:textId="77777777" w:rsidR="007C5DF4" w:rsidRDefault="007C5DF4">
      <w:pPr>
        <w:pStyle w:val="Szvegtrzs"/>
      </w:pPr>
      <w:r>
        <w:tab/>
      </w:r>
      <w:r>
        <w:rPr>
          <w:rFonts w:eastAsia="Times New Roman" w:cs="Times New Roman"/>
        </w:rPr>
        <w:t>„</w:t>
      </w:r>
      <w:r>
        <w:t>Könyv:</w:t>
      </w:r>
      <w:r>
        <w:rPr>
          <w:rFonts w:eastAsia="Times New Roman" w:cs="Times New Roman"/>
        </w:rPr>
        <w:t xml:space="preserve">” </w:t>
      </w:r>
      <w:r>
        <w:t>Kiadó,</w:t>
      </w:r>
      <w:r>
        <w:rPr>
          <w:rFonts w:eastAsia="Times New Roman" w:cs="Times New Roman"/>
        </w:rPr>
        <w:t xml:space="preserve"> </w:t>
      </w:r>
      <w:r>
        <w:t>hely,</w:t>
      </w:r>
      <w:r>
        <w:rPr>
          <w:rFonts w:eastAsia="Times New Roman" w:cs="Times New Roman"/>
        </w:rPr>
        <w:t xml:space="preserve"> </w:t>
      </w:r>
      <w:r>
        <w:t>oldalszám, év.</w:t>
      </w:r>
    </w:p>
    <w:p w14:paraId="032BECEA" w14:textId="77777777" w:rsidR="007C5DF4" w:rsidRDefault="007C5DF4">
      <w:pPr>
        <w:pStyle w:val="Szvegtrzs"/>
      </w:pPr>
      <w:r>
        <w:t>[4]</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Kutatási</w:t>
      </w:r>
      <w:r>
        <w:rPr>
          <w:rFonts w:eastAsia="Times New Roman" w:cs="Times New Roman"/>
          <w:i/>
          <w:iCs/>
        </w:rPr>
        <w:t xml:space="preserve"> </w:t>
      </w:r>
      <w:r>
        <w:rPr>
          <w:i/>
          <w:iCs/>
        </w:rPr>
        <w:t>jelentés</w:t>
      </w:r>
      <w:r>
        <w:rPr>
          <w:rFonts w:eastAsia="Times New Roman" w:cs="Times New Roman"/>
          <w:i/>
          <w:iCs/>
        </w:rPr>
        <w:t xml:space="preserve"> </w:t>
      </w:r>
      <w:r>
        <w:rPr>
          <w:i/>
          <w:iCs/>
        </w:rPr>
        <w:t xml:space="preserve">címe </w:t>
      </w:r>
      <w:r>
        <w:rPr>
          <w:i/>
          <w:iCs/>
        </w:rPr>
        <w:tab/>
        <w:t>(csak publikus elérhető jelentés!)</w:t>
      </w:r>
    </w:p>
    <w:p w14:paraId="472C70D3" w14:textId="77777777" w:rsidR="007C5DF4" w:rsidRDefault="007C5DF4">
      <w:pPr>
        <w:pStyle w:val="Szvegtrzs"/>
      </w:pPr>
      <w:r>
        <w:tab/>
      </w:r>
      <w:r>
        <w:rPr>
          <w:rFonts w:eastAsia="Times New Roman" w:cs="Times New Roman"/>
        </w:rPr>
        <w:t>„</w:t>
      </w:r>
      <w:r>
        <w:t>Kutatási</w:t>
      </w:r>
      <w:r>
        <w:rPr>
          <w:rFonts w:eastAsia="Times New Roman" w:cs="Times New Roman"/>
        </w:rPr>
        <w:t xml:space="preserve"> </w:t>
      </w:r>
      <w:r>
        <w:t>jelentés</w:t>
      </w:r>
      <w:r>
        <w:rPr>
          <w:rFonts w:eastAsia="Times New Roman" w:cs="Times New Roman"/>
        </w:rPr>
        <w:t>”</w:t>
      </w:r>
      <w:r>
        <w:t>:</w:t>
      </w:r>
      <w:r>
        <w:rPr>
          <w:rFonts w:eastAsia="Times New Roman" w:cs="Times New Roman"/>
        </w:rPr>
        <w:t xml:space="preserve"> </w:t>
      </w:r>
      <w:r>
        <w:t>Kutatási</w:t>
      </w:r>
      <w:r>
        <w:rPr>
          <w:rFonts w:eastAsia="Times New Roman" w:cs="Times New Roman"/>
        </w:rPr>
        <w:t xml:space="preserve"> </w:t>
      </w:r>
      <w:r>
        <w:t>projekt</w:t>
      </w:r>
      <w:r>
        <w:rPr>
          <w:rFonts w:eastAsia="Times New Roman" w:cs="Times New Roman"/>
        </w:rPr>
        <w:t xml:space="preserve"> </w:t>
      </w:r>
      <w:r>
        <w:t>neve,</w:t>
      </w:r>
      <w:r>
        <w:rPr>
          <w:rFonts w:eastAsia="Times New Roman" w:cs="Times New Roman"/>
        </w:rPr>
        <w:t xml:space="preserve"> </w:t>
      </w:r>
      <w:r>
        <w:t>intézet,</w:t>
      </w:r>
      <w:r>
        <w:rPr>
          <w:rFonts w:eastAsia="Times New Roman" w:cs="Times New Roman"/>
        </w:rPr>
        <w:t xml:space="preserve"> </w:t>
      </w:r>
      <w:r>
        <w:t>oldal, év.</w:t>
      </w:r>
    </w:p>
    <w:p w14:paraId="0EF121C1" w14:textId="77777777" w:rsidR="007C5DF4" w:rsidRDefault="007C5DF4">
      <w:pPr>
        <w:pStyle w:val="Szvegtrzs"/>
      </w:pPr>
      <w:r>
        <w:t>[5]</w:t>
      </w:r>
      <w:r>
        <w:tab/>
        <w:t>Szerző:</w:t>
      </w:r>
      <w:r>
        <w:rPr>
          <w:rFonts w:eastAsia="Times New Roman" w:cs="Times New Roman"/>
        </w:rPr>
        <w:t xml:space="preserve"> </w:t>
      </w:r>
      <w:r>
        <w:rPr>
          <w:i/>
          <w:iCs/>
        </w:rPr>
        <w:t>Disszertáció</w:t>
      </w:r>
      <w:r>
        <w:rPr>
          <w:rFonts w:eastAsia="Times New Roman" w:cs="Times New Roman"/>
          <w:i/>
          <w:iCs/>
        </w:rPr>
        <w:t xml:space="preserve"> </w:t>
      </w:r>
      <w:r>
        <w:rPr>
          <w:i/>
          <w:iCs/>
        </w:rPr>
        <w:t>címe</w:t>
      </w:r>
    </w:p>
    <w:p w14:paraId="53A89E16" w14:textId="77777777" w:rsidR="007C5DF4" w:rsidRDefault="007C5DF4">
      <w:pPr>
        <w:pStyle w:val="Szvegtrzs"/>
        <w:rPr>
          <w:rFonts w:eastAsia="Times New Roman" w:cs="Times New Roman"/>
        </w:rPr>
      </w:pPr>
      <w:r>
        <w:tab/>
      </w:r>
      <w:r>
        <w:rPr>
          <w:rFonts w:eastAsia="Times New Roman" w:cs="Times New Roman"/>
        </w:rPr>
        <w:t>„</w:t>
      </w:r>
      <w:r>
        <w:t>PhD/kandidátusi/stb.</w:t>
      </w:r>
      <w:r>
        <w:rPr>
          <w:rFonts w:eastAsia="Times New Roman" w:cs="Times New Roman"/>
        </w:rPr>
        <w:t xml:space="preserve"> </w:t>
      </w:r>
      <w:r>
        <w:t>disszertáció</w:t>
      </w:r>
      <w:r>
        <w:rPr>
          <w:rFonts w:eastAsia="Times New Roman" w:cs="Times New Roman"/>
        </w:rPr>
        <w:t>”</w:t>
      </w:r>
      <w:r>
        <w:t>:</w:t>
      </w:r>
      <w:r>
        <w:rPr>
          <w:rFonts w:eastAsia="Times New Roman" w:cs="Times New Roman"/>
        </w:rPr>
        <w:t xml:space="preserve"> </w:t>
      </w:r>
      <w:r>
        <w:t>Egyetem,</w:t>
      </w:r>
      <w:r>
        <w:rPr>
          <w:rFonts w:eastAsia="Times New Roman" w:cs="Times New Roman"/>
        </w:rPr>
        <w:t xml:space="preserve"> </w:t>
      </w:r>
      <w:r>
        <w:t>kar</w:t>
      </w:r>
      <w:r>
        <w:rPr>
          <w:rFonts w:eastAsia="Times New Roman" w:cs="Times New Roman"/>
        </w:rPr>
        <w:t xml:space="preserve"> </w:t>
      </w:r>
      <w:r>
        <w:t>neve</w:t>
      </w:r>
      <w:r>
        <w:rPr>
          <w:rFonts w:eastAsia="Times New Roman" w:cs="Times New Roman"/>
        </w:rPr>
        <w:t>, év.</w:t>
      </w:r>
    </w:p>
    <w:p w14:paraId="06C59BF2" w14:textId="77777777" w:rsidR="007C5DF4" w:rsidRDefault="007C5DF4">
      <w:pPr>
        <w:pStyle w:val="Szvegtrzs"/>
        <w:rPr>
          <w:rFonts w:eastAsia="Times New Roman" w:cs="Times New Roman"/>
          <w:i/>
          <w:iCs/>
        </w:rPr>
      </w:pPr>
      <w:r>
        <w:rPr>
          <w:rFonts w:eastAsia="Times New Roman" w:cs="Times New Roman"/>
        </w:rPr>
        <w:t xml:space="preserve">[6] </w:t>
      </w:r>
      <w:r>
        <w:rPr>
          <w:rFonts w:eastAsia="Times New Roman" w:cs="Times New Roman"/>
        </w:rPr>
        <w:tab/>
      </w:r>
      <w:r>
        <w:rPr>
          <w:rFonts w:eastAsia="Times New Roman" w:cs="Times New Roman"/>
          <w:i/>
          <w:iCs/>
        </w:rPr>
        <w:t>Internetes oldal elnevezése:</w:t>
      </w:r>
    </w:p>
    <w:p w14:paraId="65FC403E" w14:textId="77777777" w:rsidR="007C5DF4" w:rsidRDefault="007C5DF4">
      <w:pPr>
        <w:pStyle w:val="Szvegtrzs"/>
      </w:pPr>
      <w:r>
        <w:rPr>
          <w:rFonts w:eastAsia="Times New Roman" w:cs="Times New Roman"/>
          <w:i/>
          <w:iCs/>
        </w:rPr>
        <w:tab/>
        <w:t xml:space="preserve">URL, letöltés ideje </w:t>
      </w:r>
      <w:r>
        <w:rPr>
          <w:rFonts w:eastAsia="Times New Roman" w:cs="Times New Roman"/>
          <w:i/>
          <w:iCs/>
        </w:rPr>
        <w:tab/>
      </w:r>
      <w:r>
        <w:rPr>
          <w:rFonts w:eastAsia="Times New Roman" w:cs="Times New Roman"/>
          <w:i/>
          <w:iCs/>
        </w:rPr>
        <w:tab/>
        <w:t>(csak konkrét dokumentumra mutató URL adható meg!)</w:t>
      </w:r>
    </w:p>
    <w:p w14:paraId="1939869B" w14:textId="77777777" w:rsidR="007C5DF4" w:rsidRDefault="007C5DF4">
      <w:pPr>
        <w:pStyle w:val="Irodalomjegyzk1"/>
      </w:pPr>
    </w:p>
    <w:p w14:paraId="4EEDBA5B" w14:textId="77777777" w:rsidR="007C5DF4" w:rsidRDefault="007C5DF4">
      <w:pPr>
        <w:pStyle w:val="Irodalomjegyzk1"/>
      </w:pPr>
    </w:p>
    <w:p w14:paraId="11130AEE" w14:textId="77777777" w:rsidR="007C5DF4" w:rsidRDefault="007C5DF4">
      <w:pPr>
        <w:pStyle w:val="Szvegtrzs"/>
        <w:rPr>
          <w:rFonts w:cs="Arial"/>
          <w:color w:val="800000"/>
        </w:rPr>
      </w:pPr>
      <w:r>
        <w:rPr>
          <w:rFonts w:cs="Arial"/>
          <w:b/>
          <w:bCs/>
          <w:color w:val="800000"/>
        </w:rPr>
        <w:t>[B-típus:</w:t>
      </w:r>
    </w:p>
    <w:p w14:paraId="22970615"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hivatkozás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családi</w:t>
      </w:r>
      <w:r>
        <w:rPr>
          <w:rFonts w:eastAsia="Arial" w:cs="Arial"/>
          <w:color w:val="800000"/>
        </w:rPr>
        <w:t xml:space="preserve"> </w:t>
      </w:r>
      <w:r>
        <w:rPr>
          <w:rFonts w:cs="Arial"/>
          <w:color w:val="800000"/>
        </w:rPr>
        <w:t>nevéből</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kiadás</w:t>
      </w:r>
      <w:r>
        <w:rPr>
          <w:rFonts w:eastAsia="Arial" w:cs="Arial"/>
          <w:color w:val="800000"/>
        </w:rPr>
        <w:t xml:space="preserve"> </w:t>
      </w:r>
      <w:r>
        <w:rPr>
          <w:rFonts w:cs="Arial"/>
          <w:color w:val="800000"/>
        </w:rPr>
        <w:t>évéből</w:t>
      </w:r>
      <w:r>
        <w:rPr>
          <w:rFonts w:eastAsia="Arial" w:cs="Arial"/>
          <w:color w:val="800000"/>
        </w:rPr>
        <w:t xml:space="preserve"> </w:t>
      </w:r>
      <w:r>
        <w:rPr>
          <w:rFonts w:cs="Arial"/>
          <w:color w:val="800000"/>
        </w:rPr>
        <w:t>képezett</w:t>
      </w:r>
      <w:r>
        <w:rPr>
          <w:rFonts w:eastAsia="Arial" w:cs="Arial"/>
          <w:color w:val="800000"/>
        </w:rPr>
        <w:t xml:space="preserve"> </w:t>
      </w:r>
      <w:r>
        <w:rPr>
          <w:rFonts w:cs="Arial"/>
          <w:color w:val="800000"/>
        </w:rPr>
        <w:t>azonosítóval</w:t>
      </w:r>
      <w:r>
        <w:rPr>
          <w:rFonts w:eastAsia="Arial" w:cs="Arial"/>
          <w:color w:val="800000"/>
        </w:rPr>
        <w:t xml:space="preserve"> </w:t>
      </w:r>
      <w:r>
        <w:rPr>
          <w:rFonts w:cs="Arial"/>
          <w:color w:val="800000"/>
        </w:rPr>
        <w:t>történik.</w:t>
      </w:r>
      <w:r>
        <w:rPr>
          <w:rFonts w:eastAsia="Arial" w:cs="Arial"/>
          <w:color w:val="800000"/>
        </w:rPr>
        <w:t xml:space="preserve"> </w:t>
      </w:r>
      <w:r>
        <w:rPr>
          <w:rFonts w:cs="Arial"/>
          <w:color w:val="800000"/>
        </w:rPr>
        <w:t>Kettőnél</w:t>
      </w:r>
      <w:r>
        <w:rPr>
          <w:rFonts w:eastAsia="Arial" w:cs="Arial"/>
          <w:color w:val="800000"/>
        </w:rPr>
        <w:t xml:space="preserve"> </w:t>
      </w:r>
      <w:r>
        <w:rPr>
          <w:rFonts w:cs="Arial"/>
          <w:color w:val="800000"/>
        </w:rPr>
        <w:t>több</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et.al.</w:t>
      </w:r>
      <w:r>
        <w:rPr>
          <w:rFonts w:eastAsia="Arial" w:cs="Arial"/>
          <w:color w:val="800000"/>
        </w:rPr>
        <w:t xml:space="preserve">” </w:t>
      </w:r>
      <w:r>
        <w:rPr>
          <w:rFonts w:cs="Arial"/>
          <w:color w:val="800000"/>
        </w:rPr>
        <w:t>rövidítés</w:t>
      </w:r>
      <w:r>
        <w:rPr>
          <w:rFonts w:eastAsia="Arial" w:cs="Arial"/>
          <w:color w:val="800000"/>
        </w:rPr>
        <w:t xml:space="preserve"> </w:t>
      </w:r>
      <w:r>
        <w:rPr>
          <w:rFonts w:cs="Arial"/>
          <w:color w:val="800000"/>
        </w:rPr>
        <w:t>használható.</w:t>
      </w:r>
      <w:r>
        <w:rPr>
          <w:rFonts w:eastAsia="Arial" w:cs="Arial"/>
          <w:color w:val="800000"/>
        </w:rPr>
        <w:t xml:space="preserve">  </w:t>
      </w:r>
      <w:r>
        <w:rPr>
          <w:rFonts w:cs="Arial"/>
          <w:color w:val="800000"/>
        </w:rPr>
        <w:t>Pl.</w:t>
      </w:r>
      <w:r>
        <w:rPr>
          <w:rFonts w:eastAsia="Arial" w:cs="Arial"/>
          <w:color w:val="800000"/>
        </w:rPr>
        <w:t xml:space="preserve"> „</w:t>
      </w:r>
      <w:r>
        <w:rPr>
          <w:rFonts w:cs="Arial"/>
          <w:color w:val="800000"/>
        </w:rPr>
        <w:t>[</w:t>
      </w:r>
      <w:proofErr w:type="spellStart"/>
      <w:r>
        <w:rPr>
          <w:rFonts w:cs="Arial"/>
          <w:color w:val="800000"/>
        </w:rPr>
        <w:t>Vijayasundaram</w:t>
      </w:r>
      <w:proofErr w:type="spellEnd"/>
      <w:r>
        <w:rPr>
          <w:rFonts w:cs="Arial"/>
          <w:color w:val="800000"/>
        </w:rPr>
        <w:t>,</w:t>
      </w:r>
      <w:r>
        <w:rPr>
          <w:rFonts w:eastAsia="Arial" w:cs="Arial"/>
          <w:color w:val="800000"/>
        </w:rPr>
        <w:t xml:space="preserve"> </w:t>
      </w:r>
      <w:r>
        <w:rPr>
          <w:rFonts w:cs="Arial"/>
          <w:color w:val="800000"/>
        </w:rPr>
        <w:t>1986.]</w:t>
      </w:r>
      <w:r>
        <w:rPr>
          <w:rFonts w:eastAsia="Arial" w:cs="Arial"/>
          <w:color w:val="800000"/>
        </w:rPr>
        <w:t>”</w:t>
      </w:r>
      <w:r>
        <w:rPr>
          <w:rFonts w:cs="Arial"/>
          <w:color w:val="800000"/>
        </w:rPr>
        <w:t>,</w:t>
      </w:r>
      <w:r>
        <w:rPr>
          <w:rFonts w:eastAsia="Arial" w:cs="Arial"/>
          <w:color w:val="800000"/>
        </w:rPr>
        <w:t xml:space="preserve"> „</w:t>
      </w:r>
      <w:r>
        <w:rPr>
          <w:rFonts w:cs="Arial"/>
          <w:color w:val="800000"/>
        </w:rPr>
        <w:t>[</w:t>
      </w:r>
      <w:proofErr w:type="spellStart"/>
      <w:r>
        <w:rPr>
          <w:rFonts w:cs="Arial"/>
          <w:color w:val="800000"/>
        </w:rPr>
        <w:t>Meister</w:t>
      </w:r>
      <w:proofErr w:type="spellEnd"/>
      <w:r>
        <w:rPr>
          <w:rFonts w:eastAsia="Arial" w:cs="Arial"/>
          <w:color w:val="800000"/>
        </w:rPr>
        <w:t xml:space="preserve"> </w:t>
      </w:r>
      <w:r>
        <w:rPr>
          <w:rFonts w:cs="Arial"/>
          <w:color w:val="800000"/>
        </w:rPr>
        <w:t>and</w:t>
      </w:r>
      <w:r>
        <w:rPr>
          <w:rFonts w:eastAsia="Arial" w:cs="Arial"/>
          <w:color w:val="800000"/>
        </w:rPr>
        <w:t xml:space="preserve"> </w:t>
      </w:r>
      <w:proofErr w:type="spellStart"/>
      <w:r>
        <w:rPr>
          <w:rFonts w:cs="Arial"/>
          <w:color w:val="800000"/>
        </w:rPr>
        <w:t>Sonar</w:t>
      </w:r>
      <w:proofErr w:type="spellEnd"/>
      <w:r>
        <w:rPr>
          <w:rFonts w:cs="Arial"/>
          <w:color w:val="800000"/>
        </w:rPr>
        <w:t>,</w:t>
      </w:r>
      <w:r>
        <w:rPr>
          <w:rFonts w:eastAsia="Arial" w:cs="Arial"/>
          <w:color w:val="800000"/>
        </w:rPr>
        <w:t xml:space="preserve"> </w:t>
      </w:r>
      <w:r>
        <w:rPr>
          <w:rFonts w:cs="Arial"/>
          <w:color w:val="800000"/>
        </w:rPr>
        <w:t>1998.]</w:t>
      </w:r>
      <w:r>
        <w:rPr>
          <w:rFonts w:eastAsia="Arial" w:cs="Arial"/>
          <w:color w:val="800000"/>
        </w:rPr>
        <w:t>”</w:t>
      </w:r>
      <w:r>
        <w:rPr>
          <w:rFonts w:cs="Arial"/>
          <w:color w:val="800000"/>
        </w:rPr>
        <w:t>,</w:t>
      </w:r>
      <w:r>
        <w:rPr>
          <w:rFonts w:eastAsia="Arial" w:cs="Arial"/>
          <w:color w:val="800000"/>
        </w:rPr>
        <w:t xml:space="preserve"> „</w:t>
      </w:r>
      <w:r>
        <w:rPr>
          <w:rFonts w:cs="Arial"/>
          <w:color w:val="800000"/>
        </w:rPr>
        <w:t>[</w:t>
      </w:r>
      <w:proofErr w:type="spellStart"/>
      <w:r>
        <w:rPr>
          <w:rFonts w:cs="Arial"/>
          <w:color w:val="800000"/>
        </w:rPr>
        <w:t>Felcman</w:t>
      </w:r>
      <w:proofErr w:type="spellEnd"/>
      <w:r>
        <w:rPr>
          <w:rFonts w:eastAsia="Arial" w:cs="Arial"/>
          <w:color w:val="800000"/>
        </w:rPr>
        <w:t xml:space="preserve"> </w:t>
      </w:r>
      <w:r>
        <w:rPr>
          <w:rFonts w:cs="Arial"/>
          <w:color w:val="800000"/>
        </w:rPr>
        <w:t>et.al.,</w:t>
      </w:r>
      <w:r>
        <w:rPr>
          <w:rFonts w:eastAsia="Arial" w:cs="Arial"/>
          <w:color w:val="800000"/>
        </w:rPr>
        <w:t xml:space="preserve"> </w:t>
      </w:r>
      <w:r>
        <w:rPr>
          <w:rFonts w:cs="Arial"/>
          <w:color w:val="800000"/>
        </w:rPr>
        <w:t>1994.]</w:t>
      </w:r>
      <w:r>
        <w:rPr>
          <w:rFonts w:eastAsia="Arial" w:cs="Arial"/>
          <w:color w:val="800000"/>
        </w:rPr>
        <w:t>”</w:t>
      </w:r>
    </w:p>
    <w:p w14:paraId="16D12142" w14:textId="77777777" w:rsidR="007C5DF4" w:rsidRDefault="007C5DF4">
      <w:pPr>
        <w:pStyle w:val="Szvegtrzs"/>
        <w:rPr>
          <w:rFonts w:cs="Arial"/>
          <w:color w:val="800000"/>
        </w:rPr>
      </w:pPr>
      <w:r>
        <w:rPr>
          <w:rFonts w:cs="Arial"/>
          <w:color w:val="800000"/>
        </w:rPr>
        <w:t>Abban</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ritka</w:t>
      </w:r>
      <w:r>
        <w:rPr>
          <w:rFonts w:eastAsia="Arial" w:cs="Arial"/>
          <w:color w:val="800000"/>
        </w:rPr>
        <w:t xml:space="preserve"> </w:t>
      </w:r>
      <w:r>
        <w:rPr>
          <w:rFonts w:cs="Arial"/>
          <w:color w:val="800000"/>
        </w:rPr>
        <w:t>esetben,</w:t>
      </w:r>
      <w:r>
        <w:rPr>
          <w:rFonts w:eastAsia="Arial" w:cs="Arial"/>
          <w:color w:val="800000"/>
        </w:rPr>
        <w:t xml:space="preserve"> </w:t>
      </w:r>
      <w:r>
        <w:rPr>
          <w:rFonts w:cs="Arial"/>
          <w:color w:val="800000"/>
        </w:rPr>
        <w:t>amikor</w:t>
      </w:r>
      <w:r>
        <w:rPr>
          <w:rFonts w:eastAsia="Arial" w:cs="Arial"/>
          <w:color w:val="800000"/>
        </w:rPr>
        <w:t xml:space="preserve"> </w:t>
      </w:r>
      <w:r>
        <w:rPr>
          <w:rFonts w:cs="Arial"/>
          <w:color w:val="800000"/>
        </w:rPr>
        <w:t>több</w:t>
      </w:r>
      <w:r>
        <w:rPr>
          <w:rFonts w:eastAsia="Arial" w:cs="Arial"/>
          <w:color w:val="800000"/>
        </w:rPr>
        <w:t xml:space="preserve"> </w:t>
      </w:r>
      <w:r>
        <w:rPr>
          <w:rFonts w:cs="Arial"/>
          <w:color w:val="800000"/>
        </w:rPr>
        <w:t>cikknek</w:t>
      </w:r>
      <w:r>
        <w:rPr>
          <w:rFonts w:eastAsia="Arial" w:cs="Arial"/>
          <w:color w:val="800000"/>
        </w:rPr>
        <w:t xml:space="preserve"> </w:t>
      </w:r>
      <w:r>
        <w:rPr>
          <w:rFonts w:cs="Arial"/>
          <w:color w:val="800000"/>
        </w:rPr>
        <w:t>is</w:t>
      </w:r>
      <w:r>
        <w:rPr>
          <w:rFonts w:eastAsia="Arial" w:cs="Arial"/>
          <w:color w:val="800000"/>
        </w:rPr>
        <w:t xml:space="preserve"> </w:t>
      </w:r>
      <w:r>
        <w:rPr>
          <w:rFonts w:cs="Arial"/>
          <w:color w:val="800000"/>
        </w:rPr>
        <w:t>azonos</w:t>
      </w:r>
      <w:r>
        <w:rPr>
          <w:rFonts w:eastAsia="Arial" w:cs="Arial"/>
          <w:color w:val="800000"/>
        </w:rPr>
        <w:t xml:space="preserve"> </w:t>
      </w:r>
      <w:r>
        <w:rPr>
          <w:rFonts w:cs="Arial"/>
          <w:color w:val="800000"/>
        </w:rPr>
        <w:t>azonosító</w:t>
      </w:r>
      <w:r>
        <w:rPr>
          <w:rFonts w:eastAsia="Arial" w:cs="Arial"/>
          <w:color w:val="800000"/>
        </w:rPr>
        <w:t xml:space="preserve"> </w:t>
      </w:r>
      <w:r>
        <w:rPr>
          <w:rFonts w:cs="Arial"/>
          <w:color w:val="800000"/>
        </w:rPr>
        <w:t>jutna</w:t>
      </w:r>
      <w:r>
        <w:rPr>
          <w:rFonts w:eastAsia="Arial" w:cs="Arial"/>
          <w:color w:val="800000"/>
        </w:rPr>
        <w:t xml:space="preserve"> </w:t>
      </w:r>
      <w:r>
        <w:rPr>
          <w:rFonts w:cs="Arial"/>
          <w:color w:val="800000"/>
        </w:rPr>
        <w:t>(megegyeznek</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kiadás</w:t>
      </w:r>
      <w:r>
        <w:rPr>
          <w:rFonts w:eastAsia="Arial" w:cs="Arial"/>
          <w:color w:val="800000"/>
        </w:rPr>
        <w:t xml:space="preserve"> </w:t>
      </w:r>
      <w:r>
        <w:rPr>
          <w:rFonts w:cs="Arial"/>
          <w:color w:val="800000"/>
        </w:rPr>
        <w:t>éve)</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év</w:t>
      </w:r>
      <w:r>
        <w:rPr>
          <w:rFonts w:eastAsia="Arial" w:cs="Arial"/>
          <w:color w:val="800000"/>
        </w:rPr>
        <w:t xml:space="preserve"> </w:t>
      </w:r>
      <w:r>
        <w:rPr>
          <w:rFonts w:cs="Arial"/>
          <w:color w:val="800000"/>
        </w:rPr>
        <w:t>után</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w:t>
      </w:r>
      <w:r>
        <w:rPr>
          <w:rFonts w:eastAsia="Arial" w:cs="Arial"/>
          <w:color w:val="800000"/>
        </w:rPr>
        <w:t>”</w:t>
      </w:r>
      <w:r>
        <w:rPr>
          <w:rFonts w:cs="Arial"/>
          <w:color w:val="800000"/>
        </w:rPr>
        <w:t>,</w:t>
      </w:r>
      <w:r>
        <w:rPr>
          <w:rFonts w:eastAsia="Arial" w:cs="Arial"/>
          <w:color w:val="800000"/>
        </w:rPr>
        <w:t xml:space="preserve"> „</w:t>
      </w:r>
      <w:r>
        <w:rPr>
          <w:rFonts w:cs="Arial"/>
          <w:color w:val="800000"/>
        </w:rPr>
        <w:t>b</w:t>
      </w:r>
      <w:r>
        <w:rPr>
          <w:rFonts w:eastAsia="Arial" w:cs="Arial"/>
          <w:color w:val="800000"/>
        </w:rPr>
        <w:t>”</w:t>
      </w:r>
      <w:r>
        <w:rPr>
          <w:rFonts w:cs="Arial"/>
          <w:color w:val="800000"/>
        </w:rPr>
        <w:t>,</w:t>
      </w:r>
      <w:r>
        <w:rPr>
          <w:rFonts w:eastAsia="Arial" w:cs="Arial"/>
          <w:color w:val="800000"/>
        </w:rPr>
        <w:t xml:space="preserve"> </w:t>
      </w:r>
      <w:proofErr w:type="gramStart"/>
      <w:r>
        <w:rPr>
          <w:rFonts w:eastAsia="Arial" w:cs="Arial"/>
          <w:color w:val="800000"/>
        </w:rPr>
        <w:t>„</w:t>
      </w:r>
      <w:r>
        <w:rPr>
          <w:rFonts w:cs="Arial"/>
          <w:color w:val="800000"/>
        </w:rPr>
        <w:t>c</w:t>
      </w:r>
      <w:r>
        <w:rPr>
          <w:rFonts w:eastAsia="Arial" w:cs="Arial"/>
          <w:color w:val="800000"/>
        </w:rPr>
        <w:t>”</w:t>
      </w:r>
      <w:r>
        <w:rPr>
          <w:rFonts w:cs="Arial"/>
          <w:color w:val="800000"/>
        </w:rPr>
        <w:t>,</w:t>
      </w:r>
      <w:proofErr w:type="gramEnd"/>
      <w:r>
        <w:rPr>
          <w:rFonts w:eastAsia="Arial" w:cs="Arial"/>
          <w:color w:val="800000"/>
        </w:rPr>
        <w:t xml:space="preserve"> </w:t>
      </w:r>
      <w:r>
        <w:rPr>
          <w:rFonts w:cs="Arial"/>
          <w:color w:val="800000"/>
        </w:rPr>
        <w:t>stb.</w:t>
      </w:r>
      <w:r>
        <w:rPr>
          <w:rFonts w:eastAsia="Arial" w:cs="Arial"/>
          <w:color w:val="800000"/>
        </w:rPr>
        <w:t xml:space="preserve"> </w:t>
      </w:r>
      <w:r>
        <w:rPr>
          <w:rFonts w:cs="Arial"/>
          <w:color w:val="800000"/>
        </w:rPr>
        <w:t>betűk</w:t>
      </w:r>
      <w:r>
        <w:rPr>
          <w:rFonts w:eastAsia="Arial" w:cs="Arial"/>
          <w:color w:val="800000"/>
        </w:rPr>
        <w:t xml:space="preserve"> </w:t>
      </w:r>
      <w:r>
        <w:rPr>
          <w:rFonts w:cs="Arial"/>
          <w:color w:val="800000"/>
        </w:rPr>
        <w:t>csatolandók,</w:t>
      </w:r>
      <w:r>
        <w:rPr>
          <w:rFonts w:eastAsia="Arial" w:cs="Arial"/>
          <w:color w:val="800000"/>
        </w:rPr>
        <w:t xml:space="preserve"> </w:t>
      </w:r>
      <w:r>
        <w:rPr>
          <w:rFonts w:cs="Arial"/>
          <w:color w:val="800000"/>
        </w:rPr>
        <w:t>pl.</w:t>
      </w:r>
      <w:r>
        <w:rPr>
          <w:rFonts w:eastAsia="Arial" w:cs="Arial"/>
          <w:color w:val="800000"/>
        </w:rPr>
        <w:t xml:space="preserve"> „</w:t>
      </w:r>
      <w:r>
        <w:rPr>
          <w:rFonts w:cs="Arial"/>
          <w:color w:val="800000"/>
        </w:rPr>
        <w:t>[Stone</w:t>
      </w:r>
      <w:r>
        <w:rPr>
          <w:rFonts w:eastAsia="Arial" w:cs="Arial"/>
          <w:color w:val="800000"/>
        </w:rPr>
        <w:t xml:space="preserve"> </w:t>
      </w:r>
      <w:r>
        <w:rPr>
          <w:rFonts w:cs="Arial"/>
          <w:color w:val="800000"/>
        </w:rPr>
        <w:t>and</w:t>
      </w:r>
      <w:r>
        <w:rPr>
          <w:rFonts w:eastAsia="Arial" w:cs="Arial"/>
          <w:color w:val="800000"/>
        </w:rPr>
        <w:t xml:space="preserve"> </w:t>
      </w:r>
      <w:r>
        <w:rPr>
          <w:rFonts w:cs="Arial"/>
          <w:color w:val="800000"/>
        </w:rPr>
        <w:t>Norman,</w:t>
      </w:r>
      <w:r>
        <w:rPr>
          <w:rFonts w:eastAsia="Arial" w:cs="Arial"/>
          <w:color w:val="800000"/>
        </w:rPr>
        <w:t xml:space="preserve"> </w:t>
      </w:r>
      <w:r>
        <w:rPr>
          <w:rFonts w:cs="Arial"/>
          <w:color w:val="800000"/>
        </w:rPr>
        <w:t>1993a.]</w:t>
      </w:r>
      <w:r>
        <w:rPr>
          <w:rFonts w:eastAsia="Arial" w:cs="Arial"/>
          <w:color w:val="800000"/>
        </w:rPr>
        <w:t>”</w:t>
      </w:r>
      <w:r>
        <w:rPr>
          <w:rFonts w:cs="Arial"/>
          <w:color w:val="800000"/>
        </w:rPr>
        <w:t>.</w:t>
      </w:r>
    </w:p>
    <w:p w14:paraId="6FF59B58"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sorba</w:t>
      </w:r>
      <w:r>
        <w:rPr>
          <w:rFonts w:eastAsia="Arial" w:cs="Arial"/>
          <w:color w:val="800000"/>
        </w:rPr>
        <w:t xml:space="preserve"> </w:t>
      </w:r>
      <w:r>
        <w:rPr>
          <w:rFonts w:cs="Arial"/>
          <w:color w:val="800000"/>
        </w:rPr>
        <w:t>rendezés</w:t>
      </w:r>
      <w:r>
        <w:rPr>
          <w:rFonts w:eastAsia="Arial" w:cs="Arial"/>
          <w:color w:val="800000"/>
        </w:rPr>
        <w:t xml:space="preserve"> </w:t>
      </w:r>
      <w:r>
        <w:rPr>
          <w:rFonts w:cs="Arial"/>
          <w:color w:val="800000"/>
        </w:rPr>
        <w:t>alapja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családneve,</w:t>
      </w:r>
      <w:r>
        <w:rPr>
          <w:rFonts w:eastAsia="Arial" w:cs="Arial"/>
          <w:color w:val="800000"/>
        </w:rPr>
        <w:t xml:space="preserve"> </w:t>
      </w:r>
      <w:r>
        <w:rPr>
          <w:rFonts w:cs="Arial"/>
          <w:color w:val="800000"/>
        </w:rPr>
        <w:t>végül</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év.</w:t>
      </w:r>
    </w:p>
    <w:p w14:paraId="3C556BEA" w14:textId="77777777" w:rsidR="007C5DF4" w:rsidRDefault="007C5DF4">
      <w:pPr>
        <w:pStyle w:val="Szvegtrzs"/>
        <w:rPr>
          <w:rFonts w:cs="Arial"/>
          <w:color w:val="800000"/>
        </w:rPr>
      </w:pPr>
      <w:r>
        <w:rPr>
          <w:rFonts w:cs="Arial"/>
          <w:color w:val="800000"/>
        </w:rPr>
        <w:t>Ezt</w:t>
      </w:r>
      <w:r>
        <w:rPr>
          <w:rFonts w:eastAsia="Arial" w:cs="Arial"/>
          <w:color w:val="800000"/>
        </w:rPr>
        <w:t xml:space="preserve"> </w:t>
      </w:r>
      <w:r>
        <w:rPr>
          <w:rFonts w:cs="Arial"/>
          <w:color w:val="800000"/>
        </w:rPr>
        <w:t>leszámítva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formátum</w:t>
      </w:r>
      <w:r>
        <w:rPr>
          <w:rFonts w:eastAsia="Arial" w:cs="Arial"/>
          <w:color w:val="800000"/>
        </w:rPr>
        <w:t xml:space="preserve"> </w:t>
      </w:r>
      <w:r>
        <w:rPr>
          <w:rFonts w:cs="Arial"/>
          <w:color w:val="800000"/>
        </w:rPr>
        <w:t>ugyanaz,</w:t>
      </w:r>
      <w:r>
        <w:rPr>
          <w:rFonts w:eastAsia="Arial" w:cs="Arial"/>
          <w:color w:val="800000"/>
        </w:rPr>
        <w:t xml:space="preserve"> </w:t>
      </w:r>
      <w:r>
        <w:rPr>
          <w:rFonts w:cs="Arial"/>
          <w:color w:val="800000"/>
        </w:rPr>
        <w:t>mint</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A-típus</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de</w:t>
      </w:r>
      <w:r>
        <w:rPr>
          <w:rFonts w:eastAsia="Arial" w:cs="Arial"/>
          <w:color w:val="800000"/>
        </w:rPr>
        <w:t xml:space="preserve"> </w:t>
      </w:r>
      <w:r>
        <w:rPr>
          <w:rFonts w:cs="Arial"/>
          <w:color w:val="800000"/>
        </w:rPr>
        <w:t>ekkor</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hivatkozási</w:t>
      </w:r>
      <w:r>
        <w:rPr>
          <w:rFonts w:eastAsia="Arial" w:cs="Arial"/>
          <w:color w:val="800000"/>
        </w:rPr>
        <w:t xml:space="preserve"> </w:t>
      </w:r>
      <w:r>
        <w:rPr>
          <w:rFonts w:cs="Arial"/>
          <w:color w:val="800000"/>
        </w:rPr>
        <w:t>sorszám</w:t>
      </w:r>
      <w:r>
        <w:rPr>
          <w:rFonts w:eastAsia="Arial" w:cs="Arial"/>
          <w:color w:val="800000"/>
        </w:rPr>
        <w:t xml:space="preserve"> </w:t>
      </w:r>
      <w:r>
        <w:rPr>
          <w:rFonts w:cs="Arial"/>
          <w:color w:val="800000"/>
        </w:rPr>
        <w:t>lehagyható.]</w:t>
      </w:r>
    </w:p>
    <w:p w14:paraId="3419CE0B" w14:textId="77777777" w:rsidR="007C5DF4" w:rsidRDefault="007C5DF4">
      <w:pPr>
        <w:pStyle w:val="Szvegtrzs"/>
        <w:rPr>
          <w:rFonts w:cs="Arial"/>
          <w:color w:val="800000"/>
        </w:rPr>
      </w:pPr>
    </w:p>
    <w:p w14:paraId="4F78AC3A" w14:textId="77777777" w:rsidR="00B62D88" w:rsidRDefault="00B62D88">
      <w:pPr>
        <w:pStyle w:val="Szvegtrzs"/>
        <w:rPr>
          <w:rFonts w:cs="Arial"/>
          <w:color w:val="800000"/>
        </w:rPr>
      </w:pPr>
    </w:p>
    <w:p w14:paraId="5D025443" w14:textId="77777777" w:rsidR="007C5DF4" w:rsidRDefault="007C5DF4">
      <w:pPr>
        <w:pStyle w:val="Cmsor1"/>
        <w:pageBreakBefore/>
        <w:numPr>
          <w:ilvl w:val="0"/>
          <w:numId w:val="2"/>
        </w:numPr>
        <w:spacing w:before="240" w:after="120"/>
        <w:jc w:val="center"/>
        <w:rPr>
          <w:b w:val="0"/>
          <w:bCs w:val="0"/>
          <w:color w:val="800000"/>
        </w:rPr>
      </w:pPr>
      <w:bookmarkStart w:id="79" w:name="_Toc225435370"/>
      <w:r>
        <w:lastRenderedPageBreak/>
        <w:t>Mellékletek</w:t>
      </w:r>
      <w:bookmarkEnd w:id="79"/>
    </w:p>
    <w:p w14:paraId="3D676721" w14:textId="77777777" w:rsidR="007C5DF4" w:rsidRDefault="007C5DF4">
      <w:pPr>
        <w:pStyle w:val="Szvegtrzs"/>
        <w:numPr>
          <w:ilvl w:val="0"/>
          <w:numId w:val="2"/>
        </w:numPr>
        <w:jc w:val="center"/>
      </w:pPr>
      <w:r>
        <w:rPr>
          <w:color w:val="800000"/>
        </w:rPr>
        <w:t>[A</w:t>
      </w:r>
      <w:r>
        <w:rPr>
          <w:rFonts w:eastAsia="Times New Roman" w:cs="Times New Roman"/>
          <w:color w:val="800000"/>
        </w:rPr>
        <w:t xml:space="preserve"> dolgozat mellékletei, ha vannak</w:t>
      </w:r>
      <w:r>
        <w:rPr>
          <w:color w:val="800000"/>
        </w:rPr>
        <w:t>]</w:t>
      </w:r>
    </w:p>
    <w:sectPr w:rsidR="007C5DF4" w:rsidSect="006A616F">
      <w:headerReference w:type="default" r:id="rId66"/>
      <w:footerReference w:type="default" r:id="rId67"/>
      <w:pgSz w:w="11906" w:h="16838"/>
      <w:pgMar w:top="1418" w:right="1418" w:bottom="1418" w:left="1701" w:header="1134" w:footer="1134" w:gutter="0"/>
      <w:pgNumType w:start="1"/>
      <w:cols w:space="708"/>
      <w:docGrid w:linePitch="240" w:charSpace="-65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1A7BD" w14:textId="77777777" w:rsidR="004A6391" w:rsidRDefault="004A6391">
      <w:r>
        <w:separator/>
      </w:r>
    </w:p>
  </w:endnote>
  <w:endnote w:type="continuationSeparator" w:id="0">
    <w:p w14:paraId="75370FD8" w14:textId="77777777" w:rsidR="004A6391" w:rsidRDefault="004A6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nQuanYi Zen Hei">
    <w:altName w:val="MS Mincho"/>
    <w:charset w:val="01"/>
    <w:family w:val="auto"/>
    <w:pitch w:val="variable"/>
  </w:font>
  <w:font w:name="Lohit Hindi">
    <w:altName w:val="MS Mincho"/>
    <w:charset w:val="01"/>
    <w:family w:val="auto"/>
    <w:pitch w:val="variable"/>
  </w:font>
  <w:font w:name="Arial">
    <w:panose1 w:val="020B0604020202020204"/>
    <w:charset w:val="EE"/>
    <w:family w:val="swiss"/>
    <w:pitch w:val="variable"/>
    <w:sig w:usb0="E0002EFF" w:usb1="C000785B" w:usb2="00000009" w:usb3="00000000" w:csb0="000001FF" w:csb1="00000000"/>
  </w:font>
  <w:font w:name="OpenSymbol">
    <w:altName w:val="Calibri"/>
    <w:charset w:val="01"/>
    <w:family w:val="auto"/>
    <w:pitch w:val="variable"/>
  </w:font>
  <w:font w:name="Linux Libertine G">
    <w:altName w:val="Times New Roman"/>
    <w:charset w:val="01"/>
    <w:family w:val="roman"/>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2682008"/>
      <w:docPartObj>
        <w:docPartGallery w:val="Page Numbers (Bottom of Page)"/>
        <w:docPartUnique/>
      </w:docPartObj>
    </w:sdtPr>
    <w:sdtContent>
      <w:p w14:paraId="08169A45" w14:textId="2A5F74D2" w:rsidR="006A616F" w:rsidRDefault="006A616F" w:rsidP="006A616F">
        <w:pPr>
          <w:pStyle w:val="llb"/>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960AB" w14:textId="77777777" w:rsidR="004A6391" w:rsidRDefault="004A6391">
      <w:r>
        <w:separator/>
      </w:r>
    </w:p>
  </w:footnote>
  <w:footnote w:type="continuationSeparator" w:id="0">
    <w:p w14:paraId="770050E6" w14:textId="77777777" w:rsidR="004A6391" w:rsidRDefault="004A6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A05FA" w14:textId="77777777" w:rsidR="006A616F" w:rsidRDefault="006A616F" w:rsidP="006A616F">
    <w:pPr>
      <w:pStyle w:val="lfej"/>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9E12B404"/>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3"/>
    <w:multiLevelType w:val="multilevel"/>
    <w:tmpl w:val="00000003"/>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3472C0"/>
    <w:multiLevelType w:val="hybridMultilevel"/>
    <w:tmpl w:val="E3C47AD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74E70E2"/>
    <w:multiLevelType w:val="hybridMultilevel"/>
    <w:tmpl w:val="998ADF9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C5372C6"/>
    <w:multiLevelType w:val="hybridMultilevel"/>
    <w:tmpl w:val="AA4CA58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0EC01390"/>
    <w:multiLevelType w:val="hybridMultilevel"/>
    <w:tmpl w:val="8146F6B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10331A13"/>
    <w:multiLevelType w:val="hybridMultilevel"/>
    <w:tmpl w:val="DE80830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135679BE"/>
    <w:multiLevelType w:val="hybridMultilevel"/>
    <w:tmpl w:val="78E0C6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17716FA6"/>
    <w:multiLevelType w:val="hybridMultilevel"/>
    <w:tmpl w:val="FCB8C93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183306A8"/>
    <w:multiLevelType w:val="hybridMultilevel"/>
    <w:tmpl w:val="00D41C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184A0ACE"/>
    <w:multiLevelType w:val="hybridMultilevel"/>
    <w:tmpl w:val="424CB08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1A235CD2"/>
    <w:multiLevelType w:val="hybridMultilevel"/>
    <w:tmpl w:val="70BEB39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1EC0575F"/>
    <w:multiLevelType w:val="hybridMultilevel"/>
    <w:tmpl w:val="3CECBD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21043FDD"/>
    <w:multiLevelType w:val="hybridMultilevel"/>
    <w:tmpl w:val="732E449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21200515"/>
    <w:multiLevelType w:val="hybridMultilevel"/>
    <w:tmpl w:val="430EBE3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28A57A13"/>
    <w:multiLevelType w:val="hybridMultilevel"/>
    <w:tmpl w:val="1C704D6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30A97208"/>
    <w:multiLevelType w:val="hybridMultilevel"/>
    <w:tmpl w:val="ED4411C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312E7796"/>
    <w:multiLevelType w:val="hybridMultilevel"/>
    <w:tmpl w:val="05D4D6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33323ED1"/>
    <w:multiLevelType w:val="hybridMultilevel"/>
    <w:tmpl w:val="3F90E8D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355951E0"/>
    <w:multiLevelType w:val="hybridMultilevel"/>
    <w:tmpl w:val="A260F00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36BF00B0"/>
    <w:multiLevelType w:val="hybridMultilevel"/>
    <w:tmpl w:val="200609D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430029BC"/>
    <w:multiLevelType w:val="hybridMultilevel"/>
    <w:tmpl w:val="907C7E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4409475F"/>
    <w:multiLevelType w:val="hybridMultilevel"/>
    <w:tmpl w:val="891A554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494B0F96"/>
    <w:multiLevelType w:val="hybridMultilevel"/>
    <w:tmpl w:val="658E8E8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4B803FFC"/>
    <w:multiLevelType w:val="hybridMultilevel"/>
    <w:tmpl w:val="D9EA9D9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52E01EED"/>
    <w:multiLevelType w:val="hybridMultilevel"/>
    <w:tmpl w:val="62C6DC2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55A02036"/>
    <w:multiLevelType w:val="hybridMultilevel"/>
    <w:tmpl w:val="F5AED9C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59DE6C2B"/>
    <w:multiLevelType w:val="hybridMultilevel"/>
    <w:tmpl w:val="5D840BA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5AA94126"/>
    <w:multiLevelType w:val="hybridMultilevel"/>
    <w:tmpl w:val="29AAA9A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5FE5316C"/>
    <w:multiLevelType w:val="hybridMultilevel"/>
    <w:tmpl w:val="86B8C8D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64032389"/>
    <w:multiLevelType w:val="hybridMultilevel"/>
    <w:tmpl w:val="0A4EA72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6747674B"/>
    <w:multiLevelType w:val="hybridMultilevel"/>
    <w:tmpl w:val="0C4AD6D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6A3A7081"/>
    <w:multiLevelType w:val="hybridMultilevel"/>
    <w:tmpl w:val="8692035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3" w15:restartNumberingAfterBreak="0">
    <w:nsid w:val="6AD54111"/>
    <w:multiLevelType w:val="hybridMultilevel"/>
    <w:tmpl w:val="C9CC3B7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4" w15:restartNumberingAfterBreak="0">
    <w:nsid w:val="6C4D05EF"/>
    <w:multiLevelType w:val="hybridMultilevel"/>
    <w:tmpl w:val="8914577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5" w15:restartNumberingAfterBreak="0">
    <w:nsid w:val="6E1E4022"/>
    <w:multiLevelType w:val="hybridMultilevel"/>
    <w:tmpl w:val="39224EE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6" w15:restartNumberingAfterBreak="0">
    <w:nsid w:val="6EB8531F"/>
    <w:multiLevelType w:val="hybridMultilevel"/>
    <w:tmpl w:val="0544829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7" w15:restartNumberingAfterBreak="0">
    <w:nsid w:val="77EE2AC0"/>
    <w:multiLevelType w:val="hybridMultilevel"/>
    <w:tmpl w:val="8138CAA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8" w15:restartNumberingAfterBreak="0">
    <w:nsid w:val="79297854"/>
    <w:multiLevelType w:val="hybridMultilevel"/>
    <w:tmpl w:val="DEA8989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15:restartNumberingAfterBreak="0">
    <w:nsid w:val="7AC52398"/>
    <w:multiLevelType w:val="hybridMultilevel"/>
    <w:tmpl w:val="862CD5A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0" w15:restartNumberingAfterBreak="0">
    <w:nsid w:val="7E670F4D"/>
    <w:multiLevelType w:val="hybridMultilevel"/>
    <w:tmpl w:val="5A0A90A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1" w15:restartNumberingAfterBreak="0">
    <w:nsid w:val="7E6B114B"/>
    <w:multiLevelType w:val="multilevel"/>
    <w:tmpl w:val="8800EB0C"/>
    <w:lvl w:ilvl="0">
      <w:start w:val="1"/>
      <w:numFmt w:val="decimal"/>
      <w:pStyle w:val="Cmsor1"/>
      <w:suff w:val="nothing"/>
      <w:lvlText w:val="%1. "/>
      <w:lvlJc w:val="left"/>
      <w:pPr>
        <w:ind w:left="432" w:hanging="432"/>
      </w:pPr>
      <w:rPr>
        <w:rFonts w:hint="default"/>
      </w:rPr>
    </w:lvl>
    <w:lvl w:ilvl="1">
      <w:start w:val="1"/>
      <w:numFmt w:val="decimal"/>
      <w:pStyle w:val="Cmsor2"/>
      <w:suff w:val="nothing"/>
      <w:lvlText w:val="%1.%2. "/>
      <w:lvlJc w:val="left"/>
      <w:pPr>
        <w:ind w:left="576" w:hanging="576"/>
      </w:pPr>
    </w:lvl>
    <w:lvl w:ilvl="2">
      <w:start w:val="1"/>
      <w:numFmt w:val="decimal"/>
      <w:pStyle w:val="Cmsor3"/>
      <w:suff w:val="nothing"/>
      <w:lvlText w:val="%1.%2.%3. "/>
      <w:lvlJc w:val="left"/>
      <w:pPr>
        <w:ind w:left="720" w:hanging="720"/>
      </w:pPr>
      <w:rPr>
        <w:rFonts w:hint="default"/>
      </w:rPr>
    </w:lvl>
    <w:lvl w:ilvl="3">
      <w:start w:val="1"/>
      <w:numFmt w:val="decimal"/>
      <w:pStyle w:val="Cmsor4"/>
      <w:suff w:val="nothing"/>
      <w:lvlText w:val="%1.%2.%3.%4. "/>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num w:numId="1" w16cid:durableId="921454926">
    <w:abstractNumId w:val="0"/>
  </w:num>
  <w:num w:numId="2" w16cid:durableId="1001813200">
    <w:abstractNumId w:val="1"/>
  </w:num>
  <w:num w:numId="3" w16cid:durableId="1586765418">
    <w:abstractNumId w:val="41"/>
  </w:num>
  <w:num w:numId="4" w16cid:durableId="212114151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7489159">
    <w:abstractNumId w:val="15"/>
  </w:num>
  <w:num w:numId="6" w16cid:durableId="1333215502">
    <w:abstractNumId w:val="2"/>
  </w:num>
  <w:num w:numId="7" w16cid:durableId="732895172">
    <w:abstractNumId w:val="29"/>
  </w:num>
  <w:num w:numId="8" w16cid:durableId="1144157754">
    <w:abstractNumId w:val="33"/>
  </w:num>
  <w:num w:numId="9" w16cid:durableId="501746747">
    <w:abstractNumId w:val="37"/>
  </w:num>
  <w:num w:numId="10" w16cid:durableId="2067727069">
    <w:abstractNumId w:val="39"/>
  </w:num>
  <w:num w:numId="11" w16cid:durableId="1241913190">
    <w:abstractNumId w:val="25"/>
  </w:num>
  <w:num w:numId="12" w16cid:durableId="586425156">
    <w:abstractNumId w:val="18"/>
  </w:num>
  <w:num w:numId="13" w16cid:durableId="1435205131">
    <w:abstractNumId w:val="20"/>
  </w:num>
  <w:num w:numId="14" w16cid:durableId="1331299962">
    <w:abstractNumId w:val="16"/>
  </w:num>
  <w:num w:numId="15" w16cid:durableId="165517786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18399474">
    <w:abstractNumId w:val="38"/>
  </w:num>
  <w:num w:numId="17" w16cid:durableId="792677180">
    <w:abstractNumId w:val="3"/>
  </w:num>
  <w:num w:numId="18" w16cid:durableId="484125892">
    <w:abstractNumId w:val="5"/>
  </w:num>
  <w:num w:numId="19" w16cid:durableId="1144155940">
    <w:abstractNumId w:val="10"/>
  </w:num>
  <w:num w:numId="20" w16cid:durableId="1609461775">
    <w:abstractNumId w:val="23"/>
  </w:num>
  <w:num w:numId="21" w16cid:durableId="474224043">
    <w:abstractNumId w:val="36"/>
  </w:num>
  <w:num w:numId="22" w16cid:durableId="1197474183">
    <w:abstractNumId w:val="27"/>
  </w:num>
  <w:num w:numId="23" w16cid:durableId="1905873972">
    <w:abstractNumId w:val="6"/>
  </w:num>
  <w:num w:numId="24" w16cid:durableId="851838636">
    <w:abstractNumId w:val="13"/>
  </w:num>
  <w:num w:numId="25" w16cid:durableId="972950100">
    <w:abstractNumId w:val="34"/>
  </w:num>
  <w:num w:numId="26" w16cid:durableId="1993560733">
    <w:abstractNumId w:val="9"/>
  </w:num>
  <w:num w:numId="27" w16cid:durableId="1625231820">
    <w:abstractNumId w:val="32"/>
  </w:num>
  <w:num w:numId="28" w16cid:durableId="1082216354">
    <w:abstractNumId w:val="19"/>
  </w:num>
  <w:num w:numId="29" w16cid:durableId="1918972906">
    <w:abstractNumId w:val="31"/>
  </w:num>
  <w:num w:numId="30" w16cid:durableId="1983189565">
    <w:abstractNumId w:val="28"/>
  </w:num>
  <w:num w:numId="31" w16cid:durableId="216666120">
    <w:abstractNumId w:val="17"/>
  </w:num>
  <w:num w:numId="32" w16cid:durableId="526599424">
    <w:abstractNumId w:val="24"/>
  </w:num>
  <w:num w:numId="33" w16cid:durableId="1733189927">
    <w:abstractNumId w:val="35"/>
  </w:num>
  <w:num w:numId="34" w16cid:durableId="2032609746">
    <w:abstractNumId w:val="7"/>
  </w:num>
  <w:num w:numId="35" w16cid:durableId="2090883171">
    <w:abstractNumId w:val="14"/>
  </w:num>
  <w:num w:numId="36" w16cid:durableId="470052067">
    <w:abstractNumId w:val="40"/>
  </w:num>
  <w:num w:numId="37" w16cid:durableId="618535375">
    <w:abstractNumId w:val="26"/>
  </w:num>
  <w:num w:numId="38" w16cid:durableId="1656565519">
    <w:abstractNumId w:val="8"/>
  </w:num>
  <w:num w:numId="39" w16cid:durableId="550724988">
    <w:abstractNumId w:val="11"/>
  </w:num>
  <w:num w:numId="40" w16cid:durableId="868682944">
    <w:abstractNumId w:val="30"/>
  </w:num>
  <w:num w:numId="41" w16cid:durableId="196312243">
    <w:abstractNumId w:val="21"/>
  </w:num>
  <w:num w:numId="42" w16cid:durableId="2085490576">
    <w:abstractNumId w:val="22"/>
  </w:num>
  <w:num w:numId="43" w16cid:durableId="353502225">
    <w:abstractNumId w:val="12"/>
  </w:num>
  <w:num w:numId="44" w16cid:durableId="1805804610">
    <w:abstractNumId w:val="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A9F"/>
    <w:rsid w:val="0000533C"/>
    <w:rsid w:val="00005EA2"/>
    <w:rsid w:val="00014CC1"/>
    <w:rsid w:val="00015A17"/>
    <w:rsid w:val="000162D6"/>
    <w:rsid w:val="000238E1"/>
    <w:rsid w:val="000273AF"/>
    <w:rsid w:val="000333AF"/>
    <w:rsid w:val="000345AE"/>
    <w:rsid w:val="00040181"/>
    <w:rsid w:val="00041081"/>
    <w:rsid w:val="00044A8D"/>
    <w:rsid w:val="00045455"/>
    <w:rsid w:val="00050CEB"/>
    <w:rsid w:val="000619C2"/>
    <w:rsid w:val="00070A50"/>
    <w:rsid w:val="00076511"/>
    <w:rsid w:val="00077A4D"/>
    <w:rsid w:val="000822EC"/>
    <w:rsid w:val="00087AB9"/>
    <w:rsid w:val="00090AD5"/>
    <w:rsid w:val="000957C7"/>
    <w:rsid w:val="000A01ED"/>
    <w:rsid w:val="000A7421"/>
    <w:rsid w:val="000B4EB7"/>
    <w:rsid w:val="000B6B9E"/>
    <w:rsid w:val="000B7F90"/>
    <w:rsid w:val="000C54AD"/>
    <w:rsid w:val="000F1FB7"/>
    <w:rsid w:val="000F4178"/>
    <w:rsid w:val="000F74EB"/>
    <w:rsid w:val="0010222C"/>
    <w:rsid w:val="00111E9F"/>
    <w:rsid w:val="00112DDF"/>
    <w:rsid w:val="00113318"/>
    <w:rsid w:val="00116857"/>
    <w:rsid w:val="00126AC1"/>
    <w:rsid w:val="001303BC"/>
    <w:rsid w:val="0013433F"/>
    <w:rsid w:val="00135B31"/>
    <w:rsid w:val="00150131"/>
    <w:rsid w:val="00150A74"/>
    <w:rsid w:val="00151C96"/>
    <w:rsid w:val="00160BBA"/>
    <w:rsid w:val="0016643B"/>
    <w:rsid w:val="001677F5"/>
    <w:rsid w:val="00174C71"/>
    <w:rsid w:val="0017617E"/>
    <w:rsid w:val="00181117"/>
    <w:rsid w:val="00185CA7"/>
    <w:rsid w:val="00192736"/>
    <w:rsid w:val="001938B5"/>
    <w:rsid w:val="001A7CA8"/>
    <w:rsid w:val="001B120D"/>
    <w:rsid w:val="001B58F0"/>
    <w:rsid w:val="001C0278"/>
    <w:rsid w:val="001C0295"/>
    <w:rsid w:val="001C11F1"/>
    <w:rsid w:val="001D5251"/>
    <w:rsid w:val="001D7697"/>
    <w:rsid w:val="001E2656"/>
    <w:rsid w:val="001E61AE"/>
    <w:rsid w:val="001E7D8A"/>
    <w:rsid w:val="001F3E5A"/>
    <w:rsid w:val="001F5EAB"/>
    <w:rsid w:val="00202ACD"/>
    <w:rsid w:val="0020307A"/>
    <w:rsid w:val="00204E14"/>
    <w:rsid w:val="00217649"/>
    <w:rsid w:val="00217EF3"/>
    <w:rsid w:val="002207F4"/>
    <w:rsid w:val="0022545D"/>
    <w:rsid w:val="00226B9B"/>
    <w:rsid w:val="00226E45"/>
    <w:rsid w:val="00227B18"/>
    <w:rsid w:val="00246093"/>
    <w:rsid w:val="00247D00"/>
    <w:rsid w:val="00255E9E"/>
    <w:rsid w:val="002564EA"/>
    <w:rsid w:val="002625BC"/>
    <w:rsid w:val="0026597B"/>
    <w:rsid w:val="002762CB"/>
    <w:rsid w:val="002847E8"/>
    <w:rsid w:val="002968DC"/>
    <w:rsid w:val="002A2E29"/>
    <w:rsid w:val="002A3592"/>
    <w:rsid w:val="002A6B0B"/>
    <w:rsid w:val="002B3BB2"/>
    <w:rsid w:val="002B3F21"/>
    <w:rsid w:val="002B5A74"/>
    <w:rsid w:val="002B77CE"/>
    <w:rsid w:val="002C2F24"/>
    <w:rsid w:val="002C3740"/>
    <w:rsid w:val="002D0799"/>
    <w:rsid w:val="002D2A7B"/>
    <w:rsid w:val="002D75CD"/>
    <w:rsid w:val="002E0120"/>
    <w:rsid w:val="002E257D"/>
    <w:rsid w:val="002E4A7B"/>
    <w:rsid w:val="002E6935"/>
    <w:rsid w:val="002E6EDA"/>
    <w:rsid w:val="002E7382"/>
    <w:rsid w:val="002F042A"/>
    <w:rsid w:val="002F06B9"/>
    <w:rsid w:val="002F5588"/>
    <w:rsid w:val="002F7144"/>
    <w:rsid w:val="0030223A"/>
    <w:rsid w:val="0030329F"/>
    <w:rsid w:val="00305C0C"/>
    <w:rsid w:val="003148C4"/>
    <w:rsid w:val="00314FFE"/>
    <w:rsid w:val="0032390B"/>
    <w:rsid w:val="00331143"/>
    <w:rsid w:val="003349F5"/>
    <w:rsid w:val="003409A0"/>
    <w:rsid w:val="003552AA"/>
    <w:rsid w:val="00356515"/>
    <w:rsid w:val="003600B3"/>
    <w:rsid w:val="003676BA"/>
    <w:rsid w:val="003723D8"/>
    <w:rsid w:val="00374D24"/>
    <w:rsid w:val="0039557A"/>
    <w:rsid w:val="003963E7"/>
    <w:rsid w:val="003A553A"/>
    <w:rsid w:val="003A6955"/>
    <w:rsid w:val="003A79E3"/>
    <w:rsid w:val="003B4BB0"/>
    <w:rsid w:val="003B5E3E"/>
    <w:rsid w:val="003B7EF1"/>
    <w:rsid w:val="003C31A7"/>
    <w:rsid w:val="003C3DE2"/>
    <w:rsid w:val="003C59E8"/>
    <w:rsid w:val="003C6837"/>
    <w:rsid w:val="003D22CE"/>
    <w:rsid w:val="003E524D"/>
    <w:rsid w:val="003F1622"/>
    <w:rsid w:val="003F396E"/>
    <w:rsid w:val="00400613"/>
    <w:rsid w:val="00400E8D"/>
    <w:rsid w:val="0040197B"/>
    <w:rsid w:val="004135EF"/>
    <w:rsid w:val="00414760"/>
    <w:rsid w:val="00420B9E"/>
    <w:rsid w:val="004250C3"/>
    <w:rsid w:val="00433E8F"/>
    <w:rsid w:val="00434F90"/>
    <w:rsid w:val="00441941"/>
    <w:rsid w:val="004435D5"/>
    <w:rsid w:val="00445297"/>
    <w:rsid w:val="0044653C"/>
    <w:rsid w:val="0045146B"/>
    <w:rsid w:val="00452D0E"/>
    <w:rsid w:val="0046334D"/>
    <w:rsid w:val="0047188B"/>
    <w:rsid w:val="004738AB"/>
    <w:rsid w:val="004766E4"/>
    <w:rsid w:val="0048357A"/>
    <w:rsid w:val="00485470"/>
    <w:rsid w:val="00490487"/>
    <w:rsid w:val="00495B05"/>
    <w:rsid w:val="004A6391"/>
    <w:rsid w:val="004B317E"/>
    <w:rsid w:val="004B3B7F"/>
    <w:rsid w:val="004B41F0"/>
    <w:rsid w:val="004B7A6D"/>
    <w:rsid w:val="004C1394"/>
    <w:rsid w:val="004D47E9"/>
    <w:rsid w:val="004D4CFF"/>
    <w:rsid w:val="004F047D"/>
    <w:rsid w:val="004F3504"/>
    <w:rsid w:val="00501498"/>
    <w:rsid w:val="00504F22"/>
    <w:rsid w:val="005101FA"/>
    <w:rsid w:val="00512FDD"/>
    <w:rsid w:val="00525EE6"/>
    <w:rsid w:val="00534381"/>
    <w:rsid w:val="0053649A"/>
    <w:rsid w:val="0055300D"/>
    <w:rsid w:val="00557DF6"/>
    <w:rsid w:val="00562B4E"/>
    <w:rsid w:val="00567777"/>
    <w:rsid w:val="00575F98"/>
    <w:rsid w:val="00583583"/>
    <w:rsid w:val="005843E7"/>
    <w:rsid w:val="005863CD"/>
    <w:rsid w:val="00590E23"/>
    <w:rsid w:val="00593A21"/>
    <w:rsid w:val="005B02F9"/>
    <w:rsid w:val="005B3B88"/>
    <w:rsid w:val="005B43DF"/>
    <w:rsid w:val="005B6D00"/>
    <w:rsid w:val="005B76B9"/>
    <w:rsid w:val="005C395B"/>
    <w:rsid w:val="005F1773"/>
    <w:rsid w:val="005F6382"/>
    <w:rsid w:val="005F76F5"/>
    <w:rsid w:val="00605D51"/>
    <w:rsid w:val="006078FD"/>
    <w:rsid w:val="00624EDE"/>
    <w:rsid w:val="006257A5"/>
    <w:rsid w:val="00630BA3"/>
    <w:rsid w:val="00631DA9"/>
    <w:rsid w:val="00634C71"/>
    <w:rsid w:val="00635456"/>
    <w:rsid w:val="00637224"/>
    <w:rsid w:val="006443B3"/>
    <w:rsid w:val="00645CFA"/>
    <w:rsid w:val="00672684"/>
    <w:rsid w:val="00672B99"/>
    <w:rsid w:val="006A616F"/>
    <w:rsid w:val="006B0699"/>
    <w:rsid w:val="006B7B1F"/>
    <w:rsid w:val="006C3298"/>
    <w:rsid w:val="006E1088"/>
    <w:rsid w:val="006E113E"/>
    <w:rsid w:val="006E1648"/>
    <w:rsid w:val="006E41D9"/>
    <w:rsid w:val="006E473B"/>
    <w:rsid w:val="006E5402"/>
    <w:rsid w:val="006E7359"/>
    <w:rsid w:val="006F0BF1"/>
    <w:rsid w:val="006F57D9"/>
    <w:rsid w:val="006F5816"/>
    <w:rsid w:val="006F5FBF"/>
    <w:rsid w:val="006F7CC7"/>
    <w:rsid w:val="00713CCD"/>
    <w:rsid w:val="007142BB"/>
    <w:rsid w:val="00723C45"/>
    <w:rsid w:val="007245FF"/>
    <w:rsid w:val="007257C8"/>
    <w:rsid w:val="007315F2"/>
    <w:rsid w:val="0073335B"/>
    <w:rsid w:val="00737D1B"/>
    <w:rsid w:val="007404F2"/>
    <w:rsid w:val="00740805"/>
    <w:rsid w:val="00740B83"/>
    <w:rsid w:val="00740E36"/>
    <w:rsid w:val="00740FEC"/>
    <w:rsid w:val="00746249"/>
    <w:rsid w:val="00752753"/>
    <w:rsid w:val="0076245C"/>
    <w:rsid w:val="007629EF"/>
    <w:rsid w:val="00772E28"/>
    <w:rsid w:val="00775678"/>
    <w:rsid w:val="00777757"/>
    <w:rsid w:val="007874F1"/>
    <w:rsid w:val="00791471"/>
    <w:rsid w:val="00793203"/>
    <w:rsid w:val="0079373D"/>
    <w:rsid w:val="00796E39"/>
    <w:rsid w:val="00797E98"/>
    <w:rsid w:val="007A4BF6"/>
    <w:rsid w:val="007B0AF7"/>
    <w:rsid w:val="007B0FA3"/>
    <w:rsid w:val="007B5761"/>
    <w:rsid w:val="007B7C7E"/>
    <w:rsid w:val="007C0B68"/>
    <w:rsid w:val="007C5DF4"/>
    <w:rsid w:val="007D2E7C"/>
    <w:rsid w:val="007D54D5"/>
    <w:rsid w:val="007D577F"/>
    <w:rsid w:val="007E68E9"/>
    <w:rsid w:val="007E6D88"/>
    <w:rsid w:val="00803B81"/>
    <w:rsid w:val="0080426D"/>
    <w:rsid w:val="00815C13"/>
    <w:rsid w:val="00825179"/>
    <w:rsid w:val="008252FE"/>
    <w:rsid w:val="008353C8"/>
    <w:rsid w:val="00835C31"/>
    <w:rsid w:val="008361A1"/>
    <w:rsid w:val="00837981"/>
    <w:rsid w:val="00841E02"/>
    <w:rsid w:val="00843244"/>
    <w:rsid w:val="00853C36"/>
    <w:rsid w:val="0085433F"/>
    <w:rsid w:val="00856F1E"/>
    <w:rsid w:val="00866BA4"/>
    <w:rsid w:val="0087085F"/>
    <w:rsid w:val="00874FA1"/>
    <w:rsid w:val="00875922"/>
    <w:rsid w:val="00875A4C"/>
    <w:rsid w:val="00876A25"/>
    <w:rsid w:val="00883425"/>
    <w:rsid w:val="00884B49"/>
    <w:rsid w:val="0088670F"/>
    <w:rsid w:val="00887371"/>
    <w:rsid w:val="00891971"/>
    <w:rsid w:val="008961D5"/>
    <w:rsid w:val="00897066"/>
    <w:rsid w:val="00897ADF"/>
    <w:rsid w:val="008A2221"/>
    <w:rsid w:val="008A282C"/>
    <w:rsid w:val="008A4301"/>
    <w:rsid w:val="008B1B3A"/>
    <w:rsid w:val="008B7A0A"/>
    <w:rsid w:val="008C75E9"/>
    <w:rsid w:val="008D212C"/>
    <w:rsid w:val="008D5FC5"/>
    <w:rsid w:val="008E0AA0"/>
    <w:rsid w:val="008F11EE"/>
    <w:rsid w:val="009005DA"/>
    <w:rsid w:val="0090144E"/>
    <w:rsid w:val="0090185C"/>
    <w:rsid w:val="00903A3E"/>
    <w:rsid w:val="00904AF9"/>
    <w:rsid w:val="00911E1B"/>
    <w:rsid w:val="009226B6"/>
    <w:rsid w:val="00925C6B"/>
    <w:rsid w:val="00933EB2"/>
    <w:rsid w:val="0093575B"/>
    <w:rsid w:val="00937F2A"/>
    <w:rsid w:val="0094099C"/>
    <w:rsid w:val="00950E80"/>
    <w:rsid w:val="00965877"/>
    <w:rsid w:val="009660CD"/>
    <w:rsid w:val="00966CF4"/>
    <w:rsid w:val="00967268"/>
    <w:rsid w:val="00975302"/>
    <w:rsid w:val="0097539D"/>
    <w:rsid w:val="00976CAE"/>
    <w:rsid w:val="0098185A"/>
    <w:rsid w:val="00982DA8"/>
    <w:rsid w:val="00983BAC"/>
    <w:rsid w:val="009943AD"/>
    <w:rsid w:val="009A2E62"/>
    <w:rsid w:val="009B2BAF"/>
    <w:rsid w:val="009B4AE4"/>
    <w:rsid w:val="009B5ABE"/>
    <w:rsid w:val="009B6DB4"/>
    <w:rsid w:val="009C51EF"/>
    <w:rsid w:val="009D70B8"/>
    <w:rsid w:val="009E00A6"/>
    <w:rsid w:val="009E134B"/>
    <w:rsid w:val="009F36DE"/>
    <w:rsid w:val="009F39FF"/>
    <w:rsid w:val="00A0415F"/>
    <w:rsid w:val="00A14E2A"/>
    <w:rsid w:val="00A17DF1"/>
    <w:rsid w:val="00A21724"/>
    <w:rsid w:val="00A22E25"/>
    <w:rsid w:val="00A312B0"/>
    <w:rsid w:val="00A31B60"/>
    <w:rsid w:val="00A40C29"/>
    <w:rsid w:val="00A502F1"/>
    <w:rsid w:val="00A51F06"/>
    <w:rsid w:val="00A60224"/>
    <w:rsid w:val="00A60560"/>
    <w:rsid w:val="00A71AD8"/>
    <w:rsid w:val="00A77A9F"/>
    <w:rsid w:val="00A816C1"/>
    <w:rsid w:val="00A82068"/>
    <w:rsid w:val="00A84538"/>
    <w:rsid w:val="00A86616"/>
    <w:rsid w:val="00A91F50"/>
    <w:rsid w:val="00A92C62"/>
    <w:rsid w:val="00AA269A"/>
    <w:rsid w:val="00AA4153"/>
    <w:rsid w:val="00AB651C"/>
    <w:rsid w:val="00AB685A"/>
    <w:rsid w:val="00AB76CF"/>
    <w:rsid w:val="00AC11E4"/>
    <w:rsid w:val="00AC3A60"/>
    <w:rsid w:val="00AC4B91"/>
    <w:rsid w:val="00AC4CEA"/>
    <w:rsid w:val="00AC7AED"/>
    <w:rsid w:val="00AD421A"/>
    <w:rsid w:val="00AF0F23"/>
    <w:rsid w:val="00AF1273"/>
    <w:rsid w:val="00AF145F"/>
    <w:rsid w:val="00AF259E"/>
    <w:rsid w:val="00AF5459"/>
    <w:rsid w:val="00B06D2A"/>
    <w:rsid w:val="00B1082F"/>
    <w:rsid w:val="00B166C1"/>
    <w:rsid w:val="00B21755"/>
    <w:rsid w:val="00B21F97"/>
    <w:rsid w:val="00B42B51"/>
    <w:rsid w:val="00B42F4A"/>
    <w:rsid w:val="00B46AE5"/>
    <w:rsid w:val="00B47975"/>
    <w:rsid w:val="00B56D84"/>
    <w:rsid w:val="00B60F70"/>
    <w:rsid w:val="00B6100B"/>
    <w:rsid w:val="00B62D88"/>
    <w:rsid w:val="00B62D95"/>
    <w:rsid w:val="00B67AAB"/>
    <w:rsid w:val="00B72253"/>
    <w:rsid w:val="00B736A6"/>
    <w:rsid w:val="00B805B5"/>
    <w:rsid w:val="00B90B5F"/>
    <w:rsid w:val="00B91291"/>
    <w:rsid w:val="00B92614"/>
    <w:rsid w:val="00B97224"/>
    <w:rsid w:val="00BA13CE"/>
    <w:rsid w:val="00BA2A96"/>
    <w:rsid w:val="00BA5F8A"/>
    <w:rsid w:val="00BB16D1"/>
    <w:rsid w:val="00BB2E9A"/>
    <w:rsid w:val="00BB327A"/>
    <w:rsid w:val="00BB7F76"/>
    <w:rsid w:val="00BC0962"/>
    <w:rsid w:val="00BC67C5"/>
    <w:rsid w:val="00BD1271"/>
    <w:rsid w:val="00BD518B"/>
    <w:rsid w:val="00BE0F85"/>
    <w:rsid w:val="00BE2023"/>
    <w:rsid w:val="00BE2E65"/>
    <w:rsid w:val="00BE5A8E"/>
    <w:rsid w:val="00BE6146"/>
    <w:rsid w:val="00BE732A"/>
    <w:rsid w:val="00BF4DEE"/>
    <w:rsid w:val="00C04ACC"/>
    <w:rsid w:val="00C0608C"/>
    <w:rsid w:val="00C06DC4"/>
    <w:rsid w:val="00C12D35"/>
    <w:rsid w:val="00C153AC"/>
    <w:rsid w:val="00C200C8"/>
    <w:rsid w:val="00C23570"/>
    <w:rsid w:val="00C370E5"/>
    <w:rsid w:val="00C37A91"/>
    <w:rsid w:val="00C40545"/>
    <w:rsid w:val="00C42C7E"/>
    <w:rsid w:val="00C43BE5"/>
    <w:rsid w:val="00C44892"/>
    <w:rsid w:val="00C44965"/>
    <w:rsid w:val="00C50231"/>
    <w:rsid w:val="00C57CD8"/>
    <w:rsid w:val="00C774C8"/>
    <w:rsid w:val="00C82CB9"/>
    <w:rsid w:val="00C83CAE"/>
    <w:rsid w:val="00C840AF"/>
    <w:rsid w:val="00C90C9D"/>
    <w:rsid w:val="00C95523"/>
    <w:rsid w:val="00CA0487"/>
    <w:rsid w:val="00CA4BC9"/>
    <w:rsid w:val="00CA663C"/>
    <w:rsid w:val="00CB3270"/>
    <w:rsid w:val="00CB38B5"/>
    <w:rsid w:val="00CB5A10"/>
    <w:rsid w:val="00CC7379"/>
    <w:rsid w:val="00CD6225"/>
    <w:rsid w:val="00CE36B7"/>
    <w:rsid w:val="00CE70D1"/>
    <w:rsid w:val="00CF01CF"/>
    <w:rsid w:val="00CF06C7"/>
    <w:rsid w:val="00CF7009"/>
    <w:rsid w:val="00D00AE4"/>
    <w:rsid w:val="00D02E4E"/>
    <w:rsid w:val="00D06CC7"/>
    <w:rsid w:val="00D070E1"/>
    <w:rsid w:val="00D121BC"/>
    <w:rsid w:val="00D12DE1"/>
    <w:rsid w:val="00D17C78"/>
    <w:rsid w:val="00D17EAE"/>
    <w:rsid w:val="00D205B5"/>
    <w:rsid w:val="00D20E0C"/>
    <w:rsid w:val="00D219BB"/>
    <w:rsid w:val="00D439C2"/>
    <w:rsid w:val="00D517A0"/>
    <w:rsid w:val="00D5246F"/>
    <w:rsid w:val="00D54E12"/>
    <w:rsid w:val="00D55E1B"/>
    <w:rsid w:val="00D6519B"/>
    <w:rsid w:val="00D7099F"/>
    <w:rsid w:val="00D718DF"/>
    <w:rsid w:val="00D720CE"/>
    <w:rsid w:val="00D73159"/>
    <w:rsid w:val="00D76B9B"/>
    <w:rsid w:val="00D826A3"/>
    <w:rsid w:val="00D963D3"/>
    <w:rsid w:val="00D96982"/>
    <w:rsid w:val="00DA2447"/>
    <w:rsid w:val="00DA502D"/>
    <w:rsid w:val="00DA5A05"/>
    <w:rsid w:val="00DA7B8A"/>
    <w:rsid w:val="00DA7DCA"/>
    <w:rsid w:val="00DB07A8"/>
    <w:rsid w:val="00DB4F20"/>
    <w:rsid w:val="00DC095B"/>
    <w:rsid w:val="00DC1FEB"/>
    <w:rsid w:val="00DD3DC6"/>
    <w:rsid w:val="00DD4751"/>
    <w:rsid w:val="00DE56EC"/>
    <w:rsid w:val="00DF1FD1"/>
    <w:rsid w:val="00DF2D25"/>
    <w:rsid w:val="00DF4EF4"/>
    <w:rsid w:val="00DF651E"/>
    <w:rsid w:val="00DF7E5C"/>
    <w:rsid w:val="00E07BDE"/>
    <w:rsid w:val="00E11852"/>
    <w:rsid w:val="00E13D2D"/>
    <w:rsid w:val="00E13F9E"/>
    <w:rsid w:val="00E16891"/>
    <w:rsid w:val="00E32AA8"/>
    <w:rsid w:val="00E40BA3"/>
    <w:rsid w:val="00E4264D"/>
    <w:rsid w:val="00E44CA8"/>
    <w:rsid w:val="00E4772F"/>
    <w:rsid w:val="00E506BF"/>
    <w:rsid w:val="00E54A5B"/>
    <w:rsid w:val="00E57799"/>
    <w:rsid w:val="00E62993"/>
    <w:rsid w:val="00E62EBC"/>
    <w:rsid w:val="00E712CB"/>
    <w:rsid w:val="00E76419"/>
    <w:rsid w:val="00E76D23"/>
    <w:rsid w:val="00E80390"/>
    <w:rsid w:val="00E91B24"/>
    <w:rsid w:val="00EA0391"/>
    <w:rsid w:val="00EA1647"/>
    <w:rsid w:val="00EA6CBF"/>
    <w:rsid w:val="00EA72D4"/>
    <w:rsid w:val="00EA761E"/>
    <w:rsid w:val="00EB1126"/>
    <w:rsid w:val="00EB3307"/>
    <w:rsid w:val="00EB4132"/>
    <w:rsid w:val="00EB4E08"/>
    <w:rsid w:val="00EB5497"/>
    <w:rsid w:val="00EC51A0"/>
    <w:rsid w:val="00EC5725"/>
    <w:rsid w:val="00EC5727"/>
    <w:rsid w:val="00ED21C6"/>
    <w:rsid w:val="00ED711F"/>
    <w:rsid w:val="00EE09C4"/>
    <w:rsid w:val="00EE195D"/>
    <w:rsid w:val="00EE38EA"/>
    <w:rsid w:val="00EE5BDB"/>
    <w:rsid w:val="00EF3E1E"/>
    <w:rsid w:val="00EF5164"/>
    <w:rsid w:val="00F112B1"/>
    <w:rsid w:val="00F16588"/>
    <w:rsid w:val="00F17AA8"/>
    <w:rsid w:val="00F2617B"/>
    <w:rsid w:val="00F31B91"/>
    <w:rsid w:val="00F36B06"/>
    <w:rsid w:val="00F412A3"/>
    <w:rsid w:val="00F416A2"/>
    <w:rsid w:val="00F4429D"/>
    <w:rsid w:val="00F565A3"/>
    <w:rsid w:val="00F631F2"/>
    <w:rsid w:val="00F652A1"/>
    <w:rsid w:val="00F66726"/>
    <w:rsid w:val="00F711B2"/>
    <w:rsid w:val="00F73B47"/>
    <w:rsid w:val="00F95233"/>
    <w:rsid w:val="00FA031B"/>
    <w:rsid w:val="00FA2E81"/>
    <w:rsid w:val="00FA54C3"/>
    <w:rsid w:val="00FA644B"/>
    <w:rsid w:val="00FA7DC4"/>
    <w:rsid w:val="00FB095C"/>
    <w:rsid w:val="00FB0A9B"/>
    <w:rsid w:val="00FB575B"/>
    <w:rsid w:val="00FB607F"/>
    <w:rsid w:val="00FB7D0C"/>
    <w:rsid w:val="00FC07ED"/>
    <w:rsid w:val="00FC5711"/>
    <w:rsid w:val="00FC794D"/>
    <w:rsid w:val="00FD5234"/>
    <w:rsid w:val="00FD548A"/>
    <w:rsid w:val="00FD79CE"/>
    <w:rsid w:val="00FE34FA"/>
    <w:rsid w:val="00FE38DD"/>
    <w:rsid w:val="00FF28EF"/>
    <w:rsid w:val="00FF5C9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D14441E"/>
  <w15:chartTrackingRefBased/>
  <w15:docId w15:val="{4B996293-18F3-4F8E-8190-E1C54FD0B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982DA8"/>
    <w:pPr>
      <w:widowControl w:val="0"/>
      <w:suppressAutoHyphens/>
      <w:spacing w:before="120" w:after="120" w:line="360" w:lineRule="auto"/>
      <w:jc w:val="both"/>
    </w:pPr>
    <w:rPr>
      <w:rFonts w:eastAsia="WenQuanYi Zen Hei" w:cs="Lohit Hindi"/>
      <w:color w:val="00000A"/>
      <w:kern w:val="1"/>
      <w:sz w:val="24"/>
      <w:szCs w:val="24"/>
      <w:lang w:eastAsia="zh-CN" w:bidi="hi-IN"/>
    </w:rPr>
  </w:style>
  <w:style w:type="paragraph" w:styleId="Cmsor1">
    <w:name w:val="heading 1"/>
    <w:basedOn w:val="Cmsor"/>
    <w:next w:val="Szvegtrzs"/>
    <w:qFormat/>
    <w:pPr>
      <w:numPr>
        <w:numId w:val="3"/>
      </w:numPr>
      <w:spacing w:before="57" w:after="283"/>
      <w:outlineLvl w:val="0"/>
    </w:pPr>
    <w:rPr>
      <w:b/>
      <w:bCs/>
      <w:sz w:val="32"/>
      <w:szCs w:val="32"/>
    </w:rPr>
  </w:style>
  <w:style w:type="paragraph" w:styleId="Cmsor2">
    <w:name w:val="heading 2"/>
    <w:basedOn w:val="Norml"/>
    <w:next w:val="Norml"/>
    <w:qFormat/>
    <w:rsid w:val="00A31B60"/>
    <w:pPr>
      <w:keepNext/>
      <w:numPr>
        <w:ilvl w:val="1"/>
        <w:numId w:val="3"/>
      </w:numPr>
      <w:spacing w:before="240" w:after="60" w:line="320" w:lineRule="atLeast"/>
      <w:ind w:left="1145" w:hanging="578"/>
      <w:outlineLvl w:val="1"/>
    </w:pPr>
    <w:rPr>
      <w:rFonts w:ascii="Arial" w:hAnsi="Arial" w:cs="Arial"/>
      <w:b/>
      <w:bCs/>
      <w:i/>
      <w:iCs/>
      <w:sz w:val="28"/>
      <w:szCs w:val="28"/>
    </w:rPr>
  </w:style>
  <w:style w:type="paragraph" w:styleId="Cmsor3">
    <w:name w:val="heading 3"/>
    <w:basedOn w:val="Cmsor"/>
    <w:next w:val="Norml"/>
    <w:qFormat/>
    <w:rsid w:val="00A31B60"/>
    <w:pPr>
      <w:numPr>
        <w:ilvl w:val="2"/>
        <w:numId w:val="3"/>
      </w:numPr>
      <w:spacing w:before="140"/>
      <w:ind w:left="1854"/>
      <w:outlineLvl w:val="2"/>
    </w:pPr>
    <w:rPr>
      <w:b/>
      <w:bCs/>
      <w:color w:val="000000" w:themeColor="text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Bekezdsalapbettpusa1">
    <w:name w:val="Bekezdés alapbetűtípusa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0">
    <w:name w:val="WW8Num3z0"/>
    <w:rPr>
      <w:rFonts w:ascii="Symbol" w:hAnsi="Symbol" w:cs="OpenSymbol"/>
    </w:rPr>
  </w:style>
  <w:style w:type="character" w:customStyle="1" w:styleId="WW8Num3z1">
    <w:name w:val="WW8Num3z1"/>
    <w:rPr>
      <w:rFonts w:ascii="OpenSymbol" w:hAnsi="OpenSymbol" w:cs="OpenSymbol"/>
    </w:rPr>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Felsorolsjel">
    <w:name w:val="Felsorolásjel"/>
    <w:rPr>
      <w:rFonts w:ascii="OpenSymbol" w:eastAsia="OpenSymbol" w:hAnsi="OpenSymbol" w:cs="OpenSymbol"/>
    </w:rPr>
  </w:style>
  <w:style w:type="paragraph" w:customStyle="1" w:styleId="Cmsor">
    <w:name w:val="Címsor"/>
    <w:basedOn w:val="Norml"/>
    <w:next w:val="Szvegtrzs"/>
    <w:pPr>
      <w:keepNext/>
      <w:spacing w:before="240"/>
    </w:pPr>
    <w:rPr>
      <w:rFonts w:ascii="Arial" w:hAnsi="Arial"/>
      <w:sz w:val="28"/>
      <w:szCs w:val="28"/>
    </w:rPr>
  </w:style>
  <w:style w:type="paragraph" w:styleId="Szvegtrzs">
    <w:name w:val="Body Text"/>
    <w:basedOn w:val="Norml"/>
    <w:pPr>
      <w:spacing w:line="288" w:lineRule="auto"/>
    </w:pPr>
  </w:style>
  <w:style w:type="paragraph" w:styleId="Lista">
    <w:name w:val="List"/>
    <w:basedOn w:val="Szvegtrzs"/>
    <w:rPr>
      <w:rFonts w:ascii="Linux Libertine G" w:hAnsi="Linux Libertine G"/>
    </w:rPr>
  </w:style>
  <w:style w:type="paragraph" w:styleId="Kpalrs">
    <w:name w:val="caption"/>
    <w:basedOn w:val="Norml"/>
    <w:qFormat/>
    <w:pPr>
      <w:suppressLineNumbers/>
    </w:pPr>
    <w:rPr>
      <w:rFonts w:ascii="Linux Libertine G" w:hAnsi="Linux Libertine G" w:cs="Mangal"/>
      <w:i/>
      <w:iCs/>
    </w:rPr>
  </w:style>
  <w:style w:type="paragraph" w:customStyle="1" w:styleId="Trgymutat">
    <w:name w:val="Tárgymutató"/>
    <w:basedOn w:val="Norml"/>
    <w:pPr>
      <w:suppressLineNumbers/>
    </w:pPr>
    <w:rPr>
      <w:rFonts w:ascii="Linux Libertine G" w:hAnsi="Linux Libertine G"/>
    </w:rPr>
  </w:style>
  <w:style w:type="paragraph" w:customStyle="1" w:styleId="Kpalrs1">
    <w:name w:val="Képaláírás1"/>
    <w:basedOn w:val="Norml"/>
    <w:pPr>
      <w:suppressLineNumbers/>
    </w:pPr>
    <w:rPr>
      <w:i/>
      <w:iCs/>
    </w:rPr>
  </w:style>
  <w:style w:type="paragraph" w:customStyle="1" w:styleId="Tblzattartalom">
    <w:name w:val="Táblázattartalom"/>
    <w:basedOn w:val="Norml"/>
    <w:pPr>
      <w:suppressLineNumbers/>
    </w:pPr>
  </w:style>
  <w:style w:type="paragraph" w:customStyle="1" w:styleId="Tblzatfejlc">
    <w:name w:val="Táblázatfejléc"/>
    <w:basedOn w:val="Tblzattartalom"/>
    <w:pPr>
      <w:jc w:val="center"/>
    </w:pPr>
    <w:rPr>
      <w:b/>
      <w:bCs/>
    </w:rPr>
  </w:style>
  <w:style w:type="paragraph" w:customStyle="1" w:styleId="Alapszvegtrzs">
    <w:name w:val="Alap szövegtörzs"/>
    <w:basedOn w:val="Norml"/>
    <w:pPr>
      <w:spacing w:line="320" w:lineRule="atLeast"/>
    </w:pPr>
    <w:rPr>
      <w:rFonts w:ascii="Arial" w:hAnsi="Arial" w:cs="Arial"/>
      <w:sz w:val="22"/>
    </w:rPr>
  </w:style>
  <w:style w:type="paragraph" w:customStyle="1" w:styleId="Normlis">
    <w:name w:val="Normális"/>
    <w:basedOn w:val="Norml"/>
    <w:pPr>
      <w:tabs>
        <w:tab w:val="left" w:pos="1650"/>
        <w:tab w:val="left" w:pos="3736"/>
        <w:tab w:val="left" w:pos="5670"/>
        <w:tab w:val="left" w:pos="8504"/>
      </w:tabs>
      <w:spacing w:before="40" w:after="40"/>
    </w:pPr>
  </w:style>
  <w:style w:type="paragraph" w:customStyle="1" w:styleId="Szvegtrzs21">
    <w:name w:val="Szövegtörzs 21"/>
    <w:basedOn w:val="Norml"/>
    <w:pPr>
      <w:spacing w:before="240"/>
      <w:jc w:val="center"/>
    </w:pPr>
    <w:rPr>
      <w:b/>
      <w:sz w:val="32"/>
    </w:rPr>
  </w:style>
  <w:style w:type="paragraph" w:styleId="lfej">
    <w:name w:val="header"/>
    <w:basedOn w:val="Norml"/>
    <w:pPr>
      <w:spacing w:after="240"/>
      <w:jc w:val="center"/>
    </w:pPr>
    <w:rPr>
      <w:b/>
    </w:rPr>
  </w:style>
  <w:style w:type="paragraph" w:styleId="llb">
    <w:name w:val="footer"/>
    <w:basedOn w:val="Norml"/>
    <w:link w:val="llbChar"/>
    <w:uiPriority w:val="99"/>
    <w:pPr>
      <w:tabs>
        <w:tab w:val="center" w:pos="4536"/>
        <w:tab w:val="right" w:pos="9072"/>
      </w:tabs>
    </w:pPr>
  </w:style>
  <w:style w:type="paragraph" w:styleId="Cm">
    <w:name w:val="Title"/>
    <w:basedOn w:val="Cmsor"/>
    <w:next w:val="Szvegtrzs"/>
    <w:qFormat/>
    <w:pPr>
      <w:jc w:val="center"/>
    </w:pPr>
    <w:rPr>
      <w:b/>
      <w:bCs/>
      <w:sz w:val="36"/>
      <w:szCs w:val="36"/>
    </w:rPr>
  </w:style>
  <w:style w:type="paragraph" w:styleId="Idzet">
    <w:name w:val="Quote"/>
    <w:basedOn w:val="Norml"/>
    <w:qFormat/>
    <w:pPr>
      <w:spacing w:after="283"/>
      <w:ind w:left="567" w:right="567"/>
    </w:pPr>
  </w:style>
  <w:style w:type="paragraph" w:styleId="Alcm">
    <w:name w:val="Subtitle"/>
    <w:basedOn w:val="Cmsor"/>
    <w:next w:val="Szvegtrzs"/>
    <w:qFormat/>
    <w:pPr>
      <w:spacing w:before="60"/>
      <w:jc w:val="center"/>
    </w:pPr>
    <w:rPr>
      <w:sz w:val="36"/>
      <w:szCs w:val="36"/>
    </w:rPr>
  </w:style>
  <w:style w:type="paragraph" w:customStyle="1" w:styleId="Cmsor0">
    <w:name w:val="Címsor*"/>
    <w:basedOn w:val="Cmsor1"/>
    <w:pPr>
      <w:numPr>
        <w:numId w:val="0"/>
      </w:numPr>
      <w:jc w:val="center"/>
    </w:pPr>
    <w:rPr>
      <w:rFonts w:cs="Arial"/>
    </w:rPr>
  </w:style>
  <w:style w:type="paragraph" w:customStyle="1" w:styleId="Kiemelt">
    <w:name w:val="Kiemelt"/>
    <w:basedOn w:val="Szvegtrzs"/>
    <w:rPr>
      <w:b/>
      <w:bCs/>
    </w:rPr>
  </w:style>
  <w:style w:type="paragraph" w:customStyle="1" w:styleId="Igaztott">
    <w:name w:val="Igazított"/>
    <w:basedOn w:val="Szvegtrzs"/>
    <w:pPr>
      <w:tabs>
        <w:tab w:val="left" w:pos="1695"/>
        <w:tab w:val="left" w:pos="2160"/>
        <w:tab w:val="left" w:pos="2550"/>
      </w:tabs>
    </w:pPr>
  </w:style>
  <w:style w:type="paragraph" w:styleId="Megszlts">
    <w:name w:val="Salutation"/>
    <w:basedOn w:val="Norml"/>
    <w:pPr>
      <w:suppressLineNumbers/>
    </w:pPr>
  </w:style>
  <w:style w:type="paragraph" w:styleId="Vgjegyzetszvege">
    <w:name w:val="endnote text"/>
    <w:basedOn w:val="Norml"/>
    <w:pPr>
      <w:suppressLineNumbers/>
      <w:ind w:left="339" w:hanging="339"/>
    </w:pPr>
    <w:rPr>
      <w:sz w:val="20"/>
      <w:szCs w:val="20"/>
    </w:rPr>
  </w:style>
  <w:style w:type="paragraph" w:customStyle="1" w:styleId="Nyilatkozat">
    <w:name w:val="Nyilatkozat"/>
    <w:basedOn w:val="Szvegtrzs"/>
    <w:pPr>
      <w:spacing w:line="360" w:lineRule="auto"/>
      <w:ind w:left="850" w:right="850"/>
    </w:pPr>
  </w:style>
  <w:style w:type="paragraph" w:customStyle="1" w:styleId="Proslfej">
    <w:name w:val="Páros élőfej"/>
    <w:basedOn w:val="Norml"/>
    <w:pPr>
      <w:suppressLineNumbers/>
      <w:tabs>
        <w:tab w:val="center" w:pos="4819"/>
        <w:tab w:val="right" w:pos="9638"/>
      </w:tabs>
    </w:pPr>
  </w:style>
  <w:style w:type="paragraph" w:customStyle="1" w:styleId="Irodalomjegyzk1">
    <w:name w:val="Irodalomjegyzék 1"/>
    <w:basedOn w:val="Trgymutat"/>
    <w:rPr>
      <w:rFonts w:ascii="Times New Roman" w:hAnsi="Times New Roman" w:cs="Times New Roman"/>
    </w:rPr>
  </w:style>
  <w:style w:type="paragraph" w:styleId="Tartalomjegyzkcmsora">
    <w:name w:val="TOC Heading"/>
    <w:basedOn w:val="Cmsor1"/>
    <w:next w:val="Norml"/>
    <w:uiPriority w:val="39"/>
    <w:unhideWhenUsed/>
    <w:qFormat/>
    <w:rsid w:val="00504F22"/>
    <w:pPr>
      <w:keepLines/>
      <w:widowControl/>
      <w:numPr>
        <w:numId w:val="0"/>
      </w:numPr>
      <w:suppressAutoHyphens w:val="0"/>
      <w:spacing w:before="240" w:after="0" w:line="259" w:lineRule="auto"/>
      <w:outlineLvl w:val="9"/>
    </w:pPr>
    <w:rPr>
      <w:rFonts w:asciiTheme="majorHAnsi" w:eastAsiaTheme="majorEastAsia" w:hAnsiTheme="majorHAnsi" w:cstheme="majorBidi"/>
      <w:b w:val="0"/>
      <w:bCs w:val="0"/>
      <w:color w:val="2F5496" w:themeColor="accent1" w:themeShade="BF"/>
      <w:kern w:val="0"/>
      <w:lang w:eastAsia="hu-HU" w:bidi="ar-SA"/>
    </w:rPr>
  </w:style>
  <w:style w:type="paragraph" w:styleId="TJ1">
    <w:name w:val="toc 1"/>
    <w:basedOn w:val="Norml"/>
    <w:next w:val="Norml"/>
    <w:autoRedefine/>
    <w:uiPriority w:val="39"/>
    <w:unhideWhenUsed/>
    <w:rsid w:val="00504F22"/>
    <w:pPr>
      <w:spacing w:after="100"/>
    </w:pPr>
    <w:rPr>
      <w:rFonts w:cs="Mangal"/>
      <w:szCs w:val="21"/>
    </w:rPr>
  </w:style>
  <w:style w:type="character" w:styleId="Hiperhivatkozs">
    <w:name w:val="Hyperlink"/>
    <w:basedOn w:val="Bekezdsalapbettpusa"/>
    <w:uiPriority w:val="99"/>
    <w:unhideWhenUsed/>
    <w:rsid w:val="00504F22"/>
    <w:rPr>
      <w:color w:val="0563C1" w:themeColor="hyperlink"/>
      <w:u w:val="single"/>
    </w:rPr>
  </w:style>
  <w:style w:type="character" w:styleId="Feloldatlanmegemlts">
    <w:name w:val="Unresolved Mention"/>
    <w:basedOn w:val="Bekezdsalapbettpusa"/>
    <w:uiPriority w:val="99"/>
    <w:semiHidden/>
    <w:unhideWhenUsed/>
    <w:rsid w:val="00F112B1"/>
    <w:rPr>
      <w:color w:val="605E5C"/>
      <w:shd w:val="clear" w:color="auto" w:fill="E1DFDD"/>
    </w:rPr>
  </w:style>
  <w:style w:type="character" w:styleId="Mrltotthiperhivatkozs">
    <w:name w:val="FollowedHyperlink"/>
    <w:basedOn w:val="Bekezdsalapbettpusa"/>
    <w:uiPriority w:val="99"/>
    <w:semiHidden/>
    <w:unhideWhenUsed/>
    <w:rsid w:val="00F112B1"/>
    <w:rPr>
      <w:color w:val="954F72" w:themeColor="followedHyperlink"/>
      <w:u w:val="single"/>
    </w:rPr>
  </w:style>
  <w:style w:type="paragraph" w:styleId="Lbjegyzetszveg">
    <w:name w:val="footnote text"/>
    <w:basedOn w:val="Norml"/>
    <w:link w:val="LbjegyzetszvegChar"/>
    <w:uiPriority w:val="99"/>
    <w:semiHidden/>
    <w:unhideWhenUsed/>
    <w:rsid w:val="00F31B91"/>
    <w:rPr>
      <w:rFonts w:cs="Mangal"/>
      <w:sz w:val="20"/>
      <w:szCs w:val="18"/>
    </w:rPr>
  </w:style>
  <w:style w:type="character" w:customStyle="1" w:styleId="LbjegyzetszvegChar">
    <w:name w:val="Lábjegyzetszöveg Char"/>
    <w:basedOn w:val="Bekezdsalapbettpusa"/>
    <w:link w:val="Lbjegyzetszveg"/>
    <w:uiPriority w:val="99"/>
    <w:semiHidden/>
    <w:rsid w:val="00F31B91"/>
    <w:rPr>
      <w:rFonts w:eastAsia="WenQuanYi Zen Hei" w:cs="Mangal"/>
      <w:color w:val="00000A"/>
      <w:kern w:val="1"/>
      <w:szCs w:val="18"/>
      <w:lang w:eastAsia="zh-CN" w:bidi="hi-IN"/>
    </w:rPr>
  </w:style>
  <w:style w:type="character" w:styleId="Lbjegyzet-hivatkozs">
    <w:name w:val="footnote reference"/>
    <w:basedOn w:val="Bekezdsalapbettpusa"/>
    <w:uiPriority w:val="99"/>
    <w:semiHidden/>
    <w:unhideWhenUsed/>
    <w:rsid w:val="00F31B91"/>
    <w:rPr>
      <w:vertAlign w:val="superscript"/>
    </w:rPr>
  </w:style>
  <w:style w:type="paragraph" w:styleId="Listaszerbekezds">
    <w:name w:val="List Paragraph"/>
    <w:basedOn w:val="Norml"/>
    <w:uiPriority w:val="34"/>
    <w:qFormat/>
    <w:rsid w:val="00B805B5"/>
    <w:pPr>
      <w:ind w:left="720"/>
      <w:contextualSpacing/>
    </w:pPr>
    <w:rPr>
      <w:rFonts w:cs="Mangal"/>
      <w:szCs w:val="21"/>
    </w:rPr>
  </w:style>
  <w:style w:type="character" w:styleId="Kiemels2">
    <w:name w:val="Strong"/>
    <w:basedOn w:val="Bekezdsalapbettpusa"/>
    <w:uiPriority w:val="22"/>
    <w:qFormat/>
    <w:rsid w:val="002E7382"/>
    <w:rPr>
      <w:b/>
      <w:bCs/>
    </w:rPr>
  </w:style>
  <w:style w:type="table" w:styleId="Rcsostblzat">
    <w:name w:val="Table Grid"/>
    <w:basedOn w:val="Normltblzat"/>
    <w:uiPriority w:val="39"/>
    <w:rsid w:val="00CA0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J2">
    <w:name w:val="toc 2"/>
    <w:basedOn w:val="Norml"/>
    <w:next w:val="Norml"/>
    <w:autoRedefine/>
    <w:uiPriority w:val="39"/>
    <w:unhideWhenUsed/>
    <w:rsid w:val="00D55E1B"/>
    <w:pPr>
      <w:spacing w:after="100"/>
      <w:ind w:left="240"/>
    </w:pPr>
    <w:rPr>
      <w:rFonts w:cs="Mangal"/>
      <w:szCs w:val="21"/>
    </w:rPr>
  </w:style>
  <w:style w:type="paragraph" w:styleId="TJ3">
    <w:name w:val="toc 3"/>
    <w:basedOn w:val="Norml"/>
    <w:next w:val="Norml"/>
    <w:autoRedefine/>
    <w:uiPriority w:val="39"/>
    <w:unhideWhenUsed/>
    <w:rsid w:val="00D55E1B"/>
    <w:pPr>
      <w:spacing w:after="100"/>
      <w:ind w:left="480"/>
    </w:pPr>
    <w:rPr>
      <w:rFonts w:cs="Mangal"/>
      <w:szCs w:val="21"/>
    </w:rPr>
  </w:style>
  <w:style w:type="paragraph" w:styleId="TJ4">
    <w:name w:val="toc 4"/>
    <w:basedOn w:val="Norml"/>
    <w:next w:val="Norml"/>
    <w:autoRedefine/>
    <w:uiPriority w:val="39"/>
    <w:unhideWhenUsed/>
    <w:rsid w:val="00D55E1B"/>
    <w:pPr>
      <w:spacing w:after="100"/>
      <w:ind w:left="720"/>
    </w:pPr>
    <w:rPr>
      <w:rFonts w:cs="Mangal"/>
      <w:szCs w:val="21"/>
    </w:rPr>
  </w:style>
  <w:style w:type="paragraph" w:customStyle="1" w:styleId="Cmsor4">
    <w:name w:val="Címsor4"/>
    <w:basedOn w:val="Cmsor3"/>
    <w:next w:val="Norml"/>
    <w:link w:val="Cmsor4Char"/>
    <w:qFormat/>
    <w:rsid w:val="00A31B60"/>
    <w:pPr>
      <w:numPr>
        <w:ilvl w:val="3"/>
      </w:numPr>
      <w:ind w:left="2563" w:hanging="862"/>
    </w:pPr>
    <w:rPr>
      <w:color w:val="A5A5A5" w:themeColor="accent3"/>
    </w:rPr>
  </w:style>
  <w:style w:type="character" w:customStyle="1" w:styleId="Cmsor4Char">
    <w:name w:val="Címsor4 Char"/>
    <w:basedOn w:val="Bekezdsalapbettpusa"/>
    <w:link w:val="Cmsor4"/>
    <w:rsid w:val="00A31B60"/>
    <w:rPr>
      <w:rFonts w:ascii="Arial" w:eastAsia="WenQuanYi Zen Hei" w:hAnsi="Arial" w:cs="Lohit Hindi"/>
      <w:b/>
      <w:bCs/>
      <w:color w:val="A5A5A5" w:themeColor="accent3"/>
      <w:kern w:val="1"/>
      <w:sz w:val="28"/>
      <w:szCs w:val="28"/>
      <w:lang w:eastAsia="zh-CN" w:bidi="hi-IN"/>
    </w:rPr>
  </w:style>
  <w:style w:type="paragraph" w:styleId="Irodalomjegyzk">
    <w:name w:val="Bibliography"/>
    <w:basedOn w:val="Norml"/>
    <w:next w:val="Norml"/>
    <w:uiPriority w:val="37"/>
    <w:unhideWhenUsed/>
    <w:rsid w:val="00FD548A"/>
    <w:rPr>
      <w:rFonts w:cs="Mangal"/>
      <w:szCs w:val="21"/>
    </w:rPr>
  </w:style>
  <w:style w:type="character" w:styleId="Helyrzszveg">
    <w:name w:val="Placeholder Text"/>
    <w:basedOn w:val="Bekezdsalapbettpusa"/>
    <w:uiPriority w:val="99"/>
    <w:semiHidden/>
    <w:rsid w:val="00E13D2D"/>
    <w:rPr>
      <w:color w:val="666666"/>
    </w:rPr>
  </w:style>
  <w:style w:type="table" w:styleId="Tblzatrcsos46jellszn">
    <w:name w:val="Grid Table 4 Accent 6"/>
    <w:basedOn w:val="Normltblzat"/>
    <w:uiPriority w:val="49"/>
    <w:rsid w:val="009F36DE"/>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kntformzott">
    <w:name w:val="HTML Preformatted"/>
    <w:basedOn w:val="Norml"/>
    <w:link w:val="HTML-kntformzottChar"/>
    <w:uiPriority w:val="99"/>
    <w:semiHidden/>
    <w:unhideWhenUsed/>
    <w:rsid w:val="00EC5725"/>
    <w:pPr>
      <w:spacing w:before="0" w:after="0" w:line="240" w:lineRule="auto"/>
    </w:pPr>
    <w:rPr>
      <w:rFonts w:ascii="Consolas" w:hAnsi="Consolas" w:cs="Mangal"/>
      <w:sz w:val="20"/>
      <w:szCs w:val="18"/>
    </w:rPr>
  </w:style>
  <w:style w:type="character" w:customStyle="1" w:styleId="HTML-kntformzottChar">
    <w:name w:val="HTML-ként formázott Char"/>
    <w:basedOn w:val="Bekezdsalapbettpusa"/>
    <w:link w:val="HTML-kntformzott"/>
    <w:uiPriority w:val="99"/>
    <w:semiHidden/>
    <w:rsid w:val="00EC5725"/>
    <w:rPr>
      <w:rFonts w:ascii="Consolas" w:eastAsia="WenQuanYi Zen Hei" w:hAnsi="Consolas" w:cs="Mangal"/>
      <w:color w:val="00000A"/>
      <w:kern w:val="1"/>
      <w:szCs w:val="18"/>
      <w:lang w:eastAsia="zh-CN" w:bidi="hi-IN"/>
    </w:rPr>
  </w:style>
  <w:style w:type="table" w:styleId="Tblzatrcsos45jellszn">
    <w:name w:val="Grid Table 4 Accent 5"/>
    <w:basedOn w:val="Normltblzat"/>
    <w:uiPriority w:val="49"/>
    <w:rsid w:val="002D2A7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rskiemels">
    <w:name w:val="Intense Emphasis"/>
    <w:basedOn w:val="Bekezdsalapbettpusa"/>
    <w:uiPriority w:val="21"/>
    <w:qFormat/>
    <w:rsid w:val="003A79E3"/>
    <w:rPr>
      <w:i/>
      <w:iCs/>
      <w:color w:val="4472C4" w:themeColor="accent1"/>
    </w:rPr>
  </w:style>
  <w:style w:type="table" w:styleId="Tblzatrcsos5stt1jellszn">
    <w:name w:val="Grid Table 5 Dark Accent 1"/>
    <w:basedOn w:val="Normltblzat"/>
    <w:uiPriority w:val="50"/>
    <w:rsid w:val="00AD42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blzatrcsos5stt2jellszn">
    <w:name w:val="Grid Table 5 Dark Accent 2"/>
    <w:basedOn w:val="Normltblzat"/>
    <w:uiPriority w:val="50"/>
    <w:rsid w:val="00AD42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blzatrcsos1vilgos">
    <w:name w:val="Grid Table 1 Light"/>
    <w:basedOn w:val="Normltblzat"/>
    <w:uiPriority w:val="46"/>
    <w:rsid w:val="00AD421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blzatrcsos23jellszn">
    <w:name w:val="Grid Table 2 Accent 3"/>
    <w:basedOn w:val="Normltblzat"/>
    <w:uiPriority w:val="47"/>
    <w:rsid w:val="00AD421A"/>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blzatrcsos2">
    <w:name w:val="Grid Table 2"/>
    <w:basedOn w:val="Normltblzat"/>
    <w:uiPriority w:val="47"/>
    <w:rsid w:val="007D577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blzategyszer1">
    <w:name w:val="Plain Table 1"/>
    <w:basedOn w:val="Normltblzat"/>
    <w:uiPriority w:val="41"/>
    <w:rsid w:val="007D577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blzategyszer3">
    <w:name w:val="Plain Table 3"/>
    <w:basedOn w:val="Normltblzat"/>
    <w:uiPriority w:val="43"/>
    <w:rsid w:val="002D75C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llbChar">
    <w:name w:val="Élőláb Char"/>
    <w:basedOn w:val="Bekezdsalapbettpusa"/>
    <w:link w:val="llb"/>
    <w:uiPriority w:val="99"/>
    <w:rsid w:val="006A616F"/>
    <w:rPr>
      <w:rFonts w:eastAsia="WenQuanYi Zen Hei" w:cs="Lohit Hindi"/>
      <w:color w:val="00000A"/>
      <w:kern w:val="1"/>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40881">
      <w:bodyDiv w:val="1"/>
      <w:marLeft w:val="0"/>
      <w:marRight w:val="0"/>
      <w:marTop w:val="0"/>
      <w:marBottom w:val="0"/>
      <w:divBdr>
        <w:top w:val="none" w:sz="0" w:space="0" w:color="auto"/>
        <w:left w:val="none" w:sz="0" w:space="0" w:color="auto"/>
        <w:bottom w:val="none" w:sz="0" w:space="0" w:color="auto"/>
        <w:right w:val="none" w:sz="0" w:space="0" w:color="auto"/>
      </w:divBdr>
    </w:div>
    <w:div w:id="167909798">
      <w:bodyDiv w:val="1"/>
      <w:marLeft w:val="0"/>
      <w:marRight w:val="0"/>
      <w:marTop w:val="0"/>
      <w:marBottom w:val="0"/>
      <w:divBdr>
        <w:top w:val="none" w:sz="0" w:space="0" w:color="auto"/>
        <w:left w:val="none" w:sz="0" w:space="0" w:color="auto"/>
        <w:bottom w:val="none" w:sz="0" w:space="0" w:color="auto"/>
        <w:right w:val="none" w:sz="0" w:space="0" w:color="auto"/>
      </w:divBdr>
    </w:div>
    <w:div w:id="884416833">
      <w:bodyDiv w:val="1"/>
      <w:marLeft w:val="0"/>
      <w:marRight w:val="0"/>
      <w:marTop w:val="0"/>
      <w:marBottom w:val="0"/>
      <w:divBdr>
        <w:top w:val="none" w:sz="0" w:space="0" w:color="auto"/>
        <w:left w:val="none" w:sz="0" w:space="0" w:color="auto"/>
        <w:bottom w:val="none" w:sz="0" w:space="0" w:color="auto"/>
        <w:right w:val="none" w:sz="0" w:space="0" w:color="auto"/>
      </w:divBdr>
    </w:div>
    <w:div w:id="1030715945">
      <w:bodyDiv w:val="1"/>
      <w:marLeft w:val="0"/>
      <w:marRight w:val="0"/>
      <w:marTop w:val="0"/>
      <w:marBottom w:val="0"/>
      <w:divBdr>
        <w:top w:val="none" w:sz="0" w:space="0" w:color="auto"/>
        <w:left w:val="none" w:sz="0" w:space="0" w:color="auto"/>
        <w:bottom w:val="none" w:sz="0" w:space="0" w:color="auto"/>
        <w:right w:val="none" w:sz="0" w:space="0" w:color="auto"/>
      </w:divBdr>
    </w:div>
    <w:div w:id="1259366327">
      <w:bodyDiv w:val="1"/>
      <w:marLeft w:val="0"/>
      <w:marRight w:val="0"/>
      <w:marTop w:val="0"/>
      <w:marBottom w:val="0"/>
      <w:divBdr>
        <w:top w:val="none" w:sz="0" w:space="0" w:color="auto"/>
        <w:left w:val="none" w:sz="0" w:space="0" w:color="auto"/>
        <w:bottom w:val="none" w:sz="0" w:space="0" w:color="auto"/>
        <w:right w:val="none" w:sz="0" w:space="0" w:color="auto"/>
      </w:divBdr>
    </w:div>
    <w:div w:id="1320378053">
      <w:bodyDiv w:val="1"/>
      <w:marLeft w:val="0"/>
      <w:marRight w:val="0"/>
      <w:marTop w:val="0"/>
      <w:marBottom w:val="0"/>
      <w:divBdr>
        <w:top w:val="none" w:sz="0" w:space="0" w:color="auto"/>
        <w:left w:val="none" w:sz="0" w:space="0" w:color="auto"/>
        <w:bottom w:val="none" w:sz="0" w:space="0" w:color="auto"/>
        <w:right w:val="none" w:sz="0" w:space="0" w:color="auto"/>
      </w:divBdr>
    </w:div>
    <w:div w:id="1555235037">
      <w:bodyDiv w:val="1"/>
      <w:marLeft w:val="0"/>
      <w:marRight w:val="0"/>
      <w:marTop w:val="0"/>
      <w:marBottom w:val="0"/>
      <w:divBdr>
        <w:top w:val="none" w:sz="0" w:space="0" w:color="auto"/>
        <w:left w:val="none" w:sz="0" w:space="0" w:color="auto"/>
        <w:bottom w:val="none" w:sz="0" w:space="0" w:color="auto"/>
        <w:right w:val="none" w:sz="0" w:space="0" w:color="auto"/>
      </w:divBdr>
    </w:div>
    <w:div w:id="1574703682">
      <w:bodyDiv w:val="1"/>
      <w:marLeft w:val="0"/>
      <w:marRight w:val="0"/>
      <w:marTop w:val="0"/>
      <w:marBottom w:val="0"/>
      <w:divBdr>
        <w:top w:val="none" w:sz="0" w:space="0" w:color="auto"/>
        <w:left w:val="none" w:sz="0" w:space="0" w:color="auto"/>
        <w:bottom w:val="none" w:sz="0" w:space="0" w:color="auto"/>
        <w:right w:val="none" w:sz="0" w:space="0" w:color="auto"/>
      </w:divBdr>
    </w:div>
    <w:div w:id="2055152972">
      <w:bodyDiv w:val="1"/>
      <w:marLeft w:val="0"/>
      <w:marRight w:val="0"/>
      <w:marTop w:val="0"/>
      <w:marBottom w:val="0"/>
      <w:divBdr>
        <w:top w:val="none" w:sz="0" w:space="0" w:color="auto"/>
        <w:left w:val="none" w:sz="0" w:space="0" w:color="auto"/>
        <w:bottom w:val="none" w:sz="0" w:space="0" w:color="auto"/>
        <w:right w:val="none" w:sz="0" w:space="0" w:color="auto"/>
      </w:divBdr>
    </w:div>
    <w:div w:id="2133672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www.scidb.cn/en/detail?dataSetId=76b39c9c435d4035b5076412c2ddcb61" TargetMode="External"/><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ata.mendeley.com/datasets/5c8h6sh495/1" TargetMode="External"/><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hyperlink" Target="https://data.mendeley.com/datasets/wkymf8bhcg/3" TargetMode="External"/><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image" Target="media/image49.png"/><Relationship Id="rId67" Type="http://schemas.openxmlformats.org/officeDocument/2006/relationships/footer" Target="footer1.xml"/><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4.png"/><Relationship Id="rId62" Type="http://schemas.openxmlformats.org/officeDocument/2006/relationships/image" Target="media/image5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wginn\Documents\Szakdolgozat\Szakdolgozat%20sablon%20(BS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0FBFA-0D8B-4A0D-B3CF-FFC0B5DAF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Szakdolgozat sablon (BSc).dotx</Template>
  <TotalTime>8958</TotalTime>
  <Pages>90</Pages>
  <Words>24311</Words>
  <Characters>167751</Characters>
  <Application>Microsoft Office Word</Application>
  <DocSecurity>0</DocSecurity>
  <Lines>1397</Lines>
  <Paragraphs>383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191679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Hewginn</dc:creator>
  <cp:keywords/>
  <dc:description/>
  <cp:lastModifiedBy>Somogyi Zoltán</cp:lastModifiedBy>
  <cp:revision>15</cp:revision>
  <cp:lastPrinted>1899-12-31T23:00:00Z</cp:lastPrinted>
  <dcterms:created xsi:type="dcterms:W3CDTF">2025-03-15T09:59:00Z</dcterms:created>
  <dcterms:modified xsi:type="dcterms:W3CDTF">2026-04-10T17:34:00Z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id="chyAVIYZ"/&gt;&lt;style id="http://www.zotero.org/styles/ieee" locale="hu-HU"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